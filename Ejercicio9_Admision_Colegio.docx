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bookmarkStart w:id="0" w:name="_Toc136614290" w:displacedByCustomXml="next"/>
    <w:bookmarkStart w:id="1" w:name="_Toc103028056" w:displacedByCustomXml="next"/>
    <w:sdt>
      <w:sdtPr>
        <w:rPr>
          <w:rFonts w:ascii="Arial" w:hAnsi="Arial"/>
          <w:color w:val="auto"/>
          <w:sz w:val="20"/>
          <w:szCs w:val="20"/>
          <w:lang w:val="es-MX"/>
        </w:rPr>
        <w:id w:val="-560948632"/>
        <w:docPartObj>
          <w:docPartGallery w:val="Cover Pages"/>
          <w:docPartUnique/>
        </w:docPartObj>
      </w:sdtPr>
      <w:sdtEndPr>
        <w:rPr>
          <w:rFonts w:ascii="Avenir Next LT Pro" w:hAnsi="Avenir Next LT Pro"/>
          <w:lang w:val="es-ES"/>
        </w:rPr>
      </w:sdtEndPr>
      <w:sdtContent>
        <w:p w14:paraId="23FE0CA9" w14:textId="77777777" w:rsidR="00275B7A" w:rsidRDefault="00275B7A" w:rsidP="00220E7C">
          <w:pPr>
            <w:pStyle w:val="DarkCoverTitleStk"/>
            <w:rPr>
              <w:rFonts w:ascii="Arial" w:hAnsi="Arial"/>
              <w:color w:val="auto"/>
              <w:sz w:val="20"/>
              <w:lang w:val="es-MX"/>
            </w:rPr>
          </w:pPr>
          <w:r w:rsidRPr="001401FC">
            <w:rPr>
              <w:rFonts w:eastAsia="Calibri"/>
              <w:noProof/>
              <w:lang w:val="es-MX"/>
            </w:rPr>
            <mc:AlternateContent>
              <mc:Choice Requires="wpg">
                <w:drawing>
                  <wp:anchor distT="0" distB="0" distL="114300" distR="114300" simplePos="0" relativeHeight="251658240" behindDoc="0" locked="0" layoutInCell="1" allowOverlap="1" wp14:anchorId="2E3E3960" wp14:editId="2C457123">
                    <wp:simplePos x="0" y="0"/>
                    <wp:positionH relativeFrom="margin">
                      <wp:align>left</wp:align>
                    </wp:positionH>
                    <wp:positionV relativeFrom="page">
                      <wp:posOffset>209550</wp:posOffset>
                    </wp:positionV>
                    <wp:extent cx="1465200" cy="748800"/>
                    <wp:effectExtent l="0" t="19050" r="40005" b="0"/>
                    <wp:wrapNone/>
                    <wp:docPr id="1374864850" name="Graphic 1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1465200" cy="748800"/>
                              <a:chOff x="0" y="0"/>
                              <a:chExt cx="4442950" cy="2275972"/>
                            </a:xfrm>
                            <a:solidFill>
                              <a:schemeClr val="bg1"/>
                            </a:solidFill>
                          </wpg:grpSpPr>
                          <wpg:grpSp>
                            <wpg:cNvPr id="458778939" name="Graphic 11"/>
                            <wpg:cNvGrpSpPr/>
                            <wpg:grpSpPr>
                              <a:xfrm>
                                <a:off x="4160192" y="1366601"/>
                                <a:ext cx="282758" cy="282772"/>
                                <a:chOff x="4160192" y="1366601"/>
                                <a:chExt cx="282758" cy="282772"/>
                              </a:xfrm>
                              <a:grpFill/>
                            </wpg:grpSpPr>
                            <wps:wsp>
                              <wps:cNvPr id="1131182983" name="Freeform 14"/>
                              <wps:cNvSpPr/>
                              <wps:spPr>
                                <a:xfrm>
                                  <a:off x="4160192" y="1366601"/>
                                  <a:ext cx="282758" cy="282772"/>
                                </a:xfrm>
                                <a:custGeom>
                                  <a:avLst/>
                                  <a:gdLst>
                                    <a:gd name="connsiteX0" fmla="*/ 141443 w 282758"/>
                                    <a:gd name="connsiteY0" fmla="*/ 0 h 282772"/>
                                    <a:gd name="connsiteX1" fmla="*/ 0 w 282758"/>
                                    <a:gd name="connsiteY1" fmla="*/ 141314 h 282772"/>
                                    <a:gd name="connsiteX2" fmla="*/ 141443 w 282758"/>
                                    <a:gd name="connsiteY2" fmla="*/ 282773 h 282772"/>
                                    <a:gd name="connsiteX3" fmla="*/ 282759 w 282758"/>
                                    <a:gd name="connsiteY3" fmla="*/ 141314 h 282772"/>
                                    <a:gd name="connsiteX4" fmla="*/ 141443 w 282758"/>
                                    <a:gd name="connsiteY4" fmla="*/ 0 h 282772"/>
                                    <a:gd name="connsiteX5" fmla="*/ 141443 w 282758"/>
                                    <a:gd name="connsiteY5" fmla="*/ 256715 h 282772"/>
                                    <a:gd name="connsiteX6" fmla="*/ 26032 w 282758"/>
                                    <a:gd name="connsiteY6" fmla="*/ 141314 h 282772"/>
                                    <a:gd name="connsiteX7" fmla="*/ 141443 w 282758"/>
                                    <a:gd name="connsiteY7" fmla="*/ 25946 h 282772"/>
                                    <a:gd name="connsiteX8" fmla="*/ 256799 w 282758"/>
                                    <a:gd name="connsiteY8" fmla="*/ 141314 h 282772"/>
                                    <a:gd name="connsiteX9" fmla="*/ 141443 w 282758"/>
                                    <a:gd name="connsiteY9" fmla="*/ 256715 h 282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282758" h="282772">
                                      <a:moveTo>
                                        <a:pt x="141443" y="0"/>
                                      </a:moveTo>
                                      <a:cubicBezTo>
                                        <a:pt x="63250" y="0"/>
                                        <a:pt x="0" y="63237"/>
                                        <a:pt x="0" y="141314"/>
                                      </a:cubicBezTo>
                                      <a:cubicBezTo>
                                        <a:pt x="0" y="219511"/>
                                        <a:pt x="63250" y="282773"/>
                                        <a:pt x="141443" y="282773"/>
                                      </a:cubicBezTo>
                                      <a:cubicBezTo>
                                        <a:pt x="219533" y="282773"/>
                                        <a:pt x="282759" y="219511"/>
                                        <a:pt x="282759" y="141314"/>
                                      </a:cubicBezTo>
                                      <a:cubicBezTo>
                                        <a:pt x="282759" y="63245"/>
                                        <a:pt x="219533" y="0"/>
                                        <a:pt x="141443" y="0"/>
                                      </a:cubicBezTo>
                                      <a:close/>
                                      <a:moveTo>
                                        <a:pt x="141443" y="256715"/>
                                      </a:moveTo>
                                      <a:cubicBezTo>
                                        <a:pt x="77729" y="256715"/>
                                        <a:pt x="26032" y="205031"/>
                                        <a:pt x="26032" y="141314"/>
                                      </a:cubicBezTo>
                                      <a:cubicBezTo>
                                        <a:pt x="26032" y="77661"/>
                                        <a:pt x="77729" y="25946"/>
                                        <a:pt x="141443" y="25946"/>
                                      </a:cubicBezTo>
                                      <a:cubicBezTo>
                                        <a:pt x="205213" y="25946"/>
                                        <a:pt x="256799" y="77661"/>
                                        <a:pt x="256799" y="141314"/>
                                      </a:cubicBezTo>
                                      <a:cubicBezTo>
                                        <a:pt x="256799" y="205031"/>
                                        <a:pt x="205213" y="256715"/>
                                        <a:pt x="141443" y="25671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90177725" name="Freeform 15"/>
                              <wps:cNvSpPr/>
                              <wps:spPr>
                                <a:xfrm>
                                  <a:off x="4252017" y="1443830"/>
                                  <a:ext cx="112277" cy="125626"/>
                                </a:xfrm>
                                <a:custGeom>
                                  <a:avLst/>
                                  <a:gdLst>
                                    <a:gd name="connsiteX0" fmla="*/ 25313 w 112277"/>
                                    <a:gd name="connsiteY0" fmla="*/ 53291 h 125626"/>
                                    <a:gd name="connsiteX1" fmla="*/ 44038 w 112277"/>
                                    <a:gd name="connsiteY1" fmla="*/ 53291 h 125626"/>
                                    <a:gd name="connsiteX2" fmla="*/ 66624 w 112277"/>
                                    <a:gd name="connsiteY2" fmla="*/ 51628 h 125626"/>
                                    <a:gd name="connsiteX3" fmla="*/ 73588 w 112277"/>
                                    <a:gd name="connsiteY3" fmla="*/ 46454 h 125626"/>
                                    <a:gd name="connsiteX4" fmla="*/ 76314 w 112277"/>
                                    <a:gd name="connsiteY4" fmla="*/ 36852 h 125626"/>
                                    <a:gd name="connsiteX5" fmla="*/ 72940 w 112277"/>
                                    <a:gd name="connsiteY5" fmla="*/ 26793 h 125626"/>
                                    <a:gd name="connsiteX6" fmla="*/ 63354 w 112277"/>
                                    <a:gd name="connsiteY6" fmla="*/ 21612 h 125626"/>
                                    <a:gd name="connsiteX7" fmla="*/ 44925 w 112277"/>
                                    <a:gd name="connsiteY7" fmla="*/ 21292 h 125626"/>
                                    <a:gd name="connsiteX8" fmla="*/ 25313 w 112277"/>
                                    <a:gd name="connsiteY8" fmla="*/ 21292 h 125626"/>
                                    <a:gd name="connsiteX9" fmla="*/ 25313 w 112277"/>
                                    <a:gd name="connsiteY9" fmla="*/ 53291 h 125626"/>
                                    <a:gd name="connsiteX10" fmla="*/ 25313 w 112277"/>
                                    <a:gd name="connsiteY10" fmla="*/ 53291 h 125626"/>
                                    <a:gd name="connsiteX11" fmla="*/ 0 w 112277"/>
                                    <a:gd name="connsiteY11" fmla="*/ 125627 h 125626"/>
                                    <a:gd name="connsiteX12" fmla="*/ 0 w 112277"/>
                                    <a:gd name="connsiteY12" fmla="*/ 0 h 125626"/>
                                    <a:gd name="connsiteX13" fmla="*/ 53272 w 112277"/>
                                    <a:gd name="connsiteY13" fmla="*/ 0 h 125626"/>
                                    <a:gd name="connsiteX14" fmla="*/ 82199 w 112277"/>
                                    <a:gd name="connsiteY14" fmla="*/ 3502 h 125626"/>
                                    <a:gd name="connsiteX15" fmla="*/ 96639 w 112277"/>
                                    <a:gd name="connsiteY15" fmla="*/ 15520 h 125626"/>
                                    <a:gd name="connsiteX16" fmla="*/ 102163 w 112277"/>
                                    <a:gd name="connsiteY16" fmla="*/ 35285 h 125626"/>
                                    <a:gd name="connsiteX17" fmla="*/ 93992 w 112277"/>
                                    <a:gd name="connsiteY17" fmla="*/ 58648 h 125626"/>
                                    <a:gd name="connsiteX18" fmla="*/ 69462 w 112277"/>
                                    <a:gd name="connsiteY18" fmla="*/ 70225 h 125626"/>
                                    <a:gd name="connsiteX19" fmla="*/ 82855 w 112277"/>
                                    <a:gd name="connsiteY19" fmla="*/ 80756 h 125626"/>
                                    <a:gd name="connsiteX20" fmla="*/ 97006 w 112277"/>
                                    <a:gd name="connsiteY20" fmla="*/ 101128 h 125626"/>
                                    <a:gd name="connsiteX21" fmla="*/ 112277 w 112277"/>
                                    <a:gd name="connsiteY21" fmla="*/ 125619 h 125626"/>
                                    <a:gd name="connsiteX22" fmla="*/ 82127 w 112277"/>
                                    <a:gd name="connsiteY22" fmla="*/ 125619 h 125626"/>
                                    <a:gd name="connsiteX23" fmla="*/ 63970 w 112277"/>
                                    <a:gd name="connsiteY23" fmla="*/ 98234 h 125626"/>
                                    <a:gd name="connsiteX24" fmla="*/ 50714 w 112277"/>
                                    <a:gd name="connsiteY24" fmla="*/ 79820 h 125626"/>
                                    <a:gd name="connsiteX25" fmla="*/ 43022 w 112277"/>
                                    <a:gd name="connsiteY25" fmla="*/ 74607 h 125626"/>
                                    <a:gd name="connsiteX26" fmla="*/ 30278 w 112277"/>
                                    <a:gd name="connsiteY26" fmla="*/ 73368 h 125626"/>
                                    <a:gd name="connsiteX27" fmla="*/ 25313 w 112277"/>
                                    <a:gd name="connsiteY27" fmla="*/ 73368 h 125626"/>
                                    <a:gd name="connsiteX28" fmla="*/ 25313 w 112277"/>
                                    <a:gd name="connsiteY28" fmla="*/ 125619 h 125626"/>
                                    <a:gd name="connsiteX29" fmla="*/ 0 w 112277"/>
                                    <a:gd name="connsiteY29" fmla="*/ 125619 h 125626"/>
                                    <a:gd name="connsiteX30" fmla="*/ 0 w 112277"/>
                                    <a:gd name="connsiteY30" fmla="*/ 125627 h 125626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  <a:cxn ang="0">
                                      <a:pos x="connsiteX18" y="connsiteY18"/>
                                    </a:cxn>
                                    <a:cxn ang="0">
                                      <a:pos x="connsiteX19" y="connsiteY19"/>
                                    </a:cxn>
                                    <a:cxn ang="0">
                                      <a:pos x="connsiteX20" y="connsiteY20"/>
                                    </a:cxn>
                                    <a:cxn ang="0">
                                      <a:pos x="connsiteX21" y="connsiteY21"/>
                                    </a:cxn>
                                    <a:cxn ang="0">
                                      <a:pos x="connsiteX22" y="connsiteY22"/>
                                    </a:cxn>
                                    <a:cxn ang="0">
                                      <a:pos x="connsiteX23" y="connsiteY23"/>
                                    </a:cxn>
                                    <a:cxn ang="0">
                                      <a:pos x="connsiteX24" y="connsiteY24"/>
                                    </a:cxn>
                                    <a:cxn ang="0">
                                      <a:pos x="connsiteX25" y="connsiteY25"/>
                                    </a:cxn>
                                    <a:cxn ang="0">
                                      <a:pos x="connsiteX26" y="connsiteY26"/>
                                    </a:cxn>
                                    <a:cxn ang="0">
                                      <a:pos x="connsiteX27" y="connsiteY27"/>
                                    </a:cxn>
                                    <a:cxn ang="0">
                                      <a:pos x="connsiteX28" y="connsiteY28"/>
                                    </a:cxn>
                                    <a:cxn ang="0">
                                      <a:pos x="connsiteX29" y="connsiteY29"/>
                                    </a:cxn>
                                    <a:cxn ang="0">
                                      <a:pos x="connsiteX30" y="connsiteY30"/>
                                    </a:cxn>
                                  </a:cxnLst>
                                  <a:rect l="l" t="t" r="r" b="b"/>
                                  <a:pathLst>
                                    <a:path w="112277" h="125626">
                                      <a:moveTo>
                                        <a:pt x="25313" y="53291"/>
                                      </a:moveTo>
                                      <a:lnTo>
                                        <a:pt x="44038" y="53291"/>
                                      </a:lnTo>
                                      <a:cubicBezTo>
                                        <a:pt x="56014" y="53291"/>
                                        <a:pt x="63490" y="52571"/>
                                        <a:pt x="66624" y="51628"/>
                                      </a:cubicBezTo>
                                      <a:cubicBezTo>
                                        <a:pt x="69606" y="50692"/>
                                        <a:pt x="71813" y="48957"/>
                                        <a:pt x="73588" y="46454"/>
                                      </a:cubicBezTo>
                                      <a:cubicBezTo>
                                        <a:pt x="75443" y="43760"/>
                                        <a:pt x="76314" y="40778"/>
                                        <a:pt x="76314" y="36852"/>
                                      </a:cubicBezTo>
                                      <a:cubicBezTo>
                                        <a:pt x="76314" y="32678"/>
                                        <a:pt x="75115" y="29136"/>
                                        <a:pt x="72940" y="26793"/>
                                      </a:cubicBezTo>
                                      <a:cubicBezTo>
                                        <a:pt x="70470" y="24011"/>
                                        <a:pt x="67416" y="22532"/>
                                        <a:pt x="63354" y="21612"/>
                                      </a:cubicBezTo>
                                      <a:cubicBezTo>
                                        <a:pt x="61355" y="21452"/>
                                        <a:pt x="55255" y="21292"/>
                                        <a:pt x="44925" y="21292"/>
                                      </a:cubicBezTo>
                                      <a:lnTo>
                                        <a:pt x="25313" y="21292"/>
                                      </a:lnTo>
                                      <a:lnTo>
                                        <a:pt x="25313" y="53291"/>
                                      </a:lnTo>
                                      <a:lnTo>
                                        <a:pt x="25313" y="53291"/>
                                      </a:lnTo>
                                      <a:close/>
                                      <a:moveTo>
                                        <a:pt x="0" y="125627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53272" y="0"/>
                                      </a:lnTo>
                                      <a:cubicBezTo>
                                        <a:pt x="66345" y="0"/>
                                        <a:pt x="76083" y="1111"/>
                                        <a:pt x="82199" y="3502"/>
                                      </a:cubicBezTo>
                                      <a:cubicBezTo>
                                        <a:pt x="88355" y="5741"/>
                                        <a:pt x="93209" y="9859"/>
                                        <a:pt x="96639" y="15520"/>
                                      </a:cubicBezTo>
                                      <a:cubicBezTo>
                                        <a:pt x="100476" y="21284"/>
                                        <a:pt x="102163" y="27881"/>
                                        <a:pt x="102163" y="35285"/>
                                      </a:cubicBezTo>
                                      <a:cubicBezTo>
                                        <a:pt x="102163" y="44727"/>
                                        <a:pt x="99381" y="52419"/>
                                        <a:pt x="93992" y="58648"/>
                                      </a:cubicBezTo>
                                      <a:cubicBezTo>
                                        <a:pt x="88515" y="64876"/>
                                        <a:pt x="80328" y="68706"/>
                                        <a:pt x="69462" y="70225"/>
                                      </a:cubicBezTo>
                                      <a:cubicBezTo>
                                        <a:pt x="74652" y="73376"/>
                                        <a:pt x="79289" y="76958"/>
                                        <a:pt x="82855" y="80756"/>
                                      </a:cubicBezTo>
                                      <a:cubicBezTo>
                                        <a:pt x="86308" y="84681"/>
                                        <a:pt x="90938" y="91302"/>
                                        <a:pt x="97006" y="101128"/>
                                      </a:cubicBezTo>
                                      <a:lnTo>
                                        <a:pt x="112277" y="125619"/>
                                      </a:lnTo>
                                      <a:lnTo>
                                        <a:pt x="82127" y="125619"/>
                                      </a:lnTo>
                                      <a:lnTo>
                                        <a:pt x="63970" y="98234"/>
                                      </a:lnTo>
                                      <a:cubicBezTo>
                                        <a:pt x="57670" y="88631"/>
                                        <a:pt x="53272" y="82483"/>
                                        <a:pt x="50714" y="79820"/>
                                      </a:cubicBezTo>
                                      <a:cubicBezTo>
                                        <a:pt x="48379" y="77221"/>
                                        <a:pt x="45693" y="75551"/>
                                        <a:pt x="43022" y="74607"/>
                                      </a:cubicBezTo>
                                      <a:cubicBezTo>
                                        <a:pt x="40512" y="73823"/>
                                        <a:pt x="36266" y="73368"/>
                                        <a:pt x="30278" y="73368"/>
                                      </a:cubicBezTo>
                                      <a:lnTo>
                                        <a:pt x="25313" y="73368"/>
                                      </a:lnTo>
                                      <a:lnTo>
                                        <a:pt x="25313" y="125619"/>
                                      </a:lnTo>
                                      <a:lnTo>
                                        <a:pt x="0" y="125619"/>
                                      </a:lnTo>
                                      <a:lnTo>
                                        <a:pt x="0" y="125627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319724002" name="Graphic 11"/>
                            <wpg:cNvGrpSpPr/>
                            <wpg:grpSpPr>
                              <a:xfrm>
                                <a:off x="2837125" y="8747"/>
                                <a:ext cx="365101" cy="1324375"/>
                                <a:chOff x="2837125" y="8747"/>
                                <a:chExt cx="365101" cy="1324375"/>
                              </a:xfrm>
                              <a:grpFill/>
                            </wpg:grpSpPr>
                            <wps:wsp>
                              <wps:cNvPr id="1774168673" name="Freeform 17"/>
                              <wps:cNvSpPr/>
                              <wps:spPr>
                                <a:xfrm>
                                  <a:off x="2959188" y="8747"/>
                                  <a:ext cx="118601" cy="119262"/>
                                </a:xfrm>
                                <a:custGeom>
                                  <a:avLst/>
                                  <a:gdLst>
                                    <a:gd name="connsiteX0" fmla="*/ 59333 w 118601"/>
                                    <a:gd name="connsiteY0" fmla="*/ 0 h 119262"/>
                                    <a:gd name="connsiteX1" fmla="*/ 118601 w 118601"/>
                                    <a:gd name="connsiteY1" fmla="*/ 59631 h 119262"/>
                                    <a:gd name="connsiteX2" fmla="*/ 59333 w 118601"/>
                                    <a:gd name="connsiteY2" fmla="*/ 119262 h 119262"/>
                                    <a:gd name="connsiteX3" fmla="*/ 0 w 118601"/>
                                    <a:gd name="connsiteY3" fmla="*/ 59631 h 119262"/>
                                    <a:gd name="connsiteX4" fmla="*/ 59333 w 118601"/>
                                    <a:gd name="connsiteY4" fmla="*/ 0 h 119262"/>
                                    <a:gd name="connsiteX5" fmla="*/ 59333 w 118601"/>
                                    <a:gd name="connsiteY5" fmla="*/ 0 h 11926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118601" h="119262">
                                      <a:moveTo>
                                        <a:pt x="59333" y="0"/>
                                      </a:moveTo>
                                      <a:cubicBezTo>
                                        <a:pt x="91969" y="0"/>
                                        <a:pt x="118601" y="26641"/>
                                        <a:pt x="118601" y="59631"/>
                                      </a:cubicBezTo>
                                      <a:cubicBezTo>
                                        <a:pt x="118601" y="92621"/>
                                        <a:pt x="91969" y="119262"/>
                                        <a:pt x="59333" y="119262"/>
                                      </a:cubicBezTo>
                                      <a:cubicBezTo>
                                        <a:pt x="26496" y="119262"/>
                                        <a:pt x="0" y="92621"/>
                                        <a:pt x="0" y="59631"/>
                                      </a:cubicBezTo>
                                      <a:cubicBezTo>
                                        <a:pt x="0" y="26641"/>
                                        <a:pt x="26496" y="0"/>
                                        <a:pt x="59333" y="0"/>
                                      </a:cubicBezTo>
                                      <a:lnTo>
                                        <a:pt x="59333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560360" name="Freeform 18"/>
                              <wps:cNvSpPr/>
                              <wps:spPr>
                                <a:xfrm>
                                  <a:off x="2948659" y="1213869"/>
                                  <a:ext cx="118553" cy="119254"/>
                                </a:xfrm>
                                <a:custGeom>
                                  <a:avLst/>
                                  <a:gdLst>
                                    <a:gd name="connsiteX0" fmla="*/ 59277 w 118553"/>
                                    <a:gd name="connsiteY0" fmla="*/ 0 h 119254"/>
                                    <a:gd name="connsiteX1" fmla="*/ 118553 w 118553"/>
                                    <a:gd name="connsiteY1" fmla="*/ 59615 h 119254"/>
                                    <a:gd name="connsiteX2" fmla="*/ 59277 w 118553"/>
                                    <a:gd name="connsiteY2" fmla="*/ 119254 h 119254"/>
                                    <a:gd name="connsiteX3" fmla="*/ 0 w 118553"/>
                                    <a:gd name="connsiteY3" fmla="*/ 59615 h 119254"/>
                                    <a:gd name="connsiteX4" fmla="*/ 59277 w 118553"/>
                                    <a:gd name="connsiteY4" fmla="*/ 0 h 119254"/>
                                    <a:gd name="connsiteX5" fmla="*/ 59277 w 118553"/>
                                    <a:gd name="connsiteY5" fmla="*/ 0 h 11925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118553" h="119254">
                                      <a:moveTo>
                                        <a:pt x="59277" y="0"/>
                                      </a:moveTo>
                                      <a:cubicBezTo>
                                        <a:pt x="92113" y="0"/>
                                        <a:pt x="118553" y="26657"/>
                                        <a:pt x="118553" y="59615"/>
                                      </a:cubicBezTo>
                                      <a:cubicBezTo>
                                        <a:pt x="118553" y="92645"/>
                                        <a:pt x="92113" y="119254"/>
                                        <a:pt x="59277" y="119254"/>
                                      </a:cubicBezTo>
                                      <a:cubicBezTo>
                                        <a:pt x="26640" y="119254"/>
                                        <a:pt x="0" y="92645"/>
                                        <a:pt x="0" y="59615"/>
                                      </a:cubicBezTo>
                                      <a:cubicBezTo>
                                        <a:pt x="0" y="26657"/>
                                        <a:pt x="26640" y="0"/>
                                        <a:pt x="59277" y="0"/>
                                      </a:cubicBezTo>
                                      <a:lnTo>
                                        <a:pt x="592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0560365" name="Freeform 19"/>
                              <wps:cNvSpPr/>
                              <wps:spPr>
                                <a:xfrm>
                                  <a:off x="3083626" y="913250"/>
                                  <a:ext cx="118601" cy="119254"/>
                                </a:xfrm>
                                <a:custGeom>
                                  <a:avLst/>
                                  <a:gdLst>
                                    <a:gd name="connsiteX0" fmla="*/ 59301 w 118601"/>
                                    <a:gd name="connsiteY0" fmla="*/ 0 h 119254"/>
                                    <a:gd name="connsiteX1" fmla="*/ 118601 w 118601"/>
                                    <a:gd name="connsiteY1" fmla="*/ 59599 h 119254"/>
                                    <a:gd name="connsiteX2" fmla="*/ 59301 w 118601"/>
                                    <a:gd name="connsiteY2" fmla="*/ 119255 h 119254"/>
                                    <a:gd name="connsiteX3" fmla="*/ 0 w 118601"/>
                                    <a:gd name="connsiteY3" fmla="*/ 59599 h 119254"/>
                                    <a:gd name="connsiteX4" fmla="*/ 59301 w 118601"/>
                                    <a:gd name="connsiteY4" fmla="*/ 0 h 119254"/>
                                    <a:gd name="connsiteX5" fmla="*/ 59301 w 118601"/>
                                    <a:gd name="connsiteY5" fmla="*/ 0 h 11925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118601" h="119254">
                                      <a:moveTo>
                                        <a:pt x="59301" y="0"/>
                                      </a:moveTo>
                                      <a:cubicBezTo>
                                        <a:pt x="92137" y="0"/>
                                        <a:pt x="118601" y="26745"/>
                                        <a:pt x="118601" y="59599"/>
                                      </a:cubicBezTo>
                                      <a:cubicBezTo>
                                        <a:pt x="118601" y="92589"/>
                                        <a:pt x="92137" y="119255"/>
                                        <a:pt x="59301" y="119255"/>
                                      </a:cubicBezTo>
                                      <a:cubicBezTo>
                                        <a:pt x="26664" y="119255"/>
                                        <a:pt x="0" y="92589"/>
                                        <a:pt x="0" y="59599"/>
                                      </a:cubicBezTo>
                                      <a:cubicBezTo>
                                        <a:pt x="0" y="26745"/>
                                        <a:pt x="26664" y="0"/>
                                        <a:pt x="59301" y="0"/>
                                      </a:cubicBezTo>
                                      <a:lnTo>
                                        <a:pt x="593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57807068" name="Freeform 20"/>
                              <wps:cNvSpPr/>
                              <wps:spPr>
                                <a:xfrm>
                                  <a:off x="3042459" y="1063639"/>
                                  <a:ext cx="118521" cy="119262"/>
                                </a:xfrm>
                                <a:custGeom>
                                  <a:avLst/>
                                  <a:gdLst>
                                    <a:gd name="connsiteX0" fmla="*/ 59301 w 118521"/>
                                    <a:gd name="connsiteY0" fmla="*/ 0 h 119262"/>
                                    <a:gd name="connsiteX1" fmla="*/ 118521 w 118521"/>
                                    <a:gd name="connsiteY1" fmla="*/ 59631 h 119262"/>
                                    <a:gd name="connsiteX2" fmla="*/ 59301 w 118521"/>
                                    <a:gd name="connsiteY2" fmla="*/ 119262 h 119262"/>
                                    <a:gd name="connsiteX3" fmla="*/ 0 w 118521"/>
                                    <a:gd name="connsiteY3" fmla="*/ 59631 h 119262"/>
                                    <a:gd name="connsiteX4" fmla="*/ 59301 w 118521"/>
                                    <a:gd name="connsiteY4" fmla="*/ 0 h 119262"/>
                                    <a:gd name="connsiteX5" fmla="*/ 59301 w 118521"/>
                                    <a:gd name="connsiteY5" fmla="*/ 0 h 11926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118521" h="119262">
                                      <a:moveTo>
                                        <a:pt x="59301" y="0"/>
                                      </a:moveTo>
                                      <a:cubicBezTo>
                                        <a:pt x="91937" y="0"/>
                                        <a:pt x="118521" y="26617"/>
                                        <a:pt x="118521" y="59631"/>
                                      </a:cubicBezTo>
                                      <a:cubicBezTo>
                                        <a:pt x="118521" y="92469"/>
                                        <a:pt x="91937" y="119262"/>
                                        <a:pt x="59301" y="119262"/>
                                      </a:cubicBezTo>
                                      <a:cubicBezTo>
                                        <a:pt x="26608" y="119262"/>
                                        <a:pt x="0" y="92469"/>
                                        <a:pt x="0" y="59631"/>
                                      </a:cubicBezTo>
                                      <a:cubicBezTo>
                                        <a:pt x="0" y="26609"/>
                                        <a:pt x="26608" y="0"/>
                                        <a:pt x="59301" y="0"/>
                                      </a:cubicBezTo>
                                      <a:lnTo>
                                        <a:pt x="59301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40429465" name="Freeform 21"/>
                              <wps:cNvSpPr/>
                              <wps:spPr>
                                <a:xfrm>
                                  <a:off x="2966288" y="611728"/>
                                  <a:ext cx="118521" cy="119254"/>
                                </a:xfrm>
                                <a:custGeom>
                                  <a:avLst/>
                                  <a:gdLst>
                                    <a:gd name="connsiteX0" fmla="*/ 59245 w 118521"/>
                                    <a:gd name="connsiteY0" fmla="*/ 0 h 119254"/>
                                    <a:gd name="connsiteX1" fmla="*/ 118521 w 118521"/>
                                    <a:gd name="connsiteY1" fmla="*/ 59615 h 119254"/>
                                    <a:gd name="connsiteX2" fmla="*/ 59245 w 118521"/>
                                    <a:gd name="connsiteY2" fmla="*/ 119255 h 119254"/>
                                    <a:gd name="connsiteX3" fmla="*/ 0 w 118521"/>
                                    <a:gd name="connsiteY3" fmla="*/ 59615 h 119254"/>
                                    <a:gd name="connsiteX4" fmla="*/ 59245 w 118521"/>
                                    <a:gd name="connsiteY4" fmla="*/ 0 h 119254"/>
                                    <a:gd name="connsiteX5" fmla="*/ 59245 w 118521"/>
                                    <a:gd name="connsiteY5" fmla="*/ 0 h 11925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118521" h="119254">
                                      <a:moveTo>
                                        <a:pt x="59245" y="0"/>
                                      </a:moveTo>
                                      <a:cubicBezTo>
                                        <a:pt x="92081" y="0"/>
                                        <a:pt x="118521" y="26649"/>
                                        <a:pt x="118521" y="59615"/>
                                      </a:cubicBezTo>
                                      <a:cubicBezTo>
                                        <a:pt x="118521" y="92669"/>
                                        <a:pt x="92081" y="119255"/>
                                        <a:pt x="59245" y="119255"/>
                                      </a:cubicBezTo>
                                      <a:cubicBezTo>
                                        <a:pt x="26608" y="119255"/>
                                        <a:pt x="0" y="92661"/>
                                        <a:pt x="0" y="59615"/>
                                      </a:cubicBezTo>
                                      <a:cubicBezTo>
                                        <a:pt x="0" y="26649"/>
                                        <a:pt x="26608" y="0"/>
                                        <a:pt x="59245" y="0"/>
                                      </a:cubicBezTo>
                                      <a:lnTo>
                                        <a:pt x="59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116112302" name="Freeform 22"/>
                              <wps:cNvSpPr/>
                              <wps:spPr>
                                <a:xfrm>
                                  <a:off x="3056714" y="761981"/>
                                  <a:ext cx="118512" cy="119262"/>
                                </a:xfrm>
                                <a:custGeom>
                                  <a:avLst/>
                                  <a:gdLst>
                                    <a:gd name="connsiteX0" fmla="*/ 59245 w 118512"/>
                                    <a:gd name="connsiteY0" fmla="*/ 0 h 119262"/>
                                    <a:gd name="connsiteX1" fmla="*/ 118513 w 118512"/>
                                    <a:gd name="connsiteY1" fmla="*/ 59631 h 119262"/>
                                    <a:gd name="connsiteX2" fmla="*/ 59245 w 118512"/>
                                    <a:gd name="connsiteY2" fmla="*/ 119262 h 119262"/>
                                    <a:gd name="connsiteX3" fmla="*/ 0 w 118512"/>
                                    <a:gd name="connsiteY3" fmla="*/ 59631 h 119262"/>
                                    <a:gd name="connsiteX4" fmla="*/ 59245 w 118512"/>
                                    <a:gd name="connsiteY4" fmla="*/ 0 h 119262"/>
                                    <a:gd name="connsiteX5" fmla="*/ 59245 w 118512"/>
                                    <a:gd name="connsiteY5" fmla="*/ 0 h 11926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118512" h="119262">
                                      <a:moveTo>
                                        <a:pt x="59245" y="0"/>
                                      </a:moveTo>
                                      <a:cubicBezTo>
                                        <a:pt x="92081" y="0"/>
                                        <a:pt x="118513" y="26793"/>
                                        <a:pt x="118513" y="59631"/>
                                      </a:cubicBezTo>
                                      <a:cubicBezTo>
                                        <a:pt x="118513" y="92613"/>
                                        <a:pt x="92081" y="119262"/>
                                        <a:pt x="59245" y="119262"/>
                                      </a:cubicBezTo>
                                      <a:cubicBezTo>
                                        <a:pt x="26608" y="119262"/>
                                        <a:pt x="0" y="92613"/>
                                        <a:pt x="0" y="59631"/>
                                      </a:cubicBezTo>
                                      <a:cubicBezTo>
                                        <a:pt x="0" y="26793"/>
                                        <a:pt x="26608" y="0"/>
                                        <a:pt x="59245" y="0"/>
                                      </a:cubicBezTo>
                                      <a:lnTo>
                                        <a:pt x="592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1702139" name="Freeform 23"/>
                              <wps:cNvSpPr/>
                              <wps:spPr>
                                <a:xfrm>
                                  <a:off x="2837125" y="310254"/>
                                  <a:ext cx="118409" cy="119262"/>
                                </a:xfrm>
                                <a:custGeom>
                                  <a:avLst/>
                                  <a:gdLst>
                                    <a:gd name="connsiteX0" fmla="*/ 59277 w 118409"/>
                                    <a:gd name="connsiteY0" fmla="*/ 0 h 119262"/>
                                    <a:gd name="connsiteX1" fmla="*/ 118409 w 118409"/>
                                    <a:gd name="connsiteY1" fmla="*/ 59615 h 119262"/>
                                    <a:gd name="connsiteX2" fmla="*/ 59277 w 118409"/>
                                    <a:gd name="connsiteY2" fmla="*/ 119262 h 119262"/>
                                    <a:gd name="connsiteX3" fmla="*/ 0 w 118409"/>
                                    <a:gd name="connsiteY3" fmla="*/ 59615 h 119262"/>
                                    <a:gd name="connsiteX4" fmla="*/ 59277 w 118409"/>
                                    <a:gd name="connsiteY4" fmla="*/ 0 h 119262"/>
                                    <a:gd name="connsiteX5" fmla="*/ 59277 w 118409"/>
                                    <a:gd name="connsiteY5" fmla="*/ 0 h 11926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118409" h="119262">
                                      <a:moveTo>
                                        <a:pt x="59277" y="0"/>
                                      </a:moveTo>
                                      <a:cubicBezTo>
                                        <a:pt x="91929" y="0"/>
                                        <a:pt x="118409" y="26641"/>
                                        <a:pt x="118409" y="59615"/>
                                      </a:cubicBezTo>
                                      <a:cubicBezTo>
                                        <a:pt x="118409" y="92629"/>
                                        <a:pt x="91929" y="119262"/>
                                        <a:pt x="59277" y="119262"/>
                                      </a:cubicBezTo>
                                      <a:cubicBezTo>
                                        <a:pt x="26456" y="119262"/>
                                        <a:pt x="0" y="92629"/>
                                        <a:pt x="0" y="59615"/>
                                      </a:cubicBezTo>
                                      <a:cubicBezTo>
                                        <a:pt x="-8" y="26633"/>
                                        <a:pt x="26448" y="0"/>
                                        <a:pt x="59277" y="0"/>
                                      </a:cubicBezTo>
                                      <a:lnTo>
                                        <a:pt x="5927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02781536" name="Freeform 24"/>
                              <wps:cNvSpPr/>
                              <wps:spPr>
                                <a:xfrm>
                                  <a:off x="2874791" y="159336"/>
                                  <a:ext cx="118569" cy="119254"/>
                                </a:xfrm>
                                <a:custGeom>
                                  <a:avLst/>
                                  <a:gdLst>
                                    <a:gd name="connsiteX0" fmla="*/ 59269 w 118569"/>
                                    <a:gd name="connsiteY0" fmla="*/ 0 h 119254"/>
                                    <a:gd name="connsiteX1" fmla="*/ 118569 w 118569"/>
                                    <a:gd name="connsiteY1" fmla="*/ 59639 h 119254"/>
                                    <a:gd name="connsiteX2" fmla="*/ 59269 w 118569"/>
                                    <a:gd name="connsiteY2" fmla="*/ 119254 h 119254"/>
                                    <a:gd name="connsiteX3" fmla="*/ 0 w 118569"/>
                                    <a:gd name="connsiteY3" fmla="*/ 59639 h 119254"/>
                                    <a:gd name="connsiteX4" fmla="*/ 59269 w 118569"/>
                                    <a:gd name="connsiteY4" fmla="*/ 0 h 119254"/>
                                    <a:gd name="connsiteX5" fmla="*/ 59269 w 118569"/>
                                    <a:gd name="connsiteY5" fmla="*/ 0 h 11925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118569" h="119254">
                                      <a:moveTo>
                                        <a:pt x="59269" y="0"/>
                                      </a:moveTo>
                                      <a:cubicBezTo>
                                        <a:pt x="92137" y="0"/>
                                        <a:pt x="118569" y="26641"/>
                                        <a:pt x="118569" y="59639"/>
                                      </a:cubicBezTo>
                                      <a:cubicBezTo>
                                        <a:pt x="118569" y="92613"/>
                                        <a:pt x="92137" y="119254"/>
                                        <a:pt x="59269" y="119254"/>
                                      </a:cubicBezTo>
                                      <a:cubicBezTo>
                                        <a:pt x="26632" y="119254"/>
                                        <a:pt x="0" y="92613"/>
                                        <a:pt x="0" y="59639"/>
                                      </a:cubicBezTo>
                                      <a:cubicBezTo>
                                        <a:pt x="0" y="26633"/>
                                        <a:pt x="26632" y="0"/>
                                        <a:pt x="59269" y="0"/>
                                      </a:cubicBezTo>
                                      <a:lnTo>
                                        <a:pt x="59269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73251649" name="Freeform 25"/>
                              <wps:cNvSpPr/>
                              <wps:spPr>
                                <a:xfrm>
                                  <a:off x="2859552" y="461474"/>
                                  <a:ext cx="118441" cy="119262"/>
                                </a:xfrm>
                                <a:custGeom>
                                  <a:avLst/>
                                  <a:gdLst>
                                    <a:gd name="connsiteX0" fmla="*/ 59117 w 118441"/>
                                    <a:gd name="connsiteY0" fmla="*/ 0 h 119262"/>
                                    <a:gd name="connsiteX1" fmla="*/ 118441 w 118441"/>
                                    <a:gd name="connsiteY1" fmla="*/ 59639 h 119262"/>
                                    <a:gd name="connsiteX2" fmla="*/ 59117 w 118441"/>
                                    <a:gd name="connsiteY2" fmla="*/ 119262 h 119262"/>
                                    <a:gd name="connsiteX3" fmla="*/ 0 w 118441"/>
                                    <a:gd name="connsiteY3" fmla="*/ 59639 h 119262"/>
                                    <a:gd name="connsiteX4" fmla="*/ 59117 w 118441"/>
                                    <a:gd name="connsiteY4" fmla="*/ 0 h 119262"/>
                                    <a:gd name="connsiteX5" fmla="*/ 59117 w 118441"/>
                                    <a:gd name="connsiteY5" fmla="*/ 0 h 11926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</a:cxnLst>
                                  <a:rect l="l" t="t" r="r" b="b"/>
                                  <a:pathLst>
                                    <a:path w="118441" h="119262">
                                      <a:moveTo>
                                        <a:pt x="59117" y="0"/>
                                      </a:moveTo>
                                      <a:cubicBezTo>
                                        <a:pt x="91937" y="0"/>
                                        <a:pt x="118441" y="26641"/>
                                        <a:pt x="118441" y="59639"/>
                                      </a:cubicBezTo>
                                      <a:cubicBezTo>
                                        <a:pt x="118441" y="92477"/>
                                        <a:pt x="91945" y="119262"/>
                                        <a:pt x="59117" y="119262"/>
                                      </a:cubicBezTo>
                                      <a:cubicBezTo>
                                        <a:pt x="26464" y="119262"/>
                                        <a:pt x="0" y="92477"/>
                                        <a:pt x="0" y="59639"/>
                                      </a:cubicBezTo>
                                      <a:cubicBezTo>
                                        <a:pt x="0" y="26641"/>
                                        <a:pt x="26464" y="0"/>
                                        <a:pt x="59117" y="0"/>
                                      </a:cubicBezTo>
                                      <a:lnTo>
                                        <a:pt x="59117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1337740066" name="Graphic 11"/>
                            <wpg:cNvGrpSpPr/>
                            <wpg:grpSpPr>
                              <a:xfrm>
                                <a:off x="2327278" y="0"/>
                                <a:ext cx="1380288" cy="1341878"/>
                                <a:chOff x="2327278" y="0"/>
                                <a:chExt cx="1380288" cy="1341878"/>
                              </a:xfrm>
                              <a:grpFill/>
                            </wpg:grpSpPr>
                            <wps:wsp>
                              <wps:cNvPr id="1663227414" name="Freeform 27"/>
                              <wps:cNvSpPr/>
                              <wps:spPr>
                                <a:xfrm>
                                  <a:off x="2775922" y="0"/>
                                  <a:ext cx="136110" cy="136772"/>
                                </a:xfrm>
                                <a:custGeom>
                                  <a:avLst/>
                                  <a:gdLst>
                                    <a:gd name="connsiteX0" fmla="*/ 0 w 136110"/>
                                    <a:gd name="connsiteY0" fmla="*/ 68386 h 136772"/>
                                    <a:gd name="connsiteX1" fmla="*/ 68055 w 136110"/>
                                    <a:gd name="connsiteY1" fmla="*/ 136773 h 136772"/>
                                    <a:gd name="connsiteX2" fmla="*/ 136111 w 136110"/>
                                    <a:gd name="connsiteY2" fmla="*/ 68386 h 136772"/>
                                    <a:gd name="connsiteX3" fmla="*/ 68055 w 136110"/>
                                    <a:gd name="connsiteY3" fmla="*/ 0 h 136772"/>
                                    <a:gd name="connsiteX4" fmla="*/ 0 w 136110"/>
                                    <a:gd name="connsiteY4" fmla="*/ 68386 h 136772"/>
                                    <a:gd name="connsiteX5" fmla="*/ 17510 w 136110"/>
                                    <a:gd name="connsiteY5" fmla="*/ 68386 h 136772"/>
                                    <a:gd name="connsiteX6" fmla="*/ 68055 w 136110"/>
                                    <a:gd name="connsiteY6" fmla="*/ 17510 h 136772"/>
                                    <a:gd name="connsiteX7" fmla="*/ 118601 w 136110"/>
                                    <a:gd name="connsiteY7" fmla="*/ 68386 h 136772"/>
                                    <a:gd name="connsiteX8" fmla="*/ 68055 w 136110"/>
                                    <a:gd name="connsiteY8" fmla="*/ 119255 h 136772"/>
                                    <a:gd name="connsiteX9" fmla="*/ 17510 w 136110"/>
                                    <a:gd name="connsiteY9" fmla="*/ 68386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110" h="136772">
                                      <a:moveTo>
                                        <a:pt x="0" y="68386"/>
                                      </a:moveTo>
                                      <a:cubicBezTo>
                                        <a:pt x="0" y="106086"/>
                                        <a:pt x="30534" y="136773"/>
                                        <a:pt x="68055" y="136773"/>
                                      </a:cubicBezTo>
                                      <a:cubicBezTo>
                                        <a:pt x="105577" y="136773"/>
                                        <a:pt x="136111" y="106086"/>
                                        <a:pt x="136111" y="68386"/>
                                      </a:cubicBezTo>
                                      <a:cubicBezTo>
                                        <a:pt x="136111" y="30679"/>
                                        <a:pt x="105577" y="0"/>
                                        <a:pt x="68055" y="0"/>
                                      </a:cubicBezTo>
                                      <a:cubicBezTo>
                                        <a:pt x="30534" y="0"/>
                                        <a:pt x="0" y="30671"/>
                                        <a:pt x="0" y="68386"/>
                                      </a:cubicBezTo>
                                      <a:close/>
                                      <a:moveTo>
                                        <a:pt x="17510" y="68386"/>
                                      </a:moveTo>
                                      <a:cubicBezTo>
                                        <a:pt x="17510" y="40330"/>
                                        <a:pt x="40192" y="17510"/>
                                        <a:pt x="68055" y="17510"/>
                                      </a:cubicBezTo>
                                      <a:cubicBezTo>
                                        <a:pt x="95919" y="17510"/>
                                        <a:pt x="118601" y="40330"/>
                                        <a:pt x="118601" y="68386"/>
                                      </a:cubicBezTo>
                                      <a:cubicBezTo>
                                        <a:pt x="118601" y="96435"/>
                                        <a:pt x="95919" y="119255"/>
                                        <a:pt x="68055" y="119255"/>
                                      </a:cubicBezTo>
                                      <a:cubicBezTo>
                                        <a:pt x="40192" y="119255"/>
                                        <a:pt x="17510" y="96435"/>
                                        <a:pt x="17510" y="68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3827091" name="Freeform 28"/>
                              <wps:cNvSpPr/>
                              <wps:spPr>
                                <a:xfrm>
                                  <a:off x="2765592" y="1205130"/>
                                  <a:ext cx="135862" cy="136748"/>
                                </a:xfrm>
                                <a:custGeom>
                                  <a:avLst/>
                                  <a:gdLst>
                                    <a:gd name="connsiteX0" fmla="*/ 0 w 135862"/>
                                    <a:gd name="connsiteY0" fmla="*/ 68355 h 136748"/>
                                    <a:gd name="connsiteX1" fmla="*/ 67864 w 135862"/>
                                    <a:gd name="connsiteY1" fmla="*/ 136749 h 136748"/>
                                    <a:gd name="connsiteX2" fmla="*/ 135863 w 135862"/>
                                    <a:gd name="connsiteY2" fmla="*/ 68355 h 136748"/>
                                    <a:gd name="connsiteX3" fmla="*/ 67864 w 135862"/>
                                    <a:gd name="connsiteY3" fmla="*/ 0 h 136748"/>
                                    <a:gd name="connsiteX4" fmla="*/ 0 w 135862"/>
                                    <a:gd name="connsiteY4" fmla="*/ 68355 h 136748"/>
                                    <a:gd name="connsiteX5" fmla="*/ 17510 w 135862"/>
                                    <a:gd name="connsiteY5" fmla="*/ 68355 h 136748"/>
                                    <a:gd name="connsiteX6" fmla="*/ 67872 w 135862"/>
                                    <a:gd name="connsiteY6" fmla="*/ 17510 h 136748"/>
                                    <a:gd name="connsiteX7" fmla="*/ 118345 w 135862"/>
                                    <a:gd name="connsiteY7" fmla="*/ 68355 h 136748"/>
                                    <a:gd name="connsiteX8" fmla="*/ 67872 w 135862"/>
                                    <a:gd name="connsiteY8" fmla="*/ 119231 h 136748"/>
                                    <a:gd name="connsiteX9" fmla="*/ 17510 w 135862"/>
                                    <a:gd name="connsiteY9" fmla="*/ 68355 h 13674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862" h="136748">
                                      <a:moveTo>
                                        <a:pt x="0" y="68355"/>
                                      </a:moveTo>
                                      <a:cubicBezTo>
                                        <a:pt x="0" y="106070"/>
                                        <a:pt x="30454" y="136749"/>
                                        <a:pt x="67864" y="136749"/>
                                      </a:cubicBezTo>
                                      <a:cubicBezTo>
                                        <a:pt x="105353" y="136749"/>
                                        <a:pt x="135863" y="106070"/>
                                        <a:pt x="135863" y="68355"/>
                                      </a:cubicBezTo>
                                      <a:cubicBezTo>
                                        <a:pt x="135863" y="30671"/>
                                        <a:pt x="105361" y="0"/>
                                        <a:pt x="67864" y="0"/>
                                      </a:cubicBezTo>
                                      <a:cubicBezTo>
                                        <a:pt x="30454" y="0"/>
                                        <a:pt x="0" y="30671"/>
                                        <a:pt x="0" y="68355"/>
                                      </a:cubicBezTo>
                                      <a:close/>
                                      <a:moveTo>
                                        <a:pt x="17510" y="68355"/>
                                      </a:moveTo>
                                      <a:cubicBezTo>
                                        <a:pt x="17510" y="40330"/>
                                        <a:pt x="40112" y="17510"/>
                                        <a:pt x="67872" y="17510"/>
                                      </a:cubicBezTo>
                                      <a:cubicBezTo>
                                        <a:pt x="95703" y="17510"/>
                                        <a:pt x="118345" y="40330"/>
                                        <a:pt x="118345" y="68355"/>
                                      </a:cubicBezTo>
                                      <a:cubicBezTo>
                                        <a:pt x="118345" y="96411"/>
                                        <a:pt x="95703" y="119231"/>
                                        <a:pt x="67872" y="119231"/>
                                      </a:cubicBezTo>
                                      <a:cubicBezTo>
                                        <a:pt x="40112" y="119231"/>
                                        <a:pt x="17510" y="96411"/>
                                        <a:pt x="17510" y="6835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44718734" name="Freeform 29"/>
                              <wps:cNvSpPr/>
                              <wps:spPr>
                                <a:xfrm>
                                  <a:off x="3114392" y="1205130"/>
                                  <a:ext cx="136102" cy="136748"/>
                                </a:xfrm>
                                <a:custGeom>
                                  <a:avLst/>
                                  <a:gdLst>
                                    <a:gd name="connsiteX0" fmla="*/ 0 w 136102"/>
                                    <a:gd name="connsiteY0" fmla="*/ 68355 h 136748"/>
                                    <a:gd name="connsiteX1" fmla="*/ 68055 w 136102"/>
                                    <a:gd name="connsiteY1" fmla="*/ 136749 h 136748"/>
                                    <a:gd name="connsiteX2" fmla="*/ 136103 w 136102"/>
                                    <a:gd name="connsiteY2" fmla="*/ 68355 h 136748"/>
                                    <a:gd name="connsiteX3" fmla="*/ 68055 w 136102"/>
                                    <a:gd name="connsiteY3" fmla="*/ 0 h 136748"/>
                                    <a:gd name="connsiteX4" fmla="*/ 0 w 136102"/>
                                    <a:gd name="connsiteY4" fmla="*/ 68355 h 136748"/>
                                    <a:gd name="connsiteX5" fmla="*/ 17510 w 136102"/>
                                    <a:gd name="connsiteY5" fmla="*/ 68355 h 136748"/>
                                    <a:gd name="connsiteX6" fmla="*/ 68055 w 136102"/>
                                    <a:gd name="connsiteY6" fmla="*/ 17510 h 136748"/>
                                    <a:gd name="connsiteX7" fmla="*/ 118577 w 136102"/>
                                    <a:gd name="connsiteY7" fmla="*/ 68355 h 136748"/>
                                    <a:gd name="connsiteX8" fmla="*/ 68055 w 136102"/>
                                    <a:gd name="connsiteY8" fmla="*/ 119231 h 136748"/>
                                    <a:gd name="connsiteX9" fmla="*/ 17510 w 136102"/>
                                    <a:gd name="connsiteY9" fmla="*/ 68355 h 136748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102" h="136748">
                                      <a:moveTo>
                                        <a:pt x="0" y="68355"/>
                                      </a:moveTo>
                                      <a:cubicBezTo>
                                        <a:pt x="0" y="106070"/>
                                        <a:pt x="30534" y="136749"/>
                                        <a:pt x="68055" y="136749"/>
                                      </a:cubicBezTo>
                                      <a:cubicBezTo>
                                        <a:pt x="105593" y="136749"/>
                                        <a:pt x="136103" y="106070"/>
                                        <a:pt x="136103" y="68355"/>
                                      </a:cubicBezTo>
                                      <a:cubicBezTo>
                                        <a:pt x="136103" y="30671"/>
                                        <a:pt x="105601" y="0"/>
                                        <a:pt x="68055" y="0"/>
                                      </a:cubicBezTo>
                                      <a:cubicBezTo>
                                        <a:pt x="30534" y="0"/>
                                        <a:pt x="0" y="30671"/>
                                        <a:pt x="0" y="68355"/>
                                      </a:cubicBezTo>
                                      <a:close/>
                                      <a:moveTo>
                                        <a:pt x="17510" y="68355"/>
                                      </a:moveTo>
                                      <a:cubicBezTo>
                                        <a:pt x="17510" y="40330"/>
                                        <a:pt x="40200" y="17510"/>
                                        <a:pt x="68055" y="17510"/>
                                      </a:cubicBezTo>
                                      <a:cubicBezTo>
                                        <a:pt x="95935" y="17510"/>
                                        <a:pt x="118577" y="40330"/>
                                        <a:pt x="118577" y="68355"/>
                                      </a:cubicBezTo>
                                      <a:cubicBezTo>
                                        <a:pt x="118577" y="96411"/>
                                        <a:pt x="95935" y="119231"/>
                                        <a:pt x="68055" y="119231"/>
                                      </a:cubicBezTo>
                                      <a:cubicBezTo>
                                        <a:pt x="40192" y="119231"/>
                                        <a:pt x="17510" y="96411"/>
                                        <a:pt x="17510" y="6835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16210450" name="Freeform 30"/>
                              <wps:cNvSpPr/>
                              <wps:spPr>
                                <a:xfrm>
                                  <a:off x="3124994" y="0"/>
                                  <a:ext cx="135878" cy="136772"/>
                                </a:xfrm>
                                <a:custGeom>
                                  <a:avLst/>
                                  <a:gdLst>
                                    <a:gd name="connsiteX0" fmla="*/ 0 w 135878"/>
                                    <a:gd name="connsiteY0" fmla="*/ 68386 h 136772"/>
                                    <a:gd name="connsiteX1" fmla="*/ 68015 w 135878"/>
                                    <a:gd name="connsiteY1" fmla="*/ 136773 h 136772"/>
                                    <a:gd name="connsiteX2" fmla="*/ 135879 w 135878"/>
                                    <a:gd name="connsiteY2" fmla="*/ 68386 h 136772"/>
                                    <a:gd name="connsiteX3" fmla="*/ 68015 w 135878"/>
                                    <a:gd name="connsiteY3" fmla="*/ 0 h 136772"/>
                                    <a:gd name="connsiteX4" fmla="*/ 0 w 135878"/>
                                    <a:gd name="connsiteY4" fmla="*/ 68386 h 136772"/>
                                    <a:gd name="connsiteX5" fmla="*/ 17525 w 135878"/>
                                    <a:gd name="connsiteY5" fmla="*/ 68386 h 136772"/>
                                    <a:gd name="connsiteX6" fmla="*/ 68015 w 135878"/>
                                    <a:gd name="connsiteY6" fmla="*/ 17510 h 136772"/>
                                    <a:gd name="connsiteX7" fmla="*/ 118361 w 135878"/>
                                    <a:gd name="connsiteY7" fmla="*/ 68386 h 136772"/>
                                    <a:gd name="connsiteX8" fmla="*/ 68015 w 135878"/>
                                    <a:gd name="connsiteY8" fmla="*/ 119255 h 136772"/>
                                    <a:gd name="connsiteX9" fmla="*/ 17525 w 135878"/>
                                    <a:gd name="connsiteY9" fmla="*/ 68386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878" h="136772">
                                      <a:moveTo>
                                        <a:pt x="0" y="68386"/>
                                      </a:moveTo>
                                      <a:cubicBezTo>
                                        <a:pt x="0" y="106086"/>
                                        <a:pt x="30502" y="136773"/>
                                        <a:pt x="68015" y="136773"/>
                                      </a:cubicBezTo>
                                      <a:cubicBezTo>
                                        <a:pt x="105433" y="136773"/>
                                        <a:pt x="135879" y="106086"/>
                                        <a:pt x="135879" y="68386"/>
                                      </a:cubicBezTo>
                                      <a:cubicBezTo>
                                        <a:pt x="135879" y="30679"/>
                                        <a:pt x="105425" y="0"/>
                                        <a:pt x="68015" y="0"/>
                                      </a:cubicBezTo>
                                      <a:cubicBezTo>
                                        <a:pt x="30510" y="0"/>
                                        <a:pt x="0" y="30671"/>
                                        <a:pt x="0" y="68386"/>
                                      </a:cubicBezTo>
                                      <a:close/>
                                      <a:moveTo>
                                        <a:pt x="17525" y="68386"/>
                                      </a:moveTo>
                                      <a:cubicBezTo>
                                        <a:pt x="17525" y="40330"/>
                                        <a:pt x="40168" y="17510"/>
                                        <a:pt x="68015" y="17510"/>
                                      </a:cubicBezTo>
                                      <a:cubicBezTo>
                                        <a:pt x="95775" y="17510"/>
                                        <a:pt x="118361" y="40330"/>
                                        <a:pt x="118361" y="68386"/>
                                      </a:cubicBezTo>
                                      <a:cubicBezTo>
                                        <a:pt x="118361" y="96435"/>
                                        <a:pt x="95775" y="119255"/>
                                        <a:pt x="68015" y="119255"/>
                                      </a:cubicBezTo>
                                      <a:cubicBezTo>
                                        <a:pt x="40168" y="119255"/>
                                        <a:pt x="17525" y="96435"/>
                                        <a:pt x="17525" y="68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5692849" name="Freeform 31"/>
                              <wps:cNvSpPr/>
                              <wps:spPr>
                                <a:xfrm>
                                  <a:off x="2376992" y="904495"/>
                                  <a:ext cx="135918" cy="136772"/>
                                </a:xfrm>
                                <a:custGeom>
                                  <a:avLst/>
                                  <a:gdLst>
                                    <a:gd name="connsiteX0" fmla="*/ 0 w 135918"/>
                                    <a:gd name="connsiteY0" fmla="*/ 68355 h 136772"/>
                                    <a:gd name="connsiteX1" fmla="*/ 68079 w 135918"/>
                                    <a:gd name="connsiteY1" fmla="*/ 136773 h 136772"/>
                                    <a:gd name="connsiteX2" fmla="*/ 135919 w 135918"/>
                                    <a:gd name="connsiteY2" fmla="*/ 68355 h 136772"/>
                                    <a:gd name="connsiteX3" fmla="*/ 68079 w 135918"/>
                                    <a:gd name="connsiteY3" fmla="*/ 0 h 136772"/>
                                    <a:gd name="connsiteX4" fmla="*/ 0 w 135918"/>
                                    <a:gd name="connsiteY4" fmla="*/ 68355 h 136772"/>
                                    <a:gd name="connsiteX5" fmla="*/ 17502 w 135918"/>
                                    <a:gd name="connsiteY5" fmla="*/ 68355 h 136772"/>
                                    <a:gd name="connsiteX6" fmla="*/ 68071 w 135918"/>
                                    <a:gd name="connsiteY6" fmla="*/ 17510 h 136772"/>
                                    <a:gd name="connsiteX7" fmla="*/ 118410 w 135918"/>
                                    <a:gd name="connsiteY7" fmla="*/ 68355 h 136772"/>
                                    <a:gd name="connsiteX8" fmla="*/ 68071 w 135918"/>
                                    <a:gd name="connsiteY8" fmla="*/ 119246 h 136772"/>
                                    <a:gd name="connsiteX9" fmla="*/ 17502 w 135918"/>
                                    <a:gd name="connsiteY9" fmla="*/ 68355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918" h="136772">
                                      <a:moveTo>
                                        <a:pt x="0" y="68355"/>
                                      </a:moveTo>
                                      <a:cubicBezTo>
                                        <a:pt x="0" y="106070"/>
                                        <a:pt x="30542" y="136773"/>
                                        <a:pt x="68079" y="136773"/>
                                      </a:cubicBezTo>
                                      <a:cubicBezTo>
                                        <a:pt x="105497" y="136773"/>
                                        <a:pt x="135919" y="106078"/>
                                        <a:pt x="135919" y="68355"/>
                                      </a:cubicBezTo>
                                      <a:cubicBezTo>
                                        <a:pt x="135919" y="30663"/>
                                        <a:pt x="105489" y="0"/>
                                        <a:pt x="68079" y="0"/>
                                      </a:cubicBezTo>
                                      <a:cubicBezTo>
                                        <a:pt x="30542" y="0"/>
                                        <a:pt x="0" y="30663"/>
                                        <a:pt x="0" y="68355"/>
                                      </a:cubicBezTo>
                                      <a:close/>
                                      <a:moveTo>
                                        <a:pt x="17502" y="68355"/>
                                      </a:moveTo>
                                      <a:cubicBezTo>
                                        <a:pt x="17502" y="40314"/>
                                        <a:pt x="40216" y="17510"/>
                                        <a:pt x="68071" y="17510"/>
                                      </a:cubicBezTo>
                                      <a:cubicBezTo>
                                        <a:pt x="95847" y="17510"/>
                                        <a:pt x="118410" y="40322"/>
                                        <a:pt x="118410" y="68355"/>
                                      </a:cubicBezTo>
                                      <a:cubicBezTo>
                                        <a:pt x="118410" y="96427"/>
                                        <a:pt x="95847" y="119246"/>
                                        <a:pt x="68071" y="119246"/>
                                      </a:cubicBezTo>
                                      <a:cubicBezTo>
                                        <a:pt x="40216" y="119255"/>
                                        <a:pt x="17502" y="96427"/>
                                        <a:pt x="17502" y="6835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16172633" name="Freeform 32"/>
                              <wps:cNvSpPr/>
                              <wps:spPr>
                                <a:xfrm>
                                  <a:off x="2551504" y="904495"/>
                                  <a:ext cx="135918" cy="136772"/>
                                </a:xfrm>
                                <a:custGeom>
                                  <a:avLst/>
                                  <a:gdLst>
                                    <a:gd name="connsiteX0" fmla="*/ 0 w 135918"/>
                                    <a:gd name="connsiteY0" fmla="*/ 68355 h 136772"/>
                                    <a:gd name="connsiteX1" fmla="*/ 68087 w 135918"/>
                                    <a:gd name="connsiteY1" fmla="*/ 136773 h 136772"/>
                                    <a:gd name="connsiteX2" fmla="*/ 135919 w 135918"/>
                                    <a:gd name="connsiteY2" fmla="*/ 68355 h 136772"/>
                                    <a:gd name="connsiteX3" fmla="*/ 68087 w 135918"/>
                                    <a:gd name="connsiteY3" fmla="*/ 0 h 136772"/>
                                    <a:gd name="connsiteX4" fmla="*/ 0 w 135918"/>
                                    <a:gd name="connsiteY4" fmla="*/ 68355 h 136772"/>
                                    <a:gd name="connsiteX5" fmla="*/ 17502 w 135918"/>
                                    <a:gd name="connsiteY5" fmla="*/ 68355 h 136772"/>
                                    <a:gd name="connsiteX6" fmla="*/ 68079 w 135918"/>
                                    <a:gd name="connsiteY6" fmla="*/ 17510 h 136772"/>
                                    <a:gd name="connsiteX7" fmla="*/ 118409 w 135918"/>
                                    <a:gd name="connsiteY7" fmla="*/ 68355 h 136772"/>
                                    <a:gd name="connsiteX8" fmla="*/ 68079 w 135918"/>
                                    <a:gd name="connsiteY8" fmla="*/ 119246 h 136772"/>
                                    <a:gd name="connsiteX9" fmla="*/ 17502 w 135918"/>
                                    <a:gd name="connsiteY9" fmla="*/ 68355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918" h="136772">
                                      <a:moveTo>
                                        <a:pt x="0" y="68355"/>
                                      </a:moveTo>
                                      <a:cubicBezTo>
                                        <a:pt x="0" y="106070"/>
                                        <a:pt x="30550" y="136773"/>
                                        <a:pt x="68087" y="136773"/>
                                      </a:cubicBezTo>
                                      <a:cubicBezTo>
                                        <a:pt x="105497" y="136773"/>
                                        <a:pt x="135919" y="106078"/>
                                        <a:pt x="135919" y="68355"/>
                                      </a:cubicBezTo>
                                      <a:cubicBezTo>
                                        <a:pt x="135919" y="30663"/>
                                        <a:pt x="105489" y="0"/>
                                        <a:pt x="68087" y="0"/>
                                      </a:cubicBezTo>
                                      <a:cubicBezTo>
                                        <a:pt x="30550" y="0"/>
                                        <a:pt x="0" y="30663"/>
                                        <a:pt x="0" y="68355"/>
                                      </a:cubicBezTo>
                                      <a:close/>
                                      <a:moveTo>
                                        <a:pt x="17502" y="68355"/>
                                      </a:moveTo>
                                      <a:cubicBezTo>
                                        <a:pt x="17502" y="40314"/>
                                        <a:pt x="40216" y="17510"/>
                                        <a:pt x="68079" y="17510"/>
                                      </a:cubicBezTo>
                                      <a:cubicBezTo>
                                        <a:pt x="95839" y="17510"/>
                                        <a:pt x="118409" y="40322"/>
                                        <a:pt x="118409" y="68355"/>
                                      </a:cubicBezTo>
                                      <a:cubicBezTo>
                                        <a:pt x="118409" y="96427"/>
                                        <a:pt x="95839" y="119246"/>
                                        <a:pt x="68079" y="119246"/>
                                      </a:cubicBezTo>
                                      <a:cubicBezTo>
                                        <a:pt x="40216" y="119255"/>
                                        <a:pt x="17502" y="96427"/>
                                        <a:pt x="17502" y="6835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7767872" name="Freeform 33"/>
                              <wps:cNvSpPr/>
                              <wps:spPr>
                                <a:xfrm>
                                  <a:off x="2726024" y="904495"/>
                                  <a:ext cx="135942" cy="136772"/>
                                </a:xfrm>
                                <a:custGeom>
                                  <a:avLst/>
                                  <a:gdLst>
                                    <a:gd name="connsiteX0" fmla="*/ 0 w 135942"/>
                                    <a:gd name="connsiteY0" fmla="*/ 68355 h 136772"/>
                                    <a:gd name="connsiteX1" fmla="*/ 67887 w 135942"/>
                                    <a:gd name="connsiteY1" fmla="*/ 136773 h 136772"/>
                                    <a:gd name="connsiteX2" fmla="*/ 135943 w 135942"/>
                                    <a:gd name="connsiteY2" fmla="*/ 68355 h 136772"/>
                                    <a:gd name="connsiteX3" fmla="*/ 67887 w 135942"/>
                                    <a:gd name="connsiteY3" fmla="*/ 0 h 136772"/>
                                    <a:gd name="connsiteX4" fmla="*/ 0 w 135942"/>
                                    <a:gd name="connsiteY4" fmla="*/ 68355 h 136772"/>
                                    <a:gd name="connsiteX5" fmla="*/ 17502 w 135942"/>
                                    <a:gd name="connsiteY5" fmla="*/ 68355 h 136772"/>
                                    <a:gd name="connsiteX6" fmla="*/ 67887 w 135942"/>
                                    <a:gd name="connsiteY6" fmla="*/ 17510 h 136772"/>
                                    <a:gd name="connsiteX7" fmla="*/ 118417 w 135942"/>
                                    <a:gd name="connsiteY7" fmla="*/ 68355 h 136772"/>
                                    <a:gd name="connsiteX8" fmla="*/ 67887 w 135942"/>
                                    <a:gd name="connsiteY8" fmla="*/ 119246 h 136772"/>
                                    <a:gd name="connsiteX9" fmla="*/ 17502 w 135942"/>
                                    <a:gd name="connsiteY9" fmla="*/ 68355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942" h="136772">
                                      <a:moveTo>
                                        <a:pt x="0" y="68355"/>
                                      </a:moveTo>
                                      <a:cubicBezTo>
                                        <a:pt x="0" y="106070"/>
                                        <a:pt x="30438" y="136773"/>
                                        <a:pt x="67887" y="136773"/>
                                      </a:cubicBezTo>
                                      <a:cubicBezTo>
                                        <a:pt x="105401" y="136773"/>
                                        <a:pt x="135943" y="106078"/>
                                        <a:pt x="135943" y="68355"/>
                                      </a:cubicBezTo>
                                      <a:cubicBezTo>
                                        <a:pt x="135943" y="30663"/>
                                        <a:pt x="105409" y="0"/>
                                        <a:pt x="67887" y="0"/>
                                      </a:cubicBezTo>
                                      <a:cubicBezTo>
                                        <a:pt x="30438" y="0"/>
                                        <a:pt x="0" y="30663"/>
                                        <a:pt x="0" y="68355"/>
                                      </a:cubicBezTo>
                                      <a:close/>
                                      <a:moveTo>
                                        <a:pt x="17502" y="68355"/>
                                      </a:moveTo>
                                      <a:cubicBezTo>
                                        <a:pt x="17502" y="40314"/>
                                        <a:pt x="40088" y="17510"/>
                                        <a:pt x="67887" y="17510"/>
                                      </a:cubicBezTo>
                                      <a:cubicBezTo>
                                        <a:pt x="95751" y="17510"/>
                                        <a:pt x="118417" y="40322"/>
                                        <a:pt x="118417" y="68355"/>
                                      </a:cubicBezTo>
                                      <a:cubicBezTo>
                                        <a:pt x="118417" y="96427"/>
                                        <a:pt x="95751" y="119246"/>
                                        <a:pt x="67887" y="119246"/>
                                      </a:cubicBezTo>
                                      <a:cubicBezTo>
                                        <a:pt x="40096" y="119255"/>
                                        <a:pt x="17502" y="96427"/>
                                        <a:pt x="17502" y="6835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43460912" name="Freeform 34"/>
                              <wps:cNvSpPr/>
                              <wps:spPr>
                                <a:xfrm>
                                  <a:off x="2900527" y="904495"/>
                                  <a:ext cx="135926" cy="136772"/>
                                </a:xfrm>
                                <a:custGeom>
                                  <a:avLst/>
                                  <a:gdLst>
                                    <a:gd name="connsiteX0" fmla="*/ 0 w 135926"/>
                                    <a:gd name="connsiteY0" fmla="*/ 68355 h 136772"/>
                                    <a:gd name="connsiteX1" fmla="*/ 67911 w 135926"/>
                                    <a:gd name="connsiteY1" fmla="*/ 136773 h 136772"/>
                                    <a:gd name="connsiteX2" fmla="*/ 135927 w 135926"/>
                                    <a:gd name="connsiteY2" fmla="*/ 68355 h 136772"/>
                                    <a:gd name="connsiteX3" fmla="*/ 67911 w 135926"/>
                                    <a:gd name="connsiteY3" fmla="*/ 0 h 136772"/>
                                    <a:gd name="connsiteX4" fmla="*/ 0 w 135926"/>
                                    <a:gd name="connsiteY4" fmla="*/ 68355 h 136772"/>
                                    <a:gd name="connsiteX5" fmla="*/ 17518 w 135926"/>
                                    <a:gd name="connsiteY5" fmla="*/ 68355 h 136772"/>
                                    <a:gd name="connsiteX6" fmla="*/ 67919 w 135926"/>
                                    <a:gd name="connsiteY6" fmla="*/ 17510 h 136772"/>
                                    <a:gd name="connsiteX7" fmla="*/ 118409 w 135926"/>
                                    <a:gd name="connsiteY7" fmla="*/ 68355 h 136772"/>
                                    <a:gd name="connsiteX8" fmla="*/ 67919 w 135926"/>
                                    <a:gd name="connsiteY8" fmla="*/ 119246 h 136772"/>
                                    <a:gd name="connsiteX9" fmla="*/ 17518 w 135926"/>
                                    <a:gd name="connsiteY9" fmla="*/ 68355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926" h="136772">
                                      <a:moveTo>
                                        <a:pt x="0" y="68355"/>
                                      </a:moveTo>
                                      <a:cubicBezTo>
                                        <a:pt x="0" y="106070"/>
                                        <a:pt x="30478" y="136773"/>
                                        <a:pt x="67911" y="136773"/>
                                      </a:cubicBezTo>
                                      <a:cubicBezTo>
                                        <a:pt x="105417" y="136773"/>
                                        <a:pt x="135927" y="106078"/>
                                        <a:pt x="135927" y="68355"/>
                                      </a:cubicBezTo>
                                      <a:cubicBezTo>
                                        <a:pt x="135927" y="30663"/>
                                        <a:pt x="105425" y="0"/>
                                        <a:pt x="67911" y="0"/>
                                      </a:cubicBezTo>
                                      <a:cubicBezTo>
                                        <a:pt x="30478" y="0"/>
                                        <a:pt x="0" y="30663"/>
                                        <a:pt x="0" y="68355"/>
                                      </a:cubicBezTo>
                                      <a:close/>
                                      <a:moveTo>
                                        <a:pt x="17518" y="68355"/>
                                      </a:moveTo>
                                      <a:cubicBezTo>
                                        <a:pt x="17518" y="40314"/>
                                        <a:pt x="40136" y="17510"/>
                                        <a:pt x="67919" y="17510"/>
                                      </a:cubicBezTo>
                                      <a:cubicBezTo>
                                        <a:pt x="95767" y="17510"/>
                                        <a:pt x="118409" y="40322"/>
                                        <a:pt x="118409" y="68355"/>
                                      </a:cubicBezTo>
                                      <a:cubicBezTo>
                                        <a:pt x="118409" y="96427"/>
                                        <a:pt x="95767" y="119246"/>
                                        <a:pt x="67919" y="119246"/>
                                      </a:cubicBezTo>
                                      <a:cubicBezTo>
                                        <a:pt x="40136" y="119255"/>
                                        <a:pt x="17518" y="96427"/>
                                        <a:pt x="17518" y="6835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8540138" name="Freeform 35"/>
                              <wps:cNvSpPr/>
                              <wps:spPr>
                                <a:xfrm>
                                  <a:off x="3249383" y="904495"/>
                                  <a:ext cx="136102" cy="136772"/>
                                </a:xfrm>
                                <a:custGeom>
                                  <a:avLst/>
                                  <a:gdLst>
                                    <a:gd name="connsiteX0" fmla="*/ 0 w 136102"/>
                                    <a:gd name="connsiteY0" fmla="*/ 68355 h 136772"/>
                                    <a:gd name="connsiteX1" fmla="*/ 68096 w 136102"/>
                                    <a:gd name="connsiteY1" fmla="*/ 136773 h 136772"/>
                                    <a:gd name="connsiteX2" fmla="*/ 136103 w 136102"/>
                                    <a:gd name="connsiteY2" fmla="*/ 68355 h 136772"/>
                                    <a:gd name="connsiteX3" fmla="*/ 68096 w 136102"/>
                                    <a:gd name="connsiteY3" fmla="*/ 0 h 136772"/>
                                    <a:gd name="connsiteX4" fmla="*/ 0 w 136102"/>
                                    <a:gd name="connsiteY4" fmla="*/ 68355 h 136772"/>
                                    <a:gd name="connsiteX5" fmla="*/ 17517 w 136102"/>
                                    <a:gd name="connsiteY5" fmla="*/ 68355 h 136772"/>
                                    <a:gd name="connsiteX6" fmla="*/ 68087 w 136102"/>
                                    <a:gd name="connsiteY6" fmla="*/ 17510 h 136772"/>
                                    <a:gd name="connsiteX7" fmla="*/ 118577 w 136102"/>
                                    <a:gd name="connsiteY7" fmla="*/ 68355 h 136772"/>
                                    <a:gd name="connsiteX8" fmla="*/ 68087 w 136102"/>
                                    <a:gd name="connsiteY8" fmla="*/ 119246 h 136772"/>
                                    <a:gd name="connsiteX9" fmla="*/ 17517 w 136102"/>
                                    <a:gd name="connsiteY9" fmla="*/ 68355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102" h="136772">
                                      <a:moveTo>
                                        <a:pt x="0" y="68355"/>
                                      </a:moveTo>
                                      <a:cubicBezTo>
                                        <a:pt x="0" y="106070"/>
                                        <a:pt x="30558" y="136773"/>
                                        <a:pt x="68096" y="136773"/>
                                      </a:cubicBezTo>
                                      <a:cubicBezTo>
                                        <a:pt x="105585" y="136773"/>
                                        <a:pt x="136103" y="106078"/>
                                        <a:pt x="136103" y="68355"/>
                                      </a:cubicBezTo>
                                      <a:cubicBezTo>
                                        <a:pt x="136103" y="30663"/>
                                        <a:pt x="105593" y="0"/>
                                        <a:pt x="68096" y="0"/>
                                      </a:cubicBezTo>
                                      <a:cubicBezTo>
                                        <a:pt x="30558" y="0"/>
                                        <a:pt x="0" y="30663"/>
                                        <a:pt x="0" y="68355"/>
                                      </a:cubicBezTo>
                                      <a:close/>
                                      <a:moveTo>
                                        <a:pt x="17517" y="68355"/>
                                      </a:moveTo>
                                      <a:cubicBezTo>
                                        <a:pt x="17517" y="40314"/>
                                        <a:pt x="40216" y="17510"/>
                                        <a:pt x="68087" y="17510"/>
                                      </a:cubicBezTo>
                                      <a:cubicBezTo>
                                        <a:pt x="95927" y="17510"/>
                                        <a:pt x="118577" y="40322"/>
                                        <a:pt x="118577" y="68355"/>
                                      </a:cubicBezTo>
                                      <a:cubicBezTo>
                                        <a:pt x="118577" y="96427"/>
                                        <a:pt x="95927" y="119246"/>
                                        <a:pt x="68087" y="119246"/>
                                      </a:cubicBezTo>
                                      <a:cubicBezTo>
                                        <a:pt x="40216" y="119255"/>
                                        <a:pt x="17517" y="96427"/>
                                        <a:pt x="17517" y="6835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79172491" name="Freeform 36"/>
                              <wps:cNvSpPr/>
                              <wps:spPr>
                                <a:xfrm>
                                  <a:off x="3423903" y="904495"/>
                                  <a:ext cx="136126" cy="136772"/>
                                </a:xfrm>
                                <a:custGeom>
                                  <a:avLst/>
                                  <a:gdLst>
                                    <a:gd name="connsiteX0" fmla="*/ 0 w 136126"/>
                                    <a:gd name="connsiteY0" fmla="*/ 68355 h 136772"/>
                                    <a:gd name="connsiteX1" fmla="*/ 68063 w 136126"/>
                                    <a:gd name="connsiteY1" fmla="*/ 136773 h 136772"/>
                                    <a:gd name="connsiteX2" fmla="*/ 136127 w 136126"/>
                                    <a:gd name="connsiteY2" fmla="*/ 68355 h 136772"/>
                                    <a:gd name="connsiteX3" fmla="*/ 68063 w 136126"/>
                                    <a:gd name="connsiteY3" fmla="*/ 0 h 136772"/>
                                    <a:gd name="connsiteX4" fmla="*/ 0 w 136126"/>
                                    <a:gd name="connsiteY4" fmla="*/ 68355 h 136772"/>
                                    <a:gd name="connsiteX5" fmla="*/ 17510 w 136126"/>
                                    <a:gd name="connsiteY5" fmla="*/ 68355 h 136772"/>
                                    <a:gd name="connsiteX6" fmla="*/ 68056 w 136126"/>
                                    <a:gd name="connsiteY6" fmla="*/ 17510 h 136772"/>
                                    <a:gd name="connsiteX7" fmla="*/ 118601 w 136126"/>
                                    <a:gd name="connsiteY7" fmla="*/ 68355 h 136772"/>
                                    <a:gd name="connsiteX8" fmla="*/ 68056 w 136126"/>
                                    <a:gd name="connsiteY8" fmla="*/ 119246 h 136772"/>
                                    <a:gd name="connsiteX9" fmla="*/ 17510 w 136126"/>
                                    <a:gd name="connsiteY9" fmla="*/ 68355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126" h="136772">
                                      <a:moveTo>
                                        <a:pt x="0" y="68355"/>
                                      </a:moveTo>
                                      <a:cubicBezTo>
                                        <a:pt x="0" y="106070"/>
                                        <a:pt x="30526" y="136773"/>
                                        <a:pt x="68063" y="136773"/>
                                      </a:cubicBezTo>
                                      <a:cubicBezTo>
                                        <a:pt x="105585" y="136773"/>
                                        <a:pt x="136127" y="106078"/>
                                        <a:pt x="136127" y="68355"/>
                                      </a:cubicBezTo>
                                      <a:cubicBezTo>
                                        <a:pt x="136127" y="30663"/>
                                        <a:pt x="105593" y="0"/>
                                        <a:pt x="68063" y="0"/>
                                      </a:cubicBezTo>
                                      <a:cubicBezTo>
                                        <a:pt x="30526" y="0"/>
                                        <a:pt x="0" y="30663"/>
                                        <a:pt x="0" y="68355"/>
                                      </a:cubicBezTo>
                                      <a:close/>
                                      <a:moveTo>
                                        <a:pt x="17510" y="68355"/>
                                      </a:moveTo>
                                      <a:cubicBezTo>
                                        <a:pt x="17510" y="40314"/>
                                        <a:pt x="40184" y="17510"/>
                                        <a:pt x="68056" y="17510"/>
                                      </a:cubicBezTo>
                                      <a:cubicBezTo>
                                        <a:pt x="95919" y="17510"/>
                                        <a:pt x="118601" y="40322"/>
                                        <a:pt x="118601" y="68355"/>
                                      </a:cubicBezTo>
                                      <a:cubicBezTo>
                                        <a:pt x="118601" y="96427"/>
                                        <a:pt x="95919" y="119246"/>
                                        <a:pt x="68056" y="119246"/>
                                      </a:cubicBezTo>
                                      <a:cubicBezTo>
                                        <a:pt x="40184" y="119255"/>
                                        <a:pt x="17510" y="96427"/>
                                        <a:pt x="17510" y="68355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54957583" name="Freeform 37"/>
                              <wps:cNvSpPr/>
                              <wps:spPr>
                                <a:xfrm>
                                  <a:off x="2510328" y="1054876"/>
                                  <a:ext cx="135918" cy="136764"/>
                                </a:xfrm>
                                <a:custGeom>
                                  <a:avLst/>
                                  <a:gdLst>
                                    <a:gd name="connsiteX0" fmla="*/ 0 w 135918"/>
                                    <a:gd name="connsiteY0" fmla="*/ 68386 h 136764"/>
                                    <a:gd name="connsiteX1" fmla="*/ 67888 w 135918"/>
                                    <a:gd name="connsiteY1" fmla="*/ 136765 h 136764"/>
                                    <a:gd name="connsiteX2" fmla="*/ 135919 w 135918"/>
                                    <a:gd name="connsiteY2" fmla="*/ 68386 h 136764"/>
                                    <a:gd name="connsiteX3" fmla="*/ 67888 w 135918"/>
                                    <a:gd name="connsiteY3" fmla="*/ 0 h 136764"/>
                                    <a:gd name="connsiteX4" fmla="*/ 0 w 135918"/>
                                    <a:gd name="connsiteY4" fmla="*/ 68386 h 136764"/>
                                    <a:gd name="connsiteX5" fmla="*/ 17510 w 135918"/>
                                    <a:gd name="connsiteY5" fmla="*/ 68386 h 136764"/>
                                    <a:gd name="connsiteX6" fmla="*/ 67896 w 135918"/>
                                    <a:gd name="connsiteY6" fmla="*/ 17510 h 136764"/>
                                    <a:gd name="connsiteX7" fmla="*/ 118417 w 135918"/>
                                    <a:gd name="connsiteY7" fmla="*/ 68386 h 136764"/>
                                    <a:gd name="connsiteX8" fmla="*/ 67896 w 135918"/>
                                    <a:gd name="connsiteY8" fmla="*/ 119262 h 136764"/>
                                    <a:gd name="connsiteX9" fmla="*/ 17510 w 135918"/>
                                    <a:gd name="connsiteY9" fmla="*/ 68386 h 13676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918" h="136764">
                                      <a:moveTo>
                                        <a:pt x="0" y="68386"/>
                                      </a:moveTo>
                                      <a:cubicBezTo>
                                        <a:pt x="0" y="106094"/>
                                        <a:pt x="30454" y="136765"/>
                                        <a:pt x="67888" y="136765"/>
                                      </a:cubicBezTo>
                                      <a:cubicBezTo>
                                        <a:pt x="105401" y="136765"/>
                                        <a:pt x="135919" y="106094"/>
                                        <a:pt x="135919" y="68386"/>
                                      </a:cubicBezTo>
                                      <a:cubicBezTo>
                                        <a:pt x="135919" y="30671"/>
                                        <a:pt x="105409" y="0"/>
                                        <a:pt x="67888" y="0"/>
                                      </a:cubicBezTo>
                                      <a:cubicBezTo>
                                        <a:pt x="30454" y="0"/>
                                        <a:pt x="0" y="30679"/>
                                        <a:pt x="0" y="68386"/>
                                      </a:cubicBezTo>
                                      <a:close/>
                                      <a:moveTo>
                                        <a:pt x="17510" y="68386"/>
                                      </a:moveTo>
                                      <a:cubicBezTo>
                                        <a:pt x="17510" y="40330"/>
                                        <a:pt x="40112" y="17510"/>
                                        <a:pt x="67896" y="17510"/>
                                      </a:cubicBezTo>
                                      <a:cubicBezTo>
                                        <a:pt x="95743" y="17510"/>
                                        <a:pt x="118417" y="40330"/>
                                        <a:pt x="118417" y="68386"/>
                                      </a:cubicBezTo>
                                      <a:cubicBezTo>
                                        <a:pt x="118417" y="96435"/>
                                        <a:pt x="95743" y="119262"/>
                                        <a:pt x="67896" y="119262"/>
                                      </a:cubicBezTo>
                                      <a:cubicBezTo>
                                        <a:pt x="40112" y="119262"/>
                                        <a:pt x="17510" y="96443"/>
                                        <a:pt x="17510" y="68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45473704" name="Freeform 38"/>
                              <wps:cNvSpPr/>
                              <wps:spPr>
                                <a:xfrm>
                                  <a:off x="2684672" y="1054876"/>
                                  <a:ext cx="136070" cy="136764"/>
                                </a:xfrm>
                                <a:custGeom>
                                  <a:avLst/>
                                  <a:gdLst>
                                    <a:gd name="connsiteX0" fmla="*/ 0 w 136070"/>
                                    <a:gd name="connsiteY0" fmla="*/ 68386 h 136764"/>
                                    <a:gd name="connsiteX1" fmla="*/ 68071 w 136070"/>
                                    <a:gd name="connsiteY1" fmla="*/ 136765 h 136764"/>
                                    <a:gd name="connsiteX2" fmla="*/ 136071 w 136070"/>
                                    <a:gd name="connsiteY2" fmla="*/ 68386 h 136764"/>
                                    <a:gd name="connsiteX3" fmla="*/ 68071 w 136070"/>
                                    <a:gd name="connsiteY3" fmla="*/ 0 h 136764"/>
                                    <a:gd name="connsiteX4" fmla="*/ 0 w 136070"/>
                                    <a:gd name="connsiteY4" fmla="*/ 68386 h 136764"/>
                                    <a:gd name="connsiteX5" fmla="*/ 17518 w 136070"/>
                                    <a:gd name="connsiteY5" fmla="*/ 68386 h 136764"/>
                                    <a:gd name="connsiteX6" fmla="*/ 68063 w 136070"/>
                                    <a:gd name="connsiteY6" fmla="*/ 17510 h 136764"/>
                                    <a:gd name="connsiteX7" fmla="*/ 118537 w 136070"/>
                                    <a:gd name="connsiteY7" fmla="*/ 68386 h 136764"/>
                                    <a:gd name="connsiteX8" fmla="*/ 68063 w 136070"/>
                                    <a:gd name="connsiteY8" fmla="*/ 119262 h 136764"/>
                                    <a:gd name="connsiteX9" fmla="*/ 17518 w 136070"/>
                                    <a:gd name="connsiteY9" fmla="*/ 68386 h 13676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070" h="136764">
                                      <a:moveTo>
                                        <a:pt x="0" y="68386"/>
                                      </a:moveTo>
                                      <a:cubicBezTo>
                                        <a:pt x="0" y="106094"/>
                                        <a:pt x="30526" y="136765"/>
                                        <a:pt x="68071" y="136765"/>
                                      </a:cubicBezTo>
                                      <a:cubicBezTo>
                                        <a:pt x="105561" y="136765"/>
                                        <a:pt x="136071" y="106094"/>
                                        <a:pt x="136071" y="68386"/>
                                      </a:cubicBezTo>
                                      <a:cubicBezTo>
                                        <a:pt x="136071" y="30671"/>
                                        <a:pt x="105569" y="0"/>
                                        <a:pt x="68071" y="0"/>
                                      </a:cubicBezTo>
                                      <a:cubicBezTo>
                                        <a:pt x="30526" y="0"/>
                                        <a:pt x="0" y="30679"/>
                                        <a:pt x="0" y="68386"/>
                                      </a:cubicBezTo>
                                      <a:close/>
                                      <a:moveTo>
                                        <a:pt x="17518" y="68386"/>
                                      </a:moveTo>
                                      <a:cubicBezTo>
                                        <a:pt x="17518" y="40330"/>
                                        <a:pt x="40184" y="17510"/>
                                        <a:pt x="68063" y="17510"/>
                                      </a:cubicBezTo>
                                      <a:cubicBezTo>
                                        <a:pt x="95895" y="17510"/>
                                        <a:pt x="118537" y="40330"/>
                                        <a:pt x="118537" y="68386"/>
                                      </a:cubicBezTo>
                                      <a:cubicBezTo>
                                        <a:pt x="118537" y="96435"/>
                                        <a:pt x="95895" y="119262"/>
                                        <a:pt x="68063" y="119262"/>
                                      </a:cubicBezTo>
                                      <a:cubicBezTo>
                                        <a:pt x="40184" y="119262"/>
                                        <a:pt x="17518" y="96443"/>
                                        <a:pt x="17518" y="68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74910254" name="Freeform 39"/>
                              <wps:cNvSpPr/>
                              <wps:spPr>
                                <a:xfrm>
                                  <a:off x="2859184" y="1054876"/>
                                  <a:ext cx="136102" cy="136764"/>
                                </a:xfrm>
                                <a:custGeom>
                                  <a:avLst/>
                                  <a:gdLst>
                                    <a:gd name="connsiteX0" fmla="*/ 0 w 136102"/>
                                    <a:gd name="connsiteY0" fmla="*/ 68386 h 136764"/>
                                    <a:gd name="connsiteX1" fmla="*/ 67999 w 136102"/>
                                    <a:gd name="connsiteY1" fmla="*/ 136765 h 136764"/>
                                    <a:gd name="connsiteX2" fmla="*/ 136103 w 136102"/>
                                    <a:gd name="connsiteY2" fmla="*/ 68386 h 136764"/>
                                    <a:gd name="connsiteX3" fmla="*/ 67999 w 136102"/>
                                    <a:gd name="connsiteY3" fmla="*/ 0 h 136764"/>
                                    <a:gd name="connsiteX4" fmla="*/ 0 w 136102"/>
                                    <a:gd name="connsiteY4" fmla="*/ 68386 h 136764"/>
                                    <a:gd name="connsiteX5" fmla="*/ 17509 w 136102"/>
                                    <a:gd name="connsiteY5" fmla="*/ 68386 h 136764"/>
                                    <a:gd name="connsiteX6" fmla="*/ 67999 w 136102"/>
                                    <a:gd name="connsiteY6" fmla="*/ 17510 h 136764"/>
                                    <a:gd name="connsiteX7" fmla="*/ 118577 w 136102"/>
                                    <a:gd name="connsiteY7" fmla="*/ 68386 h 136764"/>
                                    <a:gd name="connsiteX8" fmla="*/ 67999 w 136102"/>
                                    <a:gd name="connsiteY8" fmla="*/ 119262 h 136764"/>
                                    <a:gd name="connsiteX9" fmla="*/ 17509 w 136102"/>
                                    <a:gd name="connsiteY9" fmla="*/ 68386 h 13676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102" h="136764">
                                      <a:moveTo>
                                        <a:pt x="0" y="68386"/>
                                      </a:moveTo>
                                      <a:cubicBezTo>
                                        <a:pt x="0" y="106094"/>
                                        <a:pt x="30502" y="136765"/>
                                        <a:pt x="67999" y="136765"/>
                                      </a:cubicBezTo>
                                      <a:cubicBezTo>
                                        <a:pt x="105561" y="136765"/>
                                        <a:pt x="136103" y="106094"/>
                                        <a:pt x="136103" y="68386"/>
                                      </a:cubicBezTo>
                                      <a:cubicBezTo>
                                        <a:pt x="136103" y="30671"/>
                                        <a:pt x="105569" y="0"/>
                                        <a:pt x="67999" y="0"/>
                                      </a:cubicBezTo>
                                      <a:cubicBezTo>
                                        <a:pt x="30510" y="0"/>
                                        <a:pt x="0" y="30679"/>
                                        <a:pt x="0" y="68386"/>
                                      </a:cubicBezTo>
                                      <a:close/>
                                      <a:moveTo>
                                        <a:pt x="17509" y="68386"/>
                                      </a:moveTo>
                                      <a:cubicBezTo>
                                        <a:pt x="17509" y="40330"/>
                                        <a:pt x="40168" y="17510"/>
                                        <a:pt x="67999" y="17510"/>
                                      </a:cubicBezTo>
                                      <a:cubicBezTo>
                                        <a:pt x="95903" y="17510"/>
                                        <a:pt x="118577" y="40330"/>
                                        <a:pt x="118577" y="68386"/>
                                      </a:cubicBezTo>
                                      <a:cubicBezTo>
                                        <a:pt x="118577" y="96435"/>
                                        <a:pt x="95903" y="119262"/>
                                        <a:pt x="67999" y="119262"/>
                                      </a:cubicBezTo>
                                      <a:cubicBezTo>
                                        <a:pt x="40168" y="119262"/>
                                        <a:pt x="17509" y="96443"/>
                                        <a:pt x="17509" y="68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54920757" name="Freeform 40"/>
                              <wps:cNvSpPr/>
                              <wps:spPr>
                                <a:xfrm>
                                  <a:off x="3208216" y="1054876"/>
                                  <a:ext cx="136086" cy="136764"/>
                                </a:xfrm>
                                <a:custGeom>
                                  <a:avLst/>
                                  <a:gdLst>
                                    <a:gd name="connsiteX0" fmla="*/ 0 w 136086"/>
                                    <a:gd name="connsiteY0" fmla="*/ 68386 h 136764"/>
                                    <a:gd name="connsiteX1" fmla="*/ 68055 w 136086"/>
                                    <a:gd name="connsiteY1" fmla="*/ 136765 h 136764"/>
                                    <a:gd name="connsiteX2" fmla="*/ 136087 w 136086"/>
                                    <a:gd name="connsiteY2" fmla="*/ 68386 h 136764"/>
                                    <a:gd name="connsiteX3" fmla="*/ 68055 w 136086"/>
                                    <a:gd name="connsiteY3" fmla="*/ 0 h 136764"/>
                                    <a:gd name="connsiteX4" fmla="*/ 0 w 136086"/>
                                    <a:gd name="connsiteY4" fmla="*/ 68386 h 136764"/>
                                    <a:gd name="connsiteX5" fmla="*/ 17510 w 136086"/>
                                    <a:gd name="connsiteY5" fmla="*/ 68386 h 136764"/>
                                    <a:gd name="connsiteX6" fmla="*/ 68055 w 136086"/>
                                    <a:gd name="connsiteY6" fmla="*/ 17510 h 136764"/>
                                    <a:gd name="connsiteX7" fmla="*/ 118577 w 136086"/>
                                    <a:gd name="connsiteY7" fmla="*/ 68386 h 136764"/>
                                    <a:gd name="connsiteX8" fmla="*/ 68055 w 136086"/>
                                    <a:gd name="connsiteY8" fmla="*/ 119262 h 136764"/>
                                    <a:gd name="connsiteX9" fmla="*/ 17510 w 136086"/>
                                    <a:gd name="connsiteY9" fmla="*/ 68386 h 13676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086" h="136764">
                                      <a:moveTo>
                                        <a:pt x="0" y="68386"/>
                                      </a:moveTo>
                                      <a:cubicBezTo>
                                        <a:pt x="0" y="106094"/>
                                        <a:pt x="30534" y="136765"/>
                                        <a:pt x="68055" y="136765"/>
                                      </a:cubicBezTo>
                                      <a:cubicBezTo>
                                        <a:pt x="105577" y="136765"/>
                                        <a:pt x="136087" y="106094"/>
                                        <a:pt x="136087" y="68386"/>
                                      </a:cubicBezTo>
                                      <a:cubicBezTo>
                                        <a:pt x="136087" y="30671"/>
                                        <a:pt x="105585" y="0"/>
                                        <a:pt x="68055" y="0"/>
                                      </a:cubicBezTo>
                                      <a:cubicBezTo>
                                        <a:pt x="30542" y="0"/>
                                        <a:pt x="0" y="30679"/>
                                        <a:pt x="0" y="68386"/>
                                      </a:cubicBezTo>
                                      <a:close/>
                                      <a:moveTo>
                                        <a:pt x="17510" y="68386"/>
                                      </a:moveTo>
                                      <a:cubicBezTo>
                                        <a:pt x="17510" y="40330"/>
                                        <a:pt x="40200" y="17510"/>
                                        <a:pt x="68055" y="17510"/>
                                      </a:cubicBezTo>
                                      <a:cubicBezTo>
                                        <a:pt x="95919" y="17510"/>
                                        <a:pt x="118577" y="40330"/>
                                        <a:pt x="118577" y="68386"/>
                                      </a:cubicBezTo>
                                      <a:cubicBezTo>
                                        <a:pt x="118577" y="96435"/>
                                        <a:pt x="95919" y="119262"/>
                                        <a:pt x="68055" y="119262"/>
                                      </a:cubicBezTo>
                                      <a:cubicBezTo>
                                        <a:pt x="40200" y="119262"/>
                                        <a:pt x="17510" y="96443"/>
                                        <a:pt x="17510" y="68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14235464" name="Freeform 41"/>
                              <wps:cNvSpPr/>
                              <wps:spPr>
                                <a:xfrm>
                                  <a:off x="3382727" y="1054876"/>
                                  <a:ext cx="136047" cy="136764"/>
                                </a:xfrm>
                                <a:custGeom>
                                  <a:avLst/>
                                  <a:gdLst>
                                    <a:gd name="connsiteX0" fmla="*/ 0 w 136047"/>
                                    <a:gd name="connsiteY0" fmla="*/ 68386 h 136764"/>
                                    <a:gd name="connsiteX1" fmla="*/ 68072 w 136047"/>
                                    <a:gd name="connsiteY1" fmla="*/ 136765 h 136764"/>
                                    <a:gd name="connsiteX2" fmla="*/ 136047 w 136047"/>
                                    <a:gd name="connsiteY2" fmla="*/ 68386 h 136764"/>
                                    <a:gd name="connsiteX3" fmla="*/ 68072 w 136047"/>
                                    <a:gd name="connsiteY3" fmla="*/ 0 h 136764"/>
                                    <a:gd name="connsiteX4" fmla="*/ 0 w 136047"/>
                                    <a:gd name="connsiteY4" fmla="*/ 68386 h 136764"/>
                                    <a:gd name="connsiteX5" fmla="*/ 17518 w 136047"/>
                                    <a:gd name="connsiteY5" fmla="*/ 68386 h 136764"/>
                                    <a:gd name="connsiteX6" fmla="*/ 68063 w 136047"/>
                                    <a:gd name="connsiteY6" fmla="*/ 17510 h 136764"/>
                                    <a:gd name="connsiteX7" fmla="*/ 118529 w 136047"/>
                                    <a:gd name="connsiteY7" fmla="*/ 68386 h 136764"/>
                                    <a:gd name="connsiteX8" fmla="*/ 68063 w 136047"/>
                                    <a:gd name="connsiteY8" fmla="*/ 119262 h 136764"/>
                                    <a:gd name="connsiteX9" fmla="*/ 17518 w 136047"/>
                                    <a:gd name="connsiteY9" fmla="*/ 68386 h 13676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047" h="136764">
                                      <a:moveTo>
                                        <a:pt x="0" y="68386"/>
                                      </a:moveTo>
                                      <a:cubicBezTo>
                                        <a:pt x="0" y="106094"/>
                                        <a:pt x="30550" y="136765"/>
                                        <a:pt x="68072" y="136765"/>
                                      </a:cubicBezTo>
                                      <a:cubicBezTo>
                                        <a:pt x="105553" y="136765"/>
                                        <a:pt x="136047" y="106094"/>
                                        <a:pt x="136047" y="68386"/>
                                      </a:cubicBezTo>
                                      <a:cubicBezTo>
                                        <a:pt x="136047" y="30671"/>
                                        <a:pt x="105553" y="0"/>
                                        <a:pt x="68072" y="0"/>
                                      </a:cubicBezTo>
                                      <a:cubicBezTo>
                                        <a:pt x="30550" y="0"/>
                                        <a:pt x="0" y="30679"/>
                                        <a:pt x="0" y="68386"/>
                                      </a:cubicBezTo>
                                      <a:close/>
                                      <a:moveTo>
                                        <a:pt x="17518" y="68386"/>
                                      </a:moveTo>
                                      <a:cubicBezTo>
                                        <a:pt x="17518" y="40330"/>
                                        <a:pt x="40192" y="17510"/>
                                        <a:pt x="68063" y="17510"/>
                                      </a:cubicBezTo>
                                      <a:cubicBezTo>
                                        <a:pt x="95879" y="17510"/>
                                        <a:pt x="118529" y="40330"/>
                                        <a:pt x="118529" y="68386"/>
                                      </a:cubicBezTo>
                                      <a:cubicBezTo>
                                        <a:pt x="118529" y="96435"/>
                                        <a:pt x="95879" y="119262"/>
                                        <a:pt x="68063" y="119262"/>
                                      </a:cubicBezTo>
                                      <a:cubicBezTo>
                                        <a:pt x="40192" y="119262"/>
                                        <a:pt x="17518" y="96443"/>
                                        <a:pt x="17518" y="68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4514298" name="Freeform 42"/>
                              <wps:cNvSpPr/>
                              <wps:spPr>
                                <a:xfrm>
                                  <a:off x="2434102" y="602965"/>
                                  <a:ext cx="136126" cy="136772"/>
                                </a:xfrm>
                                <a:custGeom>
                                  <a:avLst/>
                                  <a:gdLst>
                                    <a:gd name="connsiteX0" fmla="*/ 0 w 136126"/>
                                    <a:gd name="connsiteY0" fmla="*/ 68370 h 136772"/>
                                    <a:gd name="connsiteX1" fmla="*/ 68023 w 136126"/>
                                    <a:gd name="connsiteY1" fmla="*/ 136773 h 136772"/>
                                    <a:gd name="connsiteX2" fmla="*/ 136127 w 136126"/>
                                    <a:gd name="connsiteY2" fmla="*/ 68370 h 136772"/>
                                    <a:gd name="connsiteX3" fmla="*/ 68023 w 136126"/>
                                    <a:gd name="connsiteY3" fmla="*/ 0 h 136772"/>
                                    <a:gd name="connsiteX4" fmla="*/ 0 w 136126"/>
                                    <a:gd name="connsiteY4" fmla="*/ 68370 h 136772"/>
                                    <a:gd name="connsiteX5" fmla="*/ 17510 w 136126"/>
                                    <a:gd name="connsiteY5" fmla="*/ 68370 h 136772"/>
                                    <a:gd name="connsiteX6" fmla="*/ 68023 w 136126"/>
                                    <a:gd name="connsiteY6" fmla="*/ 17510 h 136772"/>
                                    <a:gd name="connsiteX7" fmla="*/ 118601 w 136126"/>
                                    <a:gd name="connsiteY7" fmla="*/ 68370 h 136772"/>
                                    <a:gd name="connsiteX8" fmla="*/ 68023 w 136126"/>
                                    <a:gd name="connsiteY8" fmla="*/ 119262 h 136772"/>
                                    <a:gd name="connsiteX9" fmla="*/ 17510 w 136126"/>
                                    <a:gd name="connsiteY9" fmla="*/ 68370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126" h="136772">
                                      <a:moveTo>
                                        <a:pt x="0" y="68370"/>
                                      </a:moveTo>
                                      <a:cubicBezTo>
                                        <a:pt x="0" y="106094"/>
                                        <a:pt x="30534" y="136773"/>
                                        <a:pt x="68023" y="136773"/>
                                      </a:cubicBezTo>
                                      <a:cubicBezTo>
                                        <a:pt x="105585" y="136773"/>
                                        <a:pt x="136127" y="106102"/>
                                        <a:pt x="136127" y="68370"/>
                                      </a:cubicBezTo>
                                      <a:cubicBezTo>
                                        <a:pt x="136127" y="30671"/>
                                        <a:pt x="105593" y="0"/>
                                        <a:pt x="68023" y="0"/>
                                      </a:cubicBezTo>
                                      <a:cubicBezTo>
                                        <a:pt x="30542" y="0"/>
                                        <a:pt x="0" y="30679"/>
                                        <a:pt x="0" y="68370"/>
                                      </a:cubicBezTo>
                                      <a:close/>
                                      <a:moveTo>
                                        <a:pt x="17510" y="68370"/>
                                      </a:moveTo>
                                      <a:cubicBezTo>
                                        <a:pt x="17510" y="40330"/>
                                        <a:pt x="40192" y="17510"/>
                                        <a:pt x="68023" y="17510"/>
                                      </a:cubicBezTo>
                                      <a:cubicBezTo>
                                        <a:pt x="95927" y="17510"/>
                                        <a:pt x="118601" y="40330"/>
                                        <a:pt x="118601" y="68370"/>
                                      </a:cubicBezTo>
                                      <a:cubicBezTo>
                                        <a:pt x="118601" y="96427"/>
                                        <a:pt x="95927" y="119262"/>
                                        <a:pt x="68023" y="119262"/>
                                      </a:cubicBezTo>
                                      <a:cubicBezTo>
                                        <a:pt x="40192" y="119262"/>
                                        <a:pt x="17510" y="96427"/>
                                        <a:pt x="17510" y="683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77774384" name="Freeform 43"/>
                              <wps:cNvSpPr/>
                              <wps:spPr>
                                <a:xfrm>
                                  <a:off x="2608614" y="602965"/>
                                  <a:ext cx="135951" cy="136772"/>
                                </a:xfrm>
                                <a:custGeom>
                                  <a:avLst/>
                                  <a:gdLst>
                                    <a:gd name="connsiteX0" fmla="*/ 0 w 135951"/>
                                    <a:gd name="connsiteY0" fmla="*/ 68370 h 136772"/>
                                    <a:gd name="connsiteX1" fmla="*/ 68031 w 135951"/>
                                    <a:gd name="connsiteY1" fmla="*/ 136773 h 136772"/>
                                    <a:gd name="connsiteX2" fmla="*/ 135951 w 135951"/>
                                    <a:gd name="connsiteY2" fmla="*/ 68370 h 136772"/>
                                    <a:gd name="connsiteX3" fmla="*/ 68031 w 135951"/>
                                    <a:gd name="connsiteY3" fmla="*/ 0 h 136772"/>
                                    <a:gd name="connsiteX4" fmla="*/ 0 w 135951"/>
                                    <a:gd name="connsiteY4" fmla="*/ 68370 h 136772"/>
                                    <a:gd name="connsiteX5" fmla="*/ 17518 w 135951"/>
                                    <a:gd name="connsiteY5" fmla="*/ 68370 h 136772"/>
                                    <a:gd name="connsiteX6" fmla="*/ 68031 w 135951"/>
                                    <a:gd name="connsiteY6" fmla="*/ 17510 h 136772"/>
                                    <a:gd name="connsiteX7" fmla="*/ 118433 w 135951"/>
                                    <a:gd name="connsiteY7" fmla="*/ 68370 h 136772"/>
                                    <a:gd name="connsiteX8" fmla="*/ 68031 w 135951"/>
                                    <a:gd name="connsiteY8" fmla="*/ 119262 h 136772"/>
                                    <a:gd name="connsiteX9" fmla="*/ 17518 w 135951"/>
                                    <a:gd name="connsiteY9" fmla="*/ 68370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951" h="136772">
                                      <a:moveTo>
                                        <a:pt x="0" y="68370"/>
                                      </a:moveTo>
                                      <a:cubicBezTo>
                                        <a:pt x="0" y="106094"/>
                                        <a:pt x="30534" y="136773"/>
                                        <a:pt x="68031" y="136773"/>
                                      </a:cubicBezTo>
                                      <a:cubicBezTo>
                                        <a:pt x="105497" y="136773"/>
                                        <a:pt x="135951" y="106102"/>
                                        <a:pt x="135951" y="68370"/>
                                      </a:cubicBezTo>
                                      <a:cubicBezTo>
                                        <a:pt x="135951" y="30671"/>
                                        <a:pt x="105489" y="0"/>
                                        <a:pt x="68031" y="0"/>
                                      </a:cubicBezTo>
                                      <a:cubicBezTo>
                                        <a:pt x="30542" y="0"/>
                                        <a:pt x="0" y="30679"/>
                                        <a:pt x="0" y="68370"/>
                                      </a:cubicBezTo>
                                      <a:close/>
                                      <a:moveTo>
                                        <a:pt x="17518" y="68370"/>
                                      </a:moveTo>
                                      <a:cubicBezTo>
                                        <a:pt x="17518" y="40330"/>
                                        <a:pt x="40200" y="17510"/>
                                        <a:pt x="68031" y="17510"/>
                                      </a:cubicBezTo>
                                      <a:cubicBezTo>
                                        <a:pt x="95831" y="17510"/>
                                        <a:pt x="118433" y="40330"/>
                                        <a:pt x="118433" y="68370"/>
                                      </a:cubicBezTo>
                                      <a:cubicBezTo>
                                        <a:pt x="118433" y="96427"/>
                                        <a:pt x="95831" y="119262"/>
                                        <a:pt x="68031" y="119262"/>
                                      </a:cubicBezTo>
                                      <a:cubicBezTo>
                                        <a:pt x="40200" y="119262"/>
                                        <a:pt x="17518" y="96427"/>
                                        <a:pt x="17518" y="683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0749856" name="Freeform 44"/>
                              <wps:cNvSpPr/>
                              <wps:spPr>
                                <a:xfrm>
                                  <a:off x="2783126" y="602965"/>
                                  <a:ext cx="135958" cy="136772"/>
                                </a:xfrm>
                                <a:custGeom>
                                  <a:avLst/>
                                  <a:gdLst>
                                    <a:gd name="connsiteX0" fmla="*/ 0 w 135958"/>
                                    <a:gd name="connsiteY0" fmla="*/ 68370 h 136772"/>
                                    <a:gd name="connsiteX1" fmla="*/ 67919 w 135958"/>
                                    <a:gd name="connsiteY1" fmla="*/ 136773 h 136772"/>
                                    <a:gd name="connsiteX2" fmla="*/ 135959 w 135958"/>
                                    <a:gd name="connsiteY2" fmla="*/ 68370 h 136772"/>
                                    <a:gd name="connsiteX3" fmla="*/ 67919 w 135958"/>
                                    <a:gd name="connsiteY3" fmla="*/ 0 h 136772"/>
                                    <a:gd name="connsiteX4" fmla="*/ 0 w 135958"/>
                                    <a:gd name="connsiteY4" fmla="*/ 68370 h 136772"/>
                                    <a:gd name="connsiteX5" fmla="*/ 17517 w 135958"/>
                                    <a:gd name="connsiteY5" fmla="*/ 68370 h 136772"/>
                                    <a:gd name="connsiteX6" fmla="*/ 67919 w 135958"/>
                                    <a:gd name="connsiteY6" fmla="*/ 17510 h 136772"/>
                                    <a:gd name="connsiteX7" fmla="*/ 118441 w 135958"/>
                                    <a:gd name="connsiteY7" fmla="*/ 68370 h 136772"/>
                                    <a:gd name="connsiteX8" fmla="*/ 67919 w 135958"/>
                                    <a:gd name="connsiteY8" fmla="*/ 119262 h 136772"/>
                                    <a:gd name="connsiteX9" fmla="*/ 17517 w 135958"/>
                                    <a:gd name="connsiteY9" fmla="*/ 68370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958" h="136772">
                                      <a:moveTo>
                                        <a:pt x="0" y="68370"/>
                                      </a:moveTo>
                                      <a:cubicBezTo>
                                        <a:pt x="0" y="106094"/>
                                        <a:pt x="30478" y="136773"/>
                                        <a:pt x="67919" y="136773"/>
                                      </a:cubicBezTo>
                                      <a:cubicBezTo>
                                        <a:pt x="105449" y="136773"/>
                                        <a:pt x="135959" y="106102"/>
                                        <a:pt x="135959" y="68370"/>
                                      </a:cubicBezTo>
                                      <a:cubicBezTo>
                                        <a:pt x="135959" y="30671"/>
                                        <a:pt x="105457" y="0"/>
                                        <a:pt x="67919" y="0"/>
                                      </a:cubicBezTo>
                                      <a:cubicBezTo>
                                        <a:pt x="30478" y="0"/>
                                        <a:pt x="0" y="30679"/>
                                        <a:pt x="0" y="68370"/>
                                      </a:cubicBezTo>
                                      <a:close/>
                                      <a:moveTo>
                                        <a:pt x="17517" y="68370"/>
                                      </a:moveTo>
                                      <a:cubicBezTo>
                                        <a:pt x="17517" y="40330"/>
                                        <a:pt x="40136" y="17510"/>
                                        <a:pt x="67919" y="17510"/>
                                      </a:cubicBezTo>
                                      <a:cubicBezTo>
                                        <a:pt x="95791" y="17510"/>
                                        <a:pt x="118441" y="40330"/>
                                        <a:pt x="118441" y="68370"/>
                                      </a:cubicBezTo>
                                      <a:cubicBezTo>
                                        <a:pt x="118441" y="96427"/>
                                        <a:pt x="95791" y="119262"/>
                                        <a:pt x="67919" y="119262"/>
                                      </a:cubicBezTo>
                                      <a:cubicBezTo>
                                        <a:pt x="40136" y="119262"/>
                                        <a:pt x="17517" y="96427"/>
                                        <a:pt x="17517" y="683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17945800" name="Freeform 45"/>
                              <wps:cNvSpPr/>
                              <wps:spPr>
                                <a:xfrm>
                                  <a:off x="3131997" y="602965"/>
                                  <a:ext cx="136078" cy="136772"/>
                                </a:xfrm>
                                <a:custGeom>
                                  <a:avLst/>
                                  <a:gdLst>
                                    <a:gd name="connsiteX0" fmla="*/ 0 w 136078"/>
                                    <a:gd name="connsiteY0" fmla="*/ 68370 h 136772"/>
                                    <a:gd name="connsiteX1" fmla="*/ 68079 w 136078"/>
                                    <a:gd name="connsiteY1" fmla="*/ 136773 h 136772"/>
                                    <a:gd name="connsiteX2" fmla="*/ 136079 w 136078"/>
                                    <a:gd name="connsiteY2" fmla="*/ 68370 h 136772"/>
                                    <a:gd name="connsiteX3" fmla="*/ 68079 w 136078"/>
                                    <a:gd name="connsiteY3" fmla="*/ 0 h 136772"/>
                                    <a:gd name="connsiteX4" fmla="*/ 0 w 136078"/>
                                    <a:gd name="connsiteY4" fmla="*/ 68370 h 136772"/>
                                    <a:gd name="connsiteX5" fmla="*/ 17510 w 136078"/>
                                    <a:gd name="connsiteY5" fmla="*/ 68370 h 136772"/>
                                    <a:gd name="connsiteX6" fmla="*/ 68079 w 136078"/>
                                    <a:gd name="connsiteY6" fmla="*/ 17510 h 136772"/>
                                    <a:gd name="connsiteX7" fmla="*/ 118569 w 136078"/>
                                    <a:gd name="connsiteY7" fmla="*/ 68370 h 136772"/>
                                    <a:gd name="connsiteX8" fmla="*/ 68079 w 136078"/>
                                    <a:gd name="connsiteY8" fmla="*/ 119262 h 136772"/>
                                    <a:gd name="connsiteX9" fmla="*/ 17510 w 136078"/>
                                    <a:gd name="connsiteY9" fmla="*/ 68370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078" h="136772">
                                      <a:moveTo>
                                        <a:pt x="0" y="68370"/>
                                      </a:moveTo>
                                      <a:cubicBezTo>
                                        <a:pt x="0" y="106094"/>
                                        <a:pt x="30542" y="136773"/>
                                        <a:pt x="68079" y="136773"/>
                                      </a:cubicBezTo>
                                      <a:cubicBezTo>
                                        <a:pt x="105569" y="136773"/>
                                        <a:pt x="136079" y="106102"/>
                                        <a:pt x="136079" y="68370"/>
                                      </a:cubicBezTo>
                                      <a:cubicBezTo>
                                        <a:pt x="136079" y="30671"/>
                                        <a:pt x="105577" y="0"/>
                                        <a:pt x="68079" y="0"/>
                                      </a:cubicBezTo>
                                      <a:cubicBezTo>
                                        <a:pt x="30550" y="0"/>
                                        <a:pt x="0" y="30679"/>
                                        <a:pt x="0" y="68370"/>
                                      </a:cubicBezTo>
                                      <a:close/>
                                      <a:moveTo>
                                        <a:pt x="17510" y="68370"/>
                                      </a:moveTo>
                                      <a:cubicBezTo>
                                        <a:pt x="17510" y="40330"/>
                                        <a:pt x="40216" y="17510"/>
                                        <a:pt x="68079" y="17510"/>
                                      </a:cubicBezTo>
                                      <a:cubicBezTo>
                                        <a:pt x="95911" y="17510"/>
                                        <a:pt x="118569" y="40330"/>
                                        <a:pt x="118569" y="68370"/>
                                      </a:cubicBezTo>
                                      <a:cubicBezTo>
                                        <a:pt x="118569" y="96427"/>
                                        <a:pt x="95911" y="119262"/>
                                        <a:pt x="68079" y="119262"/>
                                      </a:cubicBezTo>
                                      <a:cubicBezTo>
                                        <a:pt x="40216" y="119262"/>
                                        <a:pt x="17510" y="96427"/>
                                        <a:pt x="17510" y="683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42291287" name="Freeform 46"/>
                              <wps:cNvSpPr/>
                              <wps:spPr>
                                <a:xfrm>
                                  <a:off x="3306565" y="602965"/>
                                  <a:ext cx="136055" cy="136772"/>
                                </a:xfrm>
                                <a:custGeom>
                                  <a:avLst/>
                                  <a:gdLst>
                                    <a:gd name="connsiteX0" fmla="*/ 0 w 136055"/>
                                    <a:gd name="connsiteY0" fmla="*/ 68370 h 136772"/>
                                    <a:gd name="connsiteX1" fmla="*/ 67976 w 136055"/>
                                    <a:gd name="connsiteY1" fmla="*/ 136773 h 136772"/>
                                    <a:gd name="connsiteX2" fmla="*/ 136055 w 136055"/>
                                    <a:gd name="connsiteY2" fmla="*/ 68370 h 136772"/>
                                    <a:gd name="connsiteX3" fmla="*/ 67976 w 136055"/>
                                    <a:gd name="connsiteY3" fmla="*/ 0 h 136772"/>
                                    <a:gd name="connsiteX4" fmla="*/ 0 w 136055"/>
                                    <a:gd name="connsiteY4" fmla="*/ 68370 h 136772"/>
                                    <a:gd name="connsiteX5" fmla="*/ 17510 w 136055"/>
                                    <a:gd name="connsiteY5" fmla="*/ 68370 h 136772"/>
                                    <a:gd name="connsiteX6" fmla="*/ 67976 w 136055"/>
                                    <a:gd name="connsiteY6" fmla="*/ 17510 h 136772"/>
                                    <a:gd name="connsiteX7" fmla="*/ 118545 w 136055"/>
                                    <a:gd name="connsiteY7" fmla="*/ 68370 h 136772"/>
                                    <a:gd name="connsiteX8" fmla="*/ 67976 w 136055"/>
                                    <a:gd name="connsiteY8" fmla="*/ 119262 h 136772"/>
                                    <a:gd name="connsiteX9" fmla="*/ 17510 w 136055"/>
                                    <a:gd name="connsiteY9" fmla="*/ 68370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055" h="136772">
                                      <a:moveTo>
                                        <a:pt x="0" y="68370"/>
                                      </a:moveTo>
                                      <a:cubicBezTo>
                                        <a:pt x="0" y="106094"/>
                                        <a:pt x="30478" y="136773"/>
                                        <a:pt x="67976" y="136773"/>
                                      </a:cubicBezTo>
                                      <a:cubicBezTo>
                                        <a:pt x="105521" y="136773"/>
                                        <a:pt x="136055" y="106102"/>
                                        <a:pt x="136055" y="68370"/>
                                      </a:cubicBezTo>
                                      <a:cubicBezTo>
                                        <a:pt x="136055" y="30671"/>
                                        <a:pt x="105529" y="0"/>
                                        <a:pt x="67976" y="0"/>
                                      </a:cubicBezTo>
                                      <a:cubicBezTo>
                                        <a:pt x="30486" y="0"/>
                                        <a:pt x="0" y="30679"/>
                                        <a:pt x="0" y="68370"/>
                                      </a:cubicBezTo>
                                      <a:close/>
                                      <a:moveTo>
                                        <a:pt x="17510" y="68370"/>
                                      </a:moveTo>
                                      <a:cubicBezTo>
                                        <a:pt x="17510" y="40330"/>
                                        <a:pt x="40136" y="17510"/>
                                        <a:pt x="67976" y="17510"/>
                                      </a:cubicBezTo>
                                      <a:cubicBezTo>
                                        <a:pt x="95863" y="17510"/>
                                        <a:pt x="118545" y="40330"/>
                                        <a:pt x="118545" y="68370"/>
                                      </a:cubicBezTo>
                                      <a:cubicBezTo>
                                        <a:pt x="118545" y="96427"/>
                                        <a:pt x="95863" y="119262"/>
                                        <a:pt x="67976" y="119262"/>
                                      </a:cubicBezTo>
                                      <a:cubicBezTo>
                                        <a:pt x="40136" y="119262"/>
                                        <a:pt x="17510" y="96427"/>
                                        <a:pt x="17510" y="683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6195715" name="Freeform 47"/>
                              <wps:cNvSpPr/>
                              <wps:spPr>
                                <a:xfrm>
                                  <a:off x="3481021" y="602965"/>
                                  <a:ext cx="136126" cy="136772"/>
                                </a:xfrm>
                                <a:custGeom>
                                  <a:avLst/>
                                  <a:gdLst>
                                    <a:gd name="connsiteX0" fmla="*/ 0 w 136126"/>
                                    <a:gd name="connsiteY0" fmla="*/ 68370 h 136772"/>
                                    <a:gd name="connsiteX1" fmla="*/ 68096 w 136126"/>
                                    <a:gd name="connsiteY1" fmla="*/ 136773 h 136772"/>
                                    <a:gd name="connsiteX2" fmla="*/ 136127 w 136126"/>
                                    <a:gd name="connsiteY2" fmla="*/ 68370 h 136772"/>
                                    <a:gd name="connsiteX3" fmla="*/ 68096 w 136126"/>
                                    <a:gd name="connsiteY3" fmla="*/ 0 h 136772"/>
                                    <a:gd name="connsiteX4" fmla="*/ 0 w 136126"/>
                                    <a:gd name="connsiteY4" fmla="*/ 68370 h 136772"/>
                                    <a:gd name="connsiteX5" fmla="*/ 17518 w 136126"/>
                                    <a:gd name="connsiteY5" fmla="*/ 68370 h 136772"/>
                                    <a:gd name="connsiteX6" fmla="*/ 68087 w 136126"/>
                                    <a:gd name="connsiteY6" fmla="*/ 17510 h 136772"/>
                                    <a:gd name="connsiteX7" fmla="*/ 118609 w 136126"/>
                                    <a:gd name="connsiteY7" fmla="*/ 68370 h 136772"/>
                                    <a:gd name="connsiteX8" fmla="*/ 68087 w 136126"/>
                                    <a:gd name="connsiteY8" fmla="*/ 119262 h 136772"/>
                                    <a:gd name="connsiteX9" fmla="*/ 17518 w 136126"/>
                                    <a:gd name="connsiteY9" fmla="*/ 68370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126" h="136772">
                                      <a:moveTo>
                                        <a:pt x="0" y="68370"/>
                                      </a:moveTo>
                                      <a:cubicBezTo>
                                        <a:pt x="0" y="106094"/>
                                        <a:pt x="30542" y="136773"/>
                                        <a:pt x="68096" y="136773"/>
                                      </a:cubicBezTo>
                                      <a:cubicBezTo>
                                        <a:pt x="105617" y="136773"/>
                                        <a:pt x="136127" y="106102"/>
                                        <a:pt x="136127" y="68370"/>
                                      </a:cubicBezTo>
                                      <a:cubicBezTo>
                                        <a:pt x="136127" y="30671"/>
                                        <a:pt x="105625" y="0"/>
                                        <a:pt x="68096" y="0"/>
                                      </a:cubicBezTo>
                                      <a:cubicBezTo>
                                        <a:pt x="30542" y="0"/>
                                        <a:pt x="0" y="30679"/>
                                        <a:pt x="0" y="68370"/>
                                      </a:cubicBezTo>
                                      <a:close/>
                                      <a:moveTo>
                                        <a:pt x="17518" y="68370"/>
                                      </a:moveTo>
                                      <a:cubicBezTo>
                                        <a:pt x="17518" y="40330"/>
                                        <a:pt x="40216" y="17510"/>
                                        <a:pt x="68087" y="17510"/>
                                      </a:cubicBezTo>
                                      <a:cubicBezTo>
                                        <a:pt x="95951" y="17510"/>
                                        <a:pt x="118609" y="40330"/>
                                        <a:pt x="118609" y="68370"/>
                                      </a:cubicBezTo>
                                      <a:cubicBezTo>
                                        <a:pt x="118609" y="96427"/>
                                        <a:pt x="95951" y="119262"/>
                                        <a:pt x="68087" y="119262"/>
                                      </a:cubicBezTo>
                                      <a:cubicBezTo>
                                        <a:pt x="40216" y="119262"/>
                                        <a:pt x="17518" y="96427"/>
                                        <a:pt x="17518" y="683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60755067" name="Freeform 48"/>
                              <wps:cNvSpPr/>
                              <wps:spPr>
                                <a:xfrm>
                                  <a:off x="2350072" y="753218"/>
                                  <a:ext cx="136070" cy="136772"/>
                                </a:xfrm>
                                <a:custGeom>
                                  <a:avLst/>
                                  <a:gdLst>
                                    <a:gd name="connsiteX0" fmla="*/ 19876 w 136070"/>
                                    <a:gd name="connsiteY0" fmla="*/ 20101 h 136772"/>
                                    <a:gd name="connsiteX1" fmla="*/ 0 w 136070"/>
                                    <a:gd name="connsiteY1" fmla="*/ 68386 h 136772"/>
                                    <a:gd name="connsiteX2" fmla="*/ 67999 w 136070"/>
                                    <a:gd name="connsiteY2" fmla="*/ 136773 h 136772"/>
                                    <a:gd name="connsiteX3" fmla="*/ 136071 w 136070"/>
                                    <a:gd name="connsiteY3" fmla="*/ 68386 h 136772"/>
                                    <a:gd name="connsiteX4" fmla="*/ 116123 w 136070"/>
                                    <a:gd name="connsiteY4" fmla="*/ 20085 h 136772"/>
                                    <a:gd name="connsiteX5" fmla="*/ 67999 w 136070"/>
                                    <a:gd name="connsiteY5" fmla="*/ 0 h 136772"/>
                                    <a:gd name="connsiteX6" fmla="*/ 19876 w 136070"/>
                                    <a:gd name="connsiteY6" fmla="*/ 20101 h 136772"/>
                                    <a:gd name="connsiteX7" fmla="*/ 17517 w 136070"/>
                                    <a:gd name="connsiteY7" fmla="*/ 68386 h 136772"/>
                                    <a:gd name="connsiteX8" fmla="*/ 32317 w 136070"/>
                                    <a:gd name="connsiteY8" fmla="*/ 32422 h 136772"/>
                                    <a:gd name="connsiteX9" fmla="*/ 67999 w 136070"/>
                                    <a:gd name="connsiteY9" fmla="*/ 17518 h 136772"/>
                                    <a:gd name="connsiteX10" fmla="*/ 103714 w 136070"/>
                                    <a:gd name="connsiteY10" fmla="*/ 32438 h 136772"/>
                                    <a:gd name="connsiteX11" fmla="*/ 118545 w 136070"/>
                                    <a:gd name="connsiteY11" fmla="*/ 68386 h 136772"/>
                                    <a:gd name="connsiteX12" fmla="*/ 67999 w 136070"/>
                                    <a:gd name="connsiteY12" fmla="*/ 119262 h 136772"/>
                                    <a:gd name="connsiteX13" fmla="*/ 17517 w 136070"/>
                                    <a:gd name="connsiteY13" fmla="*/ 68386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36070" h="136772">
                                      <a:moveTo>
                                        <a:pt x="19876" y="20101"/>
                                      </a:moveTo>
                                      <a:cubicBezTo>
                                        <a:pt x="7060" y="33014"/>
                                        <a:pt x="0" y="50156"/>
                                        <a:pt x="0" y="68386"/>
                                      </a:cubicBezTo>
                                      <a:cubicBezTo>
                                        <a:pt x="0" y="106094"/>
                                        <a:pt x="30502" y="136773"/>
                                        <a:pt x="67999" y="136773"/>
                                      </a:cubicBezTo>
                                      <a:cubicBezTo>
                                        <a:pt x="105529" y="136773"/>
                                        <a:pt x="136071" y="106094"/>
                                        <a:pt x="136071" y="68386"/>
                                      </a:cubicBezTo>
                                      <a:cubicBezTo>
                                        <a:pt x="136071" y="50172"/>
                                        <a:pt x="129003" y="33022"/>
                                        <a:pt x="116123" y="20085"/>
                                      </a:cubicBezTo>
                                      <a:cubicBezTo>
                                        <a:pt x="103250" y="7132"/>
                                        <a:pt x="86157" y="0"/>
                                        <a:pt x="67999" y="0"/>
                                      </a:cubicBezTo>
                                      <a:cubicBezTo>
                                        <a:pt x="49802" y="8"/>
                                        <a:pt x="32700" y="7140"/>
                                        <a:pt x="19876" y="20101"/>
                                      </a:cubicBezTo>
                                      <a:close/>
                                      <a:moveTo>
                                        <a:pt x="17517" y="68386"/>
                                      </a:moveTo>
                                      <a:cubicBezTo>
                                        <a:pt x="17517" y="54818"/>
                                        <a:pt x="22762" y="42033"/>
                                        <a:pt x="32317" y="32422"/>
                                      </a:cubicBezTo>
                                      <a:cubicBezTo>
                                        <a:pt x="41831" y="22803"/>
                                        <a:pt x="54511" y="17518"/>
                                        <a:pt x="67999" y="17518"/>
                                      </a:cubicBezTo>
                                      <a:cubicBezTo>
                                        <a:pt x="81447" y="17518"/>
                                        <a:pt x="94144" y="22819"/>
                                        <a:pt x="103714" y="32438"/>
                                      </a:cubicBezTo>
                                      <a:cubicBezTo>
                                        <a:pt x="113276" y="42065"/>
                                        <a:pt x="118545" y="54834"/>
                                        <a:pt x="118545" y="68386"/>
                                      </a:cubicBezTo>
                                      <a:cubicBezTo>
                                        <a:pt x="118545" y="96443"/>
                                        <a:pt x="95871" y="119262"/>
                                        <a:pt x="67999" y="119262"/>
                                      </a:cubicBezTo>
                                      <a:cubicBezTo>
                                        <a:pt x="40160" y="119262"/>
                                        <a:pt x="17517" y="96443"/>
                                        <a:pt x="17517" y="68386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1856145" name="Freeform 49"/>
                              <wps:cNvSpPr/>
                              <wps:spPr>
                                <a:xfrm>
                                  <a:off x="2524536" y="753234"/>
                                  <a:ext cx="135918" cy="136764"/>
                                </a:xfrm>
                                <a:custGeom>
                                  <a:avLst/>
                                  <a:gdLst>
                                    <a:gd name="connsiteX0" fmla="*/ 19884 w 135918"/>
                                    <a:gd name="connsiteY0" fmla="*/ 20077 h 136764"/>
                                    <a:gd name="connsiteX1" fmla="*/ 0 w 135918"/>
                                    <a:gd name="connsiteY1" fmla="*/ 68378 h 136764"/>
                                    <a:gd name="connsiteX2" fmla="*/ 68079 w 135918"/>
                                    <a:gd name="connsiteY2" fmla="*/ 136765 h 136764"/>
                                    <a:gd name="connsiteX3" fmla="*/ 135919 w 135918"/>
                                    <a:gd name="connsiteY3" fmla="*/ 68378 h 136764"/>
                                    <a:gd name="connsiteX4" fmla="*/ 116099 w 135918"/>
                                    <a:gd name="connsiteY4" fmla="*/ 20093 h 136764"/>
                                    <a:gd name="connsiteX5" fmla="*/ 68071 w 135918"/>
                                    <a:gd name="connsiteY5" fmla="*/ 0 h 136764"/>
                                    <a:gd name="connsiteX6" fmla="*/ 19884 w 135918"/>
                                    <a:gd name="connsiteY6" fmla="*/ 20077 h 136764"/>
                                    <a:gd name="connsiteX7" fmla="*/ 17502 w 135918"/>
                                    <a:gd name="connsiteY7" fmla="*/ 68370 h 136764"/>
                                    <a:gd name="connsiteX8" fmla="*/ 32325 w 135918"/>
                                    <a:gd name="connsiteY8" fmla="*/ 32422 h 136764"/>
                                    <a:gd name="connsiteX9" fmla="*/ 68079 w 135918"/>
                                    <a:gd name="connsiteY9" fmla="*/ 17502 h 136764"/>
                                    <a:gd name="connsiteX10" fmla="*/ 103642 w 135918"/>
                                    <a:gd name="connsiteY10" fmla="*/ 32406 h 136764"/>
                                    <a:gd name="connsiteX11" fmla="*/ 118409 w 135918"/>
                                    <a:gd name="connsiteY11" fmla="*/ 68370 h 136764"/>
                                    <a:gd name="connsiteX12" fmla="*/ 68079 w 135918"/>
                                    <a:gd name="connsiteY12" fmla="*/ 119246 h 136764"/>
                                    <a:gd name="connsiteX13" fmla="*/ 17502 w 135918"/>
                                    <a:gd name="connsiteY13" fmla="*/ 68370 h 13676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35918" h="136764">
                                      <a:moveTo>
                                        <a:pt x="19884" y="20077"/>
                                      </a:moveTo>
                                      <a:cubicBezTo>
                                        <a:pt x="7060" y="32998"/>
                                        <a:pt x="0" y="50148"/>
                                        <a:pt x="0" y="68378"/>
                                      </a:cubicBezTo>
                                      <a:cubicBezTo>
                                        <a:pt x="0" y="106086"/>
                                        <a:pt x="30542" y="136765"/>
                                        <a:pt x="68079" y="136765"/>
                                      </a:cubicBezTo>
                                      <a:cubicBezTo>
                                        <a:pt x="105497" y="136765"/>
                                        <a:pt x="135919" y="106086"/>
                                        <a:pt x="135919" y="68378"/>
                                      </a:cubicBezTo>
                                      <a:cubicBezTo>
                                        <a:pt x="135919" y="50165"/>
                                        <a:pt x="128875" y="33014"/>
                                        <a:pt x="116099" y="20093"/>
                                      </a:cubicBezTo>
                                      <a:cubicBezTo>
                                        <a:pt x="103274" y="7140"/>
                                        <a:pt x="86213" y="0"/>
                                        <a:pt x="68071" y="0"/>
                                      </a:cubicBezTo>
                                      <a:cubicBezTo>
                                        <a:pt x="49866" y="-8"/>
                                        <a:pt x="32764" y="7124"/>
                                        <a:pt x="19884" y="20077"/>
                                      </a:cubicBezTo>
                                      <a:close/>
                                      <a:moveTo>
                                        <a:pt x="17502" y="68370"/>
                                      </a:moveTo>
                                      <a:cubicBezTo>
                                        <a:pt x="17502" y="54802"/>
                                        <a:pt x="22786" y="42033"/>
                                        <a:pt x="32325" y="32422"/>
                                      </a:cubicBezTo>
                                      <a:cubicBezTo>
                                        <a:pt x="41871" y="22788"/>
                                        <a:pt x="54591" y="17502"/>
                                        <a:pt x="68079" y="17502"/>
                                      </a:cubicBezTo>
                                      <a:cubicBezTo>
                                        <a:pt x="81503" y="17502"/>
                                        <a:pt x="94136" y="22788"/>
                                        <a:pt x="103642" y="32406"/>
                                      </a:cubicBezTo>
                                      <a:cubicBezTo>
                                        <a:pt x="113149" y="42033"/>
                                        <a:pt x="118409" y="54802"/>
                                        <a:pt x="118409" y="68370"/>
                                      </a:cubicBezTo>
                                      <a:cubicBezTo>
                                        <a:pt x="118409" y="96427"/>
                                        <a:pt x="95839" y="119246"/>
                                        <a:pt x="68079" y="119246"/>
                                      </a:cubicBezTo>
                                      <a:cubicBezTo>
                                        <a:pt x="40208" y="119246"/>
                                        <a:pt x="17502" y="96427"/>
                                        <a:pt x="17502" y="683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98020731" name="Freeform 50"/>
                              <wps:cNvSpPr/>
                              <wps:spPr>
                                <a:xfrm>
                                  <a:off x="2699104" y="753226"/>
                                  <a:ext cx="135862" cy="136764"/>
                                </a:xfrm>
                                <a:custGeom>
                                  <a:avLst/>
                                  <a:gdLst>
                                    <a:gd name="connsiteX0" fmla="*/ 19820 w 135862"/>
                                    <a:gd name="connsiteY0" fmla="*/ 20093 h 136764"/>
                                    <a:gd name="connsiteX1" fmla="*/ 0 w 135862"/>
                                    <a:gd name="connsiteY1" fmla="*/ 68378 h 136764"/>
                                    <a:gd name="connsiteX2" fmla="*/ 67831 w 135862"/>
                                    <a:gd name="connsiteY2" fmla="*/ 136765 h 136764"/>
                                    <a:gd name="connsiteX3" fmla="*/ 135863 w 135862"/>
                                    <a:gd name="connsiteY3" fmla="*/ 68378 h 136764"/>
                                    <a:gd name="connsiteX4" fmla="*/ 67831 w 135862"/>
                                    <a:gd name="connsiteY4" fmla="*/ 0 h 136764"/>
                                    <a:gd name="connsiteX5" fmla="*/ 19820 w 135862"/>
                                    <a:gd name="connsiteY5" fmla="*/ 20093 h 136764"/>
                                    <a:gd name="connsiteX6" fmla="*/ 17502 w 135862"/>
                                    <a:gd name="connsiteY6" fmla="*/ 68378 h 136764"/>
                                    <a:gd name="connsiteX7" fmla="*/ 32277 w 135862"/>
                                    <a:gd name="connsiteY7" fmla="*/ 32414 h 136764"/>
                                    <a:gd name="connsiteX8" fmla="*/ 67831 w 135862"/>
                                    <a:gd name="connsiteY8" fmla="*/ 17510 h 136764"/>
                                    <a:gd name="connsiteX9" fmla="*/ 118353 w 135862"/>
                                    <a:gd name="connsiteY9" fmla="*/ 68378 h 136764"/>
                                    <a:gd name="connsiteX10" fmla="*/ 67831 w 135862"/>
                                    <a:gd name="connsiteY10" fmla="*/ 119254 h 136764"/>
                                    <a:gd name="connsiteX11" fmla="*/ 17502 w 135862"/>
                                    <a:gd name="connsiteY11" fmla="*/ 68378 h 13676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135862" h="136764">
                                      <a:moveTo>
                                        <a:pt x="19820" y="20093"/>
                                      </a:moveTo>
                                      <a:cubicBezTo>
                                        <a:pt x="7036" y="33014"/>
                                        <a:pt x="0" y="50164"/>
                                        <a:pt x="0" y="68378"/>
                                      </a:cubicBezTo>
                                      <a:cubicBezTo>
                                        <a:pt x="0" y="106085"/>
                                        <a:pt x="30430" y="136765"/>
                                        <a:pt x="67831" y="136765"/>
                                      </a:cubicBezTo>
                                      <a:cubicBezTo>
                                        <a:pt x="105353" y="136765"/>
                                        <a:pt x="135863" y="106085"/>
                                        <a:pt x="135863" y="68378"/>
                                      </a:cubicBezTo>
                                      <a:cubicBezTo>
                                        <a:pt x="135863" y="30679"/>
                                        <a:pt x="105361" y="0"/>
                                        <a:pt x="67831" y="0"/>
                                      </a:cubicBezTo>
                                      <a:cubicBezTo>
                                        <a:pt x="49698" y="0"/>
                                        <a:pt x="32668" y="7140"/>
                                        <a:pt x="19820" y="20093"/>
                                      </a:cubicBezTo>
                                      <a:close/>
                                      <a:moveTo>
                                        <a:pt x="17502" y="68378"/>
                                      </a:moveTo>
                                      <a:cubicBezTo>
                                        <a:pt x="17502" y="54810"/>
                                        <a:pt x="22762" y="42041"/>
                                        <a:pt x="32277" y="32414"/>
                                      </a:cubicBezTo>
                                      <a:cubicBezTo>
                                        <a:pt x="41775" y="22795"/>
                                        <a:pt x="54423" y="17510"/>
                                        <a:pt x="67831" y="17510"/>
                                      </a:cubicBezTo>
                                      <a:cubicBezTo>
                                        <a:pt x="95695" y="17510"/>
                                        <a:pt x="118353" y="40322"/>
                                        <a:pt x="118353" y="68378"/>
                                      </a:cubicBezTo>
                                      <a:cubicBezTo>
                                        <a:pt x="118353" y="96435"/>
                                        <a:pt x="95695" y="119254"/>
                                        <a:pt x="67831" y="119254"/>
                                      </a:cubicBezTo>
                                      <a:cubicBezTo>
                                        <a:pt x="40080" y="119254"/>
                                        <a:pt x="17502" y="96435"/>
                                        <a:pt x="17502" y="683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4127451" name="Freeform 51"/>
                              <wps:cNvSpPr/>
                              <wps:spPr>
                                <a:xfrm>
                                  <a:off x="2873567" y="753226"/>
                                  <a:ext cx="135918" cy="136764"/>
                                </a:xfrm>
                                <a:custGeom>
                                  <a:avLst/>
                                  <a:gdLst>
                                    <a:gd name="connsiteX0" fmla="*/ 19860 w 135918"/>
                                    <a:gd name="connsiteY0" fmla="*/ 20093 h 136764"/>
                                    <a:gd name="connsiteX1" fmla="*/ 0 w 135918"/>
                                    <a:gd name="connsiteY1" fmla="*/ 68378 h 136764"/>
                                    <a:gd name="connsiteX2" fmla="*/ 67912 w 135918"/>
                                    <a:gd name="connsiteY2" fmla="*/ 136765 h 136764"/>
                                    <a:gd name="connsiteX3" fmla="*/ 135919 w 135918"/>
                                    <a:gd name="connsiteY3" fmla="*/ 68378 h 136764"/>
                                    <a:gd name="connsiteX4" fmla="*/ 116067 w 135918"/>
                                    <a:gd name="connsiteY4" fmla="*/ 20093 h 136764"/>
                                    <a:gd name="connsiteX5" fmla="*/ 67919 w 135918"/>
                                    <a:gd name="connsiteY5" fmla="*/ 0 h 136764"/>
                                    <a:gd name="connsiteX6" fmla="*/ 19860 w 135918"/>
                                    <a:gd name="connsiteY6" fmla="*/ 20093 h 136764"/>
                                    <a:gd name="connsiteX7" fmla="*/ 17510 w 135918"/>
                                    <a:gd name="connsiteY7" fmla="*/ 68378 h 136764"/>
                                    <a:gd name="connsiteX8" fmla="*/ 32309 w 135918"/>
                                    <a:gd name="connsiteY8" fmla="*/ 32414 h 136764"/>
                                    <a:gd name="connsiteX9" fmla="*/ 67919 w 135918"/>
                                    <a:gd name="connsiteY9" fmla="*/ 17510 h 136764"/>
                                    <a:gd name="connsiteX10" fmla="*/ 103634 w 135918"/>
                                    <a:gd name="connsiteY10" fmla="*/ 32414 h 136764"/>
                                    <a:gd name="connsiteX11" fmla="*/ 118409 w 135918"/>
                                    <a:gd name="connsiteY11" fmla="*/ 68378 h 136764"/>
                                    <a:gd name="connsiteX12" fmla="*/ 67927 w 135918"/>
                                    <a:gd name="connsiteY12" fmla="*/ 119254 h 136764"/>
                                    <a:gd name="connsiteX13" fmla="*/ 17510 w 135918"/>
                                    <a:gd name="connsiteY13" fmla="*/ 68378 h 136764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35918" h="136764">
                                      <a:moveTo>
                                        <a:pt x="19860" y="20093"/>
                                      </a:moveTo>
                                      <a:cubicBezTo>
                                        <a:pt x="7044" y="33014"/>
                                        <a:pt x="0" y="50164"/>
                                        <a:pt x="0" y="68378"/>
                                      </a:cubicBezTo>
                                      <a:cubicBezTo>
                                        <a:pt x="0" y="106085"/>
                                        <a:pt x="30478" y="136765"/>
                                        <a:pt x="67912" y="136765"/>
                                      </a:cubicBezTo>
                                      <a:cubicBezTo>
                                        <a:pt x="105401" y="136765"/>
                                        <a:pt x="135919" y="106085"/>
                                        <a:pt x="135919" y="68378"/>
                                      </a:cubicBezTo>
                                      <a:cubicBezTo>
                                        <a:pt x="135919" y="50148"/>
                                        <a:pt x="128875" y="33006"/>
                                        <a:pt x="116067" y="20093"/>
                                      </a:cubicBezTo>
                                      <a:cubicBezTo>
                                        <a:pt x="103235" y="7124"/>
                                        <a:pt x="86125" y="0"/>
                                        <a:pt x="67919" y="0"/>
                                      </a:cubicBezTo>
                                      <a:cubicBezTo>
                                        <a:pt x="49778" y="0"/>
                                        <a:pt x="32717" y="7132"/>
                                        <a:pt x="19860" y="20093"/>
                                      </a:cubicBezTo>
                                      <a:close/>
                                      <a:moveTo>
                                        <a:pt x="17510" y="68378"/>
                                      </a:moveTo>
                                      <a:cubicBezTo>
                                        <a:pt x="17510" y="54810"/>
                                        <a:pt x="22763" y="42041"/>
                                        <a:pt x="32309" y="32414"/>
                                      </a:cubicBezTo>
                                      <a:cubicBezTo>
                                        <a:pt x="41839" y="22795"/>
                                        <a:pt x="54487" y="17510"/>
                                        <a:pt x="67919" y="17510"/>
                                      </a:cubicBezTo>
                                      <a:cubicBezTo>
                                        <a:pt x="81416" y="17510"/>
                                        <a:pt x="94096" y="22795"/>
                                        <a:pt x="103634" y="32414"/>
                                      </a:cubicBezTo>
                                      <a:cubicBezTo>
                                        <a:pt x="113157" y="42025"/>
                                        <a:pt x="118409" y="54810"/>
                                        <a:pt x="118409" y="68378"/>
                                      </a:cubicBezTo>
                                      <a:cubicBezTo>
                                        <a:pt x="118409" y="96435"/>
                                        <a:pt x="95767" y="119254"/>
                                        <a:pt x="67927" y="119254"/>
                                      </a:cubicBezTo>
                                      <a:cubicBezTo>
                                        <a:pt x="40120" y="119254"/>
                                        <a:pt x="17510" y="96435"/>
                                        <a:pt x="17510" y="683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95414517" name="Freeform 52"/>
                              <wps:cNvSpPr/>
                              <wps:spPr>
                                <a:xfrm>
                                  <a:off x="3222415" y="753226"/>
                                  <a:ext cx="136094" cy="136772"/>
                                </a:xfrm>
                                <a:custGeom>
                                  <a:avLst/>
                                  <a:gdLst>
                                    <a:gd name="connsiteX0" fmla="*/ 19972 w 136094"/>
                                    <a:gd name="connsiteY0" fmla="*/ 20085 h 136772"/>
                                    <a:gd name="connsiteX1" fmla="*/ 0 w 136094"/>
                                    <a:gd name="connsiteY1" fmla="*/ 68386 h 136772"/>
                                    <a:gd name="connsiteX2" fmla="*/ 68063 w 136094"/>
                                    <a:gd name="connsiteY2" fmla="*/ 136773 h 136772"/>
                                    <a:gd name="connsiteX3" fmla="*/ 136095 w 136094"/>
                                    <a:gd name="connsiteY3" fmla="*/ 68386 h 136772"/>
                                    <a:gd name="connsiteX4" fmla="*/ 116179 w 136094"/>
                                    <a:gd name="connsiteY4" fmla="*/ 20085 h 136772"/>
                                    <a:gd name="connsiteX5" fmla="*/ 68063 w 136094"/>
                                    <a:gd name="connsiteY5" fmla="*/ 0 h 136772"/>
                                    <a:gd name="connsiteX6" fmla="*/ 19972 w 136094"/>
                                    <a:gd name="connsiteY6" fmla="*/ 20085 h 136772"/>
                                    <a:gd name="connsiteX7" fmla="*/ 17510 w 136094"/>
                                    <a:gd name="connsiteY7" fmla="*/ 68378 h 136772"/>
                                    <a:gd name="connsiteX8" fmla="*/ 32381 w 136094"/>
                                    <a:gd name="connsiteY8" fmla="*/ 32430 h 136772"/>
                                    <a:gd name="connsiteX9" fmla="*/ 68055 w 136094"/>
                                    <a:gd name="connsiteY9" fmla="*/ 17510 h 136772"/>
                                    <a:gd name="connsiteX10" fmla="*/ 103746 w 136094"/>
                                    <a:gd name="connsiteY10" fmla="*/ 32430 h 136772"/>
                                    <a:gd name="connsiteX11" fmla="*/ 118577 w 136094"/>
                                    <a:gd name="connsiteY11" fmla="*/ 68378 h 136772"/>
                                    <a:gd name="connsiteX12" fmla="*/ 68055 w 136094"/>
                                    <a:gd name="connsiteY12" fmla="*/ 119254 h 136772"/>
                                    <a:gd name="connsiteX13" fmla="*/ 17510 w 136094"/>
                                    <a:gd name="connsiteY13" fmla="*/ 68378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36094" h="136772">
                                      <a:moveTo>
                                        <a:pt x="19972" y="20085"/>
                                      </a:moveTo>
                                      <a:cubicBezTo>
                                        <a:pt x="7108" y="33022"/>
                                        <a:pt x="0" y="50172"/>
                                        <a:pt x="0" y="68386"/>
                                      </a:cubicBezTo>
                                      <a:cubicBezTo>
                                        <a:pt x="0" y="106094"/>
                                        <a:pt x="30542" y="136773"/>
                                        <a:pt x="68063" y="136773"/>
                                      </a:cubicBezTo>
                                      <a:cubicBezTo>
                                        <a:pt x="105585" y="136773"/>
                                        <a:pt x="136095" y="106094"/>
                                        <a:pt x="136095" y="68386"/>
                                      </a:cubicBezTo>
                                      <a:cubicBezTo>
                                        <a:pt x="136095" y="50172"/>
                                        <a:pt x="129027" y="33022"/>
                                        <a:pt x="116179" y="20085"/>
                                      </a:cubicBezTo>
                                      <a:cubicBezTo>
                                        <a:pt x="103314" y="7132"/>
                                        <a:pt x="86237" y="0"/>
                                        <a:pt x="68063" y="0"/>
                                      </a:cubicBezTo>
                                      <a:cubicBezTo>
                                        <a:pt x="49938" y="0"/>
                                        <a:pt x="32844" y="7132"/>
                                        <a:pt x="19972" y="20085"/>
                                      </a:cubicBezTo>
                                      <a:close/>
                                      <a:moveTo>
                                        <a:pt x="17510" y="68378"/>
                                      </a:moveTo>
                                      <a:cubicBezTo>
                                        <a:pt x="17510" y="54842"/>
                                        <a:pt x="22786" y="42073"/>
                                        <a:pt x="32381" y="32430"/>
                                      </a:cubicBezTo>
                                      <a:cubicBezTo>
                                        <a:pt x="41959" y="22811"/>
                                        <a:pt x="54608" y="17510"/>
                                        <a:pt x="68055" y="17510"/>
                                      </a:cubicBezTo>
                                      <a:cubicBezTo>
                                        <a:pt x="81519" y="17510"/>
                                        <a:pt x="94184" y="22811"/>
                                        <a:pt x="103746" y="32430"/>
                                      </a:cubicBezTo>
                                      <a:cubicBezTo>
                                        <a:pt x="113316" y="42057"/>
                                        <a:pt x="118577" y="54826"/>
                                        <a:pt x="118577" y="68378"/>
                                      </a:cubicBezTo>
                                      <a:cubicBezTo>
                                        <a:pt x="118577" y="96435"/>
                                        <a:pt x="95934" y="119254"/>
                                        <a:pt x="68055" y="119254"/>
                                      </a:cubicBezTo>
                                      <a:cubicBezTo>
                                        <a:pt x="40200" y="119254"/>
                                        <a:pt x="17510" y="96435"/>
                                        <a:pt x="17510" y="683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6422755" name="Freeform 53"/>
                              <wps:cNvSpPr/>
                              <wps:spPr>
                                <a:xfrm>
                                  <a:off x="3396927" y="753226"/>
                                  <a:ext cx="136095" cy="136772"/>
                                </a:xfrm>
                                <a:custGeom>
                                  <a:avLst/>
                                  <a:gdLst>
                                    <a:gd name="connsiteX0" fmla="*/ 19972 w 136095"/>
                                    <a:gd name="connsiteY0" fmla="*/ 20085 h 136772"/>
                                    <a:gd name="connsiteX1" fmla="*/ 0 w 136095"/>
                                    <a:gd name="connsiteY1" fmla="*/ 68386 h 136772"/>
                                    <a:gd name="connsiteX2" fmla="*/ 68072 w 136095"/>
                                    <a:gd name="connsiteY2" fmla="*/ 136773 h 136772"/>
                                    <a:gd name="connsiteX3" fmla="*/ 136095 w 136095"/>
                                    <a:gd name="connsiteY3" fmla="*/ 68386 h 136772"/>
                                    <a:gd name="connsiteX4" fmla="*/ 116179 w 136095"/>
                                    <a:gd name="connsiteY4" fmla="*/ 20085 h 136772"/>
                                    <a:gd name="connsiteX5" fmla="*/ 68072 w 136095"/>
                                    <a:gd name="connsiteY5" fmla="*/ 0 h 136772"/>
                                    <a:gd name="connsiteX6" fmla="*/ 19972 w 136095"/>
                                    <a:gd name="connsiteY6" fmla="*/ 20085 h 136772"/>
                                    <a:gd name="connsiteX7" fmla="*/ 17518 w 136095"/>
                                    <a:gd name="connsiteY7" fmla="*/ 68378 h 136772"/>
                                    <a:gd name="connsiteX8" fmla="*/ 32389 w 136095"/>
                                    <a:gd name="connsiteY8" fmla="*/ 32430 h 136772"/>
                                    <a:gd name="connsiteX9" fmla="*/ 68063 w 136095"/>
                                    <a:gd name="connsiteY9" fmla="*/ 17510 h 136772"/>
                                    <a:gd name="connsiteX10" fmla="*/ 103746 w 136095"/>
                                    <a:gd name="connsiteY10" fmla="*/ 32430 h 136772"/>
                                    <a:gd name="connsiteX11" fmla="*/ 118577 w 136095"/>
                                    <a:gd name="connsiteY11" fmla="*/ 68378 h 136772"/>
                                    <a:gd name="connsiteX12" fmla="*/ 68063 w 136095"/>
                                    <a:gd name="connsiteY12" fmla="*/ 119254 h 136772"/>
                                    <a:gd name="connsiteX13" fmla="*/ 17518 w 136095"/>
                                    <a:gd name="connsiteY13" fmla="*/ 68378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36095" h="136772">
                                      <a:moveTo>
                                        <a:pt x="19972" y="20085"/>
                                      </a:moveTo>
                                      <a:cubicBezTo>
                                        <a:pt x="7108" y="33022"/>
                                        <a:pt x="0" y="50172"/>
                                        <a:pt x="0" y="68386"/>
                                      </a:cubicBezTo>
                                      <a:cubicBezTo>
                                        <a:pt x="0" y="106094"/>
                                        <a:pt x="30534" y="136773"/>
                                        <a:pt x="68072" y="136773"/>
                                      </a:cubicBezTo>
                                      <a:cubicBezTo>
                                        <a:pt x="105585" y="136773"/>
                                        <a:pt x="136095" y="106094"/>
                                        <a:pt x="136095" y="68386"/>
                                      </a:cubicBezTo>
                                      <a:cubicBezTo>
                                        <a:pt x="136095" y="50172"/>
                                        <a:pt x="129027" y="33022"/>
                                        <a:pt x="116179" y="20085"/>
                                      </a:cubicBezTo>
                                      <a:cubicBezTo>
                                        <a:pt x="103314" y="7132"/>
                                        <a:pt x="86229" y="0"/>
                                        <a:pt x="68072" y="0"/>
                                      </a:cubicBezTo>
                                      <a:cubicBezTo>
                                        <a:pt x="49930" y="0"/>
                                        <a:pt x="32852" y="7132"/>
                                        <a:pt x="19972" y="20085"/>
                                      </a:cubicBezTo>
                                      <a:close/>
                                      <a:moveTo>
                                        <a:pt x="17518" y="68378"/>
                                      </a:moveTo>
                                      <a:cubicBezTo>
                                        <a:pt x="17518" y="54842"/>
                                        <a:pt x="22787" y="42073"/>
                                        <a:pt x="32389" y="32430"/>
                                      </a:cubicBezTo>
                                      <a:cubicBezTo>
                                        <a:pt x="41959" y="22811"/>
                                        <a:pt x="54615" y="17510"/>
                                        <a:pt x="68063" y="17510"/>
                                      </a:cubicBezTo>
                                      <a:cubicBezTo>
                                        <a:pt x="81528" y="17510"/>
                                        <a:pt x="94192" y="22811"/>
                                        <a:pt x="103746" y="32430"/>
                                      </a:cubicBezTo>
                                      <a:cubicBezTo>
                                        <a:pt x="113308" y="42057"/>
                                        <a:pt x="118577" y="54826"/>
                                        <a:pt x="118577" y="68378"/>
                                      </a:cubicBezTo>
                                      <a:cubicBezTo>
                                        <a:pt x="118577" y="96435"/>
                                        <a:pt x="95919" y="119254"/>
                                        <a:pt x="68063" y="119254"/>
                                      </a:cubicBezTo>
                                      <a:cubicBezTo>
                                        <a:pt x="40184" y="119254"/>
                                        <a:pt x="17518" y="96435"/>
                                        <a:pt x="17518" y="683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034577" name="Freeform 54"/>
                              <wps:cNvSpPr/>
                              <wps:spPr>
                                <a:xfrm>
                                  <a:off x="3571447" y="753226"/>
                                  <a:ext cx="136118" cy="136772"/>
                                </a:xfrm>
                                <a:custGeom>
                                  <a:avLst/>
                                  <a:gdLst>
                                    <a:gd name="connsiteX0" fmla="*/ 19900 w 136118"/>
                                    <a:gd name="connsiteY0" fmla="*/ 20085 h 136772"/>
                                    <a:gd name="connsiteX1" fmla="*/ 0 w 136118"/>
                                    <a:gd name="connsiteY1" fmla="*/ 68386 h 136772"/>
                                    <a:gd name="connsiteX2" fmla="*/ 68063 w 136118"/>
                                    <a:gd name="connsiteY2" fmla="*/ 136773 h 136772"/>
                                    <a:gd name="connsiteX3" fmla="*/ 136119 w 136118"/>
                                    <a:gd name="connsiteY3" fmla="*/ 68386 h 136772"/>
                                    <a:gd name="connsiteX4" fmla="*/ 116179 w 136118"/>
                                    <a:gd name="connsiteY4" fmla="*/ 20085 h 136772"/>
                                    <a:gd name="connsiteX5" fmla="*/ 68063 w 136118"/>
                                    <a:gd name="connsiteY5" fmla="*/ 0 h 136772"/>
                                    <a:gd name="connsiteX6" fmla="*/ 19900 w 136118"/>
                                    <a:gd name="connsiteY6" fmla="*/ 20085 h 136772"/>
                                    <a:gd name="connsiteX7" fmla="*/ 17518 w 136118"/>
                                    <a:gd name="connsiteY7" fmla="*/ 68378 h 136772"/>
                                    <a:gd name="connsiteX8" fmla="*/ 32341 w 136118"/>
                                    <a:gd name="connsiteY8" fmla="*/ 32430 h 136772"/>
                                    <a:gd name="connsiteX9" fmla="*/ 68063 w 136118"/>
                                    <a:gd name="connsiteY9" fmla="*/ 17510 h 136772"/>
                                    <a:gd name="connsiteX10" fmla="*/ 103770 w 136118"/>
                                    <a:gd name="connsiteY10" fmla="*/ 32430 h 136772"/>
                                    <a:gd name="connsiteX11" fmla="*/ 118602 w 136118"/>
                                    <a:gd name="connsiteY11" fmla="*/ 68378 h 136772"/>
                                    <a:gd name="connsiteX12" fmla="*/ 68063 w 136118"/>
                                    <a:gd name="connsiteY12" fmla="*/ 119254 h 136772"/>
                                    <a:gd name="connsiteX13" fmla="*/ 17518 w 136118"/>
                                    <a:gd name="connsiteY13" fmla="*/ 68378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36118" h="136772">
                                      <a:moveTo>
                                        <a:pt x="19900" y="20085"/>
                                      </a:moveTo>
                                      <a:cubicBezTo>
                                        <a:pt x="7068" y="33006"/>
                                        <a:pt x="0" y="50156"/>
                                        <a:pt x="0" y="68386"/>
                                      </a:cubicBezTo>
                                      <a:cubicBezTo>
                                        <a:pt x="0" y="106094"/>
                                        <a:pt x="30526" y="136773"/>
                                        <a:pt x="68063" y="136773"/>
                                      </a:cubicBezTo>
                                      <a:cubicBezTo>
                                        <a:pt x="105585" y="136773"/>
                                        <a:pt x="136119" y="106094"/>
                                        <a:pt x="136119" y="68386"/>
                                      </a:cubicBezTo>
                                      <a:cubicBezTo>
                                        <a:pt x="136119" y="50172"/>
                                        <a:pt x="129051" y="33022"/>
                                        <a:pt x="116179" y="20085"/>
                                      </a:cubicBezTo>
                                      <a:cubicBezTo>
                                        <a:pt x="103299" y="7132"/>
                                        <a:pt x="86213" y="0"/>
                                        <a:pt x="68063" y="0"/>
                                      </a:cubicBezTo>
                                      <a:cubicBezTo>
                                        <a:pt x="49858" y="0"/>
                                        <a:pt x="32757" y="7132"/>
                                        <a:pt x="19900" y="20085"/>
                                      </a:cubicBezTo>
                                      <a:close/>
                                      <a:moveTo>
                                        <a:pt x="17518" y="68378"/>
                                      </a:moveTo>
                                      <a:cubicBezTo>
                                        <a:pt x="17518" y="54810"/>
                                        <a:pt x="22778" y="42041"/>
                                        <a:pt x="32341" y="32430"/>
                                      </a:cubicBezTo>
                                      <a:cubicBezTo>
                                        <a:pt x="41871" y="22795"/>
                                        <a:pt x="54560" y="17510"/>
                                        <a:pt x="68063" y="17510"/>
                                      </a:cubicBezTo>
                                      <a:cubicBezTo>
                                        <a:pt x="81504" y="17510"/>
                                        <a:pt x="94192" y="22811"/>
                                        <a:pt x="103770" y="32430"/>
                                      </a:cubicBezTo>
                                      <a:cubicBezTo>
                                        <a:pt x="113324" y="42057"/>
                                        <a:pt x="118602" y="54826"/>
                                        <a:pt x="118602" y="68378"/>
                                      </a:cubicBezTo>
                                      <a:cubicBezTo>
                                        <a:pt x="118602" y="96435"/>
                                        <a:pt x="95927" y="119254"/>
                                        <a:pt x="68063" y="119254"/>
                                      </a:cubicBezTo>
                                      <a:cubicBezTo>
                                        <a:pt x="40192" y="119254"/>
                                        <a:pt x="17518" y="96435"/>
                                        <a:pt x="17518" y="68378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74850891" name="Freeform 55"/>
                              <wps:cNvSpPr/>
                              <wps:spPr>
                                <a:xfrm>
                                  <a:off x="2479339" y="301490"/>
                                  <a:ext cx="136102" cy="136772"/>
                                </a:xfrm>
                                <a:custGeom>
                                  <a:avLst/>
                                  <a:gdLst>
                                    <a:gd name="connsiteX0" fmla="*/ 19876 w 136102"/>
                                    <a:gd name="connsiteY0" fmla="*/ 20029 h 136772"/>
                                    <a:gd name="connsiteX1" fmla="*/ 0 w 136102"/>
                                    <a:gd name="connsiteY1" fmla="*/ 68370 h 136772"/>
                                    <a:gd name="connsiteX2" fmla="*/ 68047 w 136102"/>
                                    <a:gd name="connsiteY2" fmla="*/ 136773 h 136772"/>
                                    <a:gd name="connsiteX3" fmla="*/ 136103 w 136102"/>
                                    <a:gd name="connsiteY3" fmla="*/ 68370 h 136772"/>
                                    <a:gd name="connsiteX4" fmla="*/ 68047 w 136102"/>
                                    <a:gd name="connsiteY4" fmla="*/ 0 h 136772"/>
                                    <a:gd name="connsiteX5" fmla="*/ 19876 w 136102"/>
                                    <a:gd name="connsiteY5" fmla="*/ 20029 h 136772"/>
                                    <a:gd name="connsiteX6" fmla="*/ 17517 w 136102"/>
                                    <a:gd name="connsiteY6" fmla="*/ 68370 h 136772"/>
                                    <a:gd name="connsiteX7" fmla="*/ 32317 w 136102"/>
                                    <a:gd name="connsiteY7" fmla="*/ 32382 h 136772"/>
                                    <a:gd name="connsiteX8" fmla="*/ 68047 w 136102"/>
                                    <a:gd name="connsiteY8" fmla="*/ 17518 h 136772"/>
                                    <a:gd name="connsiteX9" fmla="*/ 118593 w 136102"/>
                                    <a:gd name="connsiteY9" fmla="*/ 68370 h 136772"/>
                                    <a:gd name="connsiteX10" fmla="*/ 68047 w 136102"/>
                                    <a:gd name="connsiteY10" fmla="*/ 119262 h 136772"/>
                                    <a:gd name="connsiteX11" fmla="*/ 17517 w 136102"/>
                                    <a:gd name="connsiteY11" fmla="*/ 68370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136102" h="136772">
                                      <a:moveTo>
                                        <a:pt x="19876" y="20029"/>
                                      </a:moveTo>
                                      <a:cubicBezTo>
                                        <a:pt x="7076" y="32934"/>
                                        <a:pt x="0" y="50092"/>
                                        <a:pt x="0" y="68370"/>
                                      </a:cubicBezTo>
                                      <a:cubicBezTo>
                                        <a:pt x="0" y="106094"/>
                                        <a:pt x="30550" y="136773"/>
                                        <a:pt x="68047" y="136773"/>
                                      </a:cubicBezTo>
                                      <a:cubicBezTo>
                                        <a:pt x="105561" y="136773"/>
                                        <a:pt x="136103" y="106094"/>
                                        <a:pt x="136103" y="68370"/>
                                      </a:cubicBezTo>
                                      <a:cubicBezTo>
                                        <a:pt x="136103" y="30679"/>
                                        <a:pt x="105569" y="0"/>
                                        <a:pt x="68047" y="0"/>
                                      </a:cubicBezTo>
                                      <a:cubicBezTo>
                                        <a:pt x="49818" y="0"/>
                                        <a:pt x="32716" y="7124"/>
                                        <a:pt x="19876" y="20029"/>
                                      </a:cubicBezTo>
                                      <a:close/>
                                      <a:moveTo>
                                        <a:pt x="17517" y="68370"/>
                                      </a:moveTo>
                                      <a:cubicBezTo>
                                        <a:pt x="17517" y="54746"/>
                                        <a:pt x="22762" y="41961"/>
                                        <a:pt x="32317" y="32382"/>
                                      </a:cubicBezTo>
                                      <a:cubicBezTo>
                                        <a:pt x="41823" y="22788"/>
                                        <a:pt x="54511" y="17518"/>
                                        <a:pt x="68047" y="17518"/>
                                      </a:cubicBezTo>
                                      <a:cubicBezTo>
                                        <a:pt x="95903" y="17518"/>
                                        <a:pt x="118593" y="40338"/>
                                        <a:pt x="118593" y="68370"/>
                                      </a:cubicBezTo>
                                      <a:cubicBezTo>
                                        <a:pt x="118593" y="96427"/>
                                        <a:pt x="95903" y="119262"/>
                                        <a:pt x="68047" y="119262"/>
                                      </a:cubicBezTo>
                                      <a:cubicBezTo>
                                        <a:pt x="40200" y="119262"/>
                                        <a:pt x="17517" y="96427"/>
                                        <a:pt x="17517" y="683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9744283" name="Freeform 56"/>
                              <wps:cNvSpPr/>
                              <wps:spPr>
                                <a:xfrm>
                                  <a:off x="2653859" y="301490"/>
                                  <a:ext cx="136094" cy="136772"/>
                                </a:xfrm>
                                <a:custGeom>
                                  <a:avLst/>
                                  <a:gdLst>
                                    <a:gd name="connsiteX0" fmla="*/ 19876 w 136094"/>
                                    <a:gd name="connsiteY0" fmla="*/ 20029 h 136772"/>
                                    <a:gd name="connsiteX1" fmla="*/ 0 w 136094"/>
                                    <a:gd name="connsiteY1" fmla="*/ 68370 h 136772"/>
                                    <a:gd name="connsiteX2" fmla="*/ 68039 w 136094"/>
                                    <a:gd name="connsiteY2" fmla="*/ 136773 h 136772"/>
                                    <a:gd name="connsiteX3" fmla="*/ 136095 w 136094"/>
                                    <a:gd name="connsiteY3" fmla="*/ 68370 h 136772"/>
                                    <a:gd name="connsiteX4" fmla="*/ 68039 w 136094"/>
                                    <a:gd name="connsiteY4" fmla="*/ 0 h 136772"/>
                                    <a:gd name="connsiteX5" fmla="*/ 19876 w 136094"/>
                                    <a:gd name="connsiteY5" fmla="*/ 20029 h 136772"/>
                                    <a:gd name="connsiteX6" fmla="*/ 17517 w 136094"/>
                                    <a:gd name="connsiteY6" fmla="*/ 68370 h 136772"/>
                                    <a:gd name="connsiteX7" fmla="*/ 32301 w 136094"/>
                                    <a:gd name="connsiteY7" fmla="*/ 32382 h 136772"/>
                                    <a:gd name="connsiteX8" fmla="*/ 68039 w 136094"/>
                                    <a:gd name="connsiteY8" fmla="*/ 17518 h 136772"/>
                                    <a:gd name="connsiteX9" fmla="*/ 118585 w 136094"/>
                                    <a:gd name="connsiteY9" fmla="*/ 68370 h 136772"/>
                                    <a:gd name="connsiteX10" fmla="*/ 68039 w 136094"/>
                                    <a:gd name="connsiteY10" fmla="*/ 119262 h 136772"/>
                                    <a:gd name="connsiteX11" fmla="*/ 17517 w 136094"/>
                                    <a:gd name="connsiteY11" fmla="*/ 68370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136094" h="136772">
                                      <a:moveTo>
                                        <a:pt x="19876" y="20029"/>
                                      </a:moveTo>
                                      <a:cubicBezTo>
                                        <a:pt x="7076" y="32934"/>
                                        <a:pt x="0" y="50092"/>
                                        <a:pt x="0" y="68370"/>
                                      </a:cubicBezTo>
                                      <a:cubicBezTo>
                                        <a:pt x="0" y="106094"/>
                                        <a:pt x="30534" y="136773"/>
                                        <a:pt x="68039" y="136773"/>
                                      </a:cubicBezTo>
                                      <a:cubicBezTo>
                                        <a:pt x="105561" y="136773"/>
                                        <a:pt x="136095" y="106094"/>
                                        <a:pt x="136095" y="68370"/>
                                      </a:cubicBezTo>
                                      <a:cubicBezTo>
                                        <a:pt x="136095" y="30679"/>
                                        <a:pt x="105569" y="0"/>
                                        <a:pt x="68039" y="0"/>
                                      </a:cubicBezTo>
                                      <a:cubicBezTo>
                                        <a:pt x="49818" y="0"/>
                                        <a:pt x="32708" y="7124"/>
                                        <a:pt x="19876" y="20029"/>
                                      </a:cubicBezTo>
                                      <a:close/>
                                      <a:moveTo>
                                        <a:pt x="17517" y="68370"/>
                                      </a:moveTo>
                                      <a:cubicBezTo>
                                        <a:pt x="17517" y="54746"/>
                                        <a:pt x="22762" y="41961"/>
                                        <a:pt x="32301" y="32382"/>
                                      </a:cubicBezTo>
                                      <a:cubicBezTo>
                                        <a:pt x="41815" y="22788"/>
                                        <a:pt x="54495" y="17518"/>
                                        <a:pt x="68039" y="17518"/>
                                      </a:cubicBezTo>
                                      <a:cubicBezTo>
                                        <a:pt x="95903" y="17518"/>
                                        <a:pt x="118585" y="40338"/>
                                        <a:pt x="118585" y="68370"/>
                                      </a:cubicBezTo>
                                      <a:cubicBezTo>
                                        <a:pt x="118585" y="96427"/>
                                        <a:pt x="95903" y="119262"/>
                                        <a:pt x="68039" y="119262"/>
                                      </a:cubicBezTo>
                                      <a:cubicBezTo>
                                        <a:pt x="40184" y="119262"/>
                                        <a:pt x="17517" y="96427"/>
                                        <a:pt x="17517" y="683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41894832" name="Freeform 57"/>
                              <wps:cNvSpPr/>
                              <wps:spPr>
                                <a:xfrm>
                                  <a:off x="3002890" y="301490"/>
                                  <a:ext cx="135918" cy="136772"/>
                                </a:xfrm>
                                <a:custGeom>
                                  <a:avLst/>
                                  <a:gdLst>
                                    <a:gd name="connsiteX0" fmla="*/ 0 w 135918"/>
                                    <a:gd name="connsiteY0" fmla="*/ 68370 h 136772"/>
                                    <a:gd name="connsiteX1" fmla="*/ 67863 w 135918"/>
                                    <a:gd name="connsiteY1" fmla="*/ 136773 h 136772"/>
                                    <a:gd name="connsiteX2" fmla="*/ 135919 w 135918"/>
                                    <a:gd name="connsiteY2" fmla="*/ 68370 h 136772"/>
                                    <a:gd name="connsiteX3" fmla="*/ 67863 w 135918"/>
                                    <a:gd name="connsiteY3" fmla="*/ 0 h 136772"/>
                                    <a:gd name="connsiteX4" fmla="*/ 0 w 135918"/>
                                    <a:gd name="connsiteY4" fmla="*/ 68370 h 136772"/>
                                    <a:gd name="connsiteX5" fmla="*/ 17502 w 135918"/>
                                    <a:gd name="connsiteY5" fmla="*/ 68370 h 136772"/>
                                    <a:gd name="connsiteX6" fmla="*/ 67863 w 135918"/>
                                    <a:gd name="connsiteY6" fmla="*/ 17518 h 136772"/>
                                    <a:gd name="connsiteX7" fmla="*/ 118409 w 135918"/>
                                    <a:gd name="connsiteY7" fmla="*/ 68370 h 136772"/>
                                    <a:gd name="connsiteX8" fmla="*/ 67863 w 135918"/>
                                    <a:gd name="connsiteY8" fmla="*/ 119262 h 136772"/>
                                    <a:gd name="connsiteX9" fmla="*/ 17502 w 135918"/>
                                    <a:gd name="connsiteY9" fmla="*/ 68370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918" h="136772">
                                      <a:moveTo>
                                        <a:pt x="0" y="68370"/>
                                      </a:moveTo>
                                      <a:cubicBezTo>
                                        <a:pt x="0" y="106094"/>
                                        <a:pt x="30454" y="136773"/>
                                        <a:pt x="67863" y="136773"/>
                                      </a:cubicBezTo>
                                      <a:cubicBezTo>
                                        <a:pt x="105377" y="136773"/>
                                        <a:pt x="135919" y="106094"/>
                                        <a:pt x="135919" y="68370"/>
                                      </a:cubicBezTo>
                                      <a:cubicBezTo>
                                        <a:pt x="135919" y="30679"/>
                                        <a:pt x="105385" y="0"/>
                                        <a:pt x="67863" y="0"/>
                                      </a:cubicBezTo>
                                      <a:cubicBezTo>
                                        <a:pt x="30446" y="0"/>
                                        <a:pt x="0" y="30679"/>
                                        <a:pt x="0" y="68370"/>
                                      </a:cubicBezTo>
                                      <a:close/>
                                      <a:moveTo>
                                        <a:pt x="17502" y="68370"/>
                                      </a:moveTo>
                                      <a:cubicBezTo>
                                        <a:pt x="17502" y="40338"/>
                                        <a:pt x="40104" y="17518"/>
                                        <a:pt x="67863" y="17518"/>
                                      </a:cubicBezTo>
                                      <a:cubicBezTo>
                                        <a:pt x="95719" y="17518"/>
                                        <a:pt x="118409" y="40338"/>
                                        <a:pt x="118409" y="68370"/>
                                      </a:cubicBezTo>
                                      <a:cubicBezTo>
                                        <a:pt x="118409" y="96427"/>
                                        <a:pt x="95719" y="119262"/>
                                        <a:pt x="67863" y="119262"/>
                                      </a:cubicBezTo>
                                      <a:cubicBezTo>
                                        <a:pt x="40104" y="119262"/>
                                        <a:pt x="17502" y="96427"/>
                                        <a:pt x="17502" y="683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98609538" name="Freeform 58"/>
                              <wps:cNvSpPr/>
                              <wps:spPr>
                                <a:xfrm>
                                  <a:off x="3177402" y="301490"/>
                                  <a:ext cx="135918" cy="136772"/>
                                </a:xfrm>
                                <a:custGeom>
                                  <a:avLst/>
                                  <a:gdLst>
                                    <a:gd name="connsiteX0" fmla="*/ 0 w 135918"/>
                                    <a:gd name="connsiteY0" fmla="*/ 68370 h 136772"/>
                                    <a:gd name="connsiteX1" fmla="*/ 67855 w 135918"/>
                                    <a:gd name="connsiteY1" fmla="*/ 136773 h 136772"/>
                                    <a:gd name="connsiteX2" fmla="*/ 135919 w 135918"/>
                                    <a:gd name="connsiteY2" fmla="*/ 68370 h 136772"/>
                                    <a:gd name="connsiteX3" fmla="*/ 67855 w 135918"/>
                                    <a:gd name="connsiteY3" fmla="*/ 0 h 136772"/>
                                    <a:gd name="connsiteX4" fmla="*/ 0 w 135918"/>
                                    <a:gd name="connsiteY4" fmla="*/ 68370 h 136772"/>
                                    <a:gd name="connsiteX5" fmla="*/ 17510 w 135918"/>
                                    <a:gd name="connsiteY5" fmla="*/ 68370 h 136772"/>
                                    <a:gd name="connsiteX6" fmla="*/ 67855 w 135918"/>
                                    <a:gd name="connsiteY6" fmla="*/ 17518 h 136772"/>
                                    <a:gd name="connsiteX7" fmla="*/ 118401 w 135918"/>
                                    <a:gd name="connsiteY7" fmla="*/ 68370 h 136772"/>
                                    <a:gd name="connsiteX8" fmla="*/ 67855 w 135918"/>
                                    <a:gd name="connsiteY8" fmla="*/ 119262 h 136772"/>
                                    <a:gd name="connsiteX9" fmla="*/ 17510 w 135918"/>
                                    <a:gd name="connsiteY9" fmla="*/ 68370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918" h="136772">
                                      <a:moveTo>
                                        <a:pt x="0" y="68370"/>
                                      </a:moveTo>
                                      <a:cubicBezTo>
                                        <a:pt x="0" y="106094"/>
                                        <a:pt x="30446" y="136773"/>
                                        <a:pt x="67855" y="136773"/>
                                      </a:cubicBezTo>
                                      <a:cubicBezTo>
                                        <a:pt x="105385" y="136773"/>
                                        <a:pt x="135919" y="106094"/>
                                        <a:pt x="135919" y="68370"/>
                                      </a:cubicBezTo>
                                      <a:cubicBezTo>
                                        <a:pt x="135919" y="30679"/>
                                        <a:pt x="105393" y="0"/>
                                        <a:pt x="67855" y="0"/>
                                      </a:cubicBezTo>
                                      <a:cubicBezTo>
                                        <a:pt x="30446" y="0"/>
                                        <a:pt x="0" y="30679"/>
                                        <a:pt x="0" y="68370"/>
                                      </a:cubicBezTo>
                                      <a:close/>
                                      <a:moveTo>
                                        <a:pt x="17510" y="68370"/>
                                      </a:moveTo>
                                      <a:cubicBezTo>
                                        <a:pt x="17510" y="40338"/>
                                        <a:pt x="40096" y="17518"/>
                                        <a:pt x="67855" y="17518"/>
                                      </a:cubicBezTo>
                                      <a:cubicBezTo>
                                        <a:pt x="95727" y="17518"/>
                                        <a:pt x="118401" y="40338"/>
                                        <a:pt x="118401" y="68370"/>
                                      </a:cubicBezTo>
                                      <a:cubicBezTo>
                                        <a:pt x="118401" y="96427"/>
                                        <a:pt x="95727" y="119262"/>
                                        <a:pt x="67855" y="119262"/>
                                      </a:cubicBezTo>
                                      <a:cubicBezTo>
                                        <a:pt x="40104" y="119262"/>
                                        <a:pt x="17510" y="96427"/>
                                        <a:pt x="17510" y="683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12865708" name="Freeform 59"/>
                              <wps:cNvSpPr/>
                              <wps:spPr>
                                <a:xfrm>
                                  <a:off x="3351746" y="301490"/>
                                  <a:ext cx="136102" cy="136772"/>
                                </a:xfrm>
                                <a:custGeom>
                                  <a:avLst/>
                                  <a:gdLst>
                                    <a:gd name="connsiteX0" fmla="*/ 0 w 136102"/>
                                    <a:gd name="connsiteY0" fmla="*/ 68370 h 136772"/>
                                    <a:gd name="connsiteX1" fmla="*/ 68032 w 136102"/>
                                    <a:gd name="connsiteY1" fmla="*/ 136773 h 136772"/>
                                    <a:gd name="connsiteX2" fmla="*/ 136103 w 136102"/>
                                    <a:gd name="connsiteY2" fmla="*/ 68370 h 136772"/>
                                    <a:gd name="connsiteX3" fmla="*/ 68032 w 136102"/>
                                    <a:gd name="connsiteY3" fmla="*/ 0 h 136772"/>
                                    <a:gd name="connsiteX4" fmla="*/ 0 w 136102"/>
                                    <a:gd name="connsiteY4" fmla="*/ 68370 h 136772"/>
                                    <a:gd name="connsiteX5" fmla="*/ 17510 w 136102"/>
                                    <a:gd name="connsiteY5" fmla="*/ 68370 h 136772"/>
                                    <a:gd name="connsiteX6" fmla="*/ 68023 w 136102"/>
                                    <a:gd name="connsiteY6" fmla="*/ 17518 h 136772"/>
                                    <a:gd name="connsiteX7" fmla="*/ 118569 w 136102"/>
                                    <a:gd name="connsiteY7" fmla="*/ 68370 h 136772"/>
                                    <a:gd name="connsiteX8" fmla="*/ 68023 w 136102"/>
                                    <a:gd name="connsiteY8" fmla="*/ 119262 h 136772"/>
                                    <a:gd name="connsiteX9" fmla="*/ 17510 w 136102"/>
                                    <a:gd name="connsiteY9" fmla="*/ 68370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102" h="136772">
                                      <a:moveTo>
                                        <a:pt x="0" y="68370"/>
                                      </a:moveTo>
                                      <a:cubicBezTo>
                                        <a:pt x="0" y="106094"/>
                                        <a:pt x="30534" y="136773"/>
                                        <a:pt x="68032" y="136773"/>
                                      </a:cubicBezTo>
                                      <a:cubicBezTo>
                                        <a:pt x="105561" y="136773"/>
                                        <a:pt x="136103" y="106094"/>
                                        <a:pt x="136103" y="68370"/>
                                      </a:cubicBezTo>
                                      <a:cubicBezTo>
                                        <a:pt x="136103" y="30679"/>
                                        <a:pt x="105569" y="0"/>
                                        <a:pt x="68032" y="0"/>
                                      </a:cubicBezTo>
                                      <a:cubicBezTo>
                                        <a:pt x="30534" y="0"/>
                                        <a:pt x="0" y="30679"/>
                                        <a:pt x="0" y="68370"/>
                                      </a:cubicBezTo>
                                      <a:close/>
                                      <a:moveTo>
                                        <a:pt x="17510" y="68370"/>
                                      </a:moveTo>
                                      <a:cubicBezTo>
                                        <a:pt x="17510" y="40338"/>
                                        <a:pt x="40192" y="17518"/>
                                        <a:pt x="68023" y="17518"/>
                                      </a:cubicBezTo>
                                      <a:cubicBezTo>
                                        <a:pt x="95903" y="17518"/>
                                        <a:pt x="118569" y="40338"/>
                                        <a:pt x="118569" y="68370"/>
                                      </a:cubicBezTo>
                                      <a:cubicBezTo>
                                        <a:pt x="118569" y="96427"/>
                                        <a:pt x="95903" y="119262"/>
                                        <a:pt x="68023" y="119262"/>
                                      </a:cubicBezTo>
                                      <a:cubicBezTo>
                                        <a:pt x="40192" y="119262"/>
                                        <a:pt x="17510" y="96427"/>
                                        <a:pt x="17510" y="68370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1572044" name="Freeform 60"/>
                              <wps:cNvSpPr/>
                              <wps:spPr>
                                <a:xfrm>
                                  <a:off x="2517212" y="150573"/>
                                  <a:ext cx="135886" cy="136772"/>
                                </a:xfrm>
                                <a:custGeom>
                                  <a:avLst/>
                                  <a:gdLst>
                                    <a:gd name="connsiteX0" fmla="*/ 0 w 135886"/>
                                    <a:gd name="connsiteY0" fmla="*/ 68402 h 136772"/>
                                    <a:gd name="connsiteX1" fmla="*/ 67815 w 135886"/>
                                    <a:gd name="connsiteY1" fmla="*/ 136773 h 136772"/>
                                    <a:gd name="connsiteX2" fmla="*/ 135887 w 135886"/>
                                    <a:gd name="connsiteY2" fmla="*/ 68402 h 136772"/>
                                    <a:gd name="connsiteX3" fmla="*/ 67815 w 135886"/>
                                    <a:gd name="connsiteY3" fmla="*/ 0 h 136772"/>
                                    <a:gd name="connsiteX4" fmla="*/ 0 w 135886"/>
                                    <a:gd name="connsiteY4" fmla="*/ 68402 h 136772"/>
                                    <a:gd name="connsiteX5" fmla="*/ 17502 w 135886"/>
                                    <a:gd name="connsiteY5" fmla="*/ 68402 h 136772"/>
                                    <a:gd name="connsiteX6" fmla="*/ 67815 w 135886"/>
                                    <a:gd name="connsiteY6" fmla="*/ 17510 h 136772"/>
                                    <a:gd name="connsiteX7" fmla="*/ 118361 w 135886"/>
                                    <a:gd name="connsiteY7" fmla="*/ 68402 h 136772"/>
                                    <a:gd name="connsiteX8" fmla="*/ 67815 w 135886"/>
                                    <a:gd name="connsiteY8" fmla="*/ 119262 h 136772"/>
                                    <a:gd name="connsiteX9" fmla="*/ 17502 w 135886"/>
                                    <a:gd name="connsiteY9" fmla="*/ 68402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886" h="136772">
                                      <a:moveTo>
                                        <a:pt x="0" y="68402"/>
                                      </a:moveTo>
                                      <a:cubicBezTo>
                                        <a:pt x="0" y="106094"/>
                                        <a:pt x="30438" y="136773"/>
                                        <a:pt x="67815" y="136773"/>
                                      </a:cubicBezTo>
                                      <a:cubicBezTo>
                                        <a:pt x="105361" y="136773"/>
                                        <a:pt x="135887" y="106094"/>
                                        <a:pt x="135887" y="68402"/>
                                      </a:cubicBezTo>
                                      <a:cubicBezTo>
                                        <a:pt x="135887" y="30679"/>
                                        <a:pt x="105369" y="0"/>
                                        <a:pt x="67815" y="0"/>
                                      </a:cubicBezTo>
                                      <a:cubicBezTo>
                                        <a:pt x="30430" y="0"/>
                                        <a:pt x="0" y="30679"/>
                                        <a:pt x="0" y="68402"/>
                                      </a:cubicBezTo>
                                      <a:close/>
                                      <a:moveTo>
                                        <a:pt x="17502" y="68402"/>
                                      </a:moveTo>
                                      <a:cubicBezTo>
                                        <a:pt x="17502" y="40346"/>
                                        <a:pt x="40088" y="17510"/>
                                        <a:pt x="67815" y="17510"/>
                                      </a:cubicBezTo>
                                      <a:cubicBezTo>
                                        <a:pt x="95695" y="17510"/>
                                        <a:pt x="118361" y="40346"/>
                                        <a:pt x="118361" y="68402"/>
                                      </a:cubicBezTo>
                                      <a:cubicBezTo>
                                        <a:pt x="118361" y="96443"/>
                                        <a:pt x="95695" y="119262"/>
                                        <a:pt x="67815" y="119262"/>
                                      </a:cubicBezTo>
                                      <a:cubicBezTo>
                                        <a:pt x="40088" y="119262"/>
                                        <a:pt x="17502" y="96443"/>
                                        <a:pt x="17502" y="6840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30426969" name="Freeform 61"/>
                              <wps:cNvSpPr/>
                              <wps:spPr>
                                <a:xfrm>
                                  <a:off x="2691684" y="150573"/>
                                  <a:ext cx="135934" cy="136772"/>
                                </a:xfrm>
                                <a:custGeom>
                                  <a:avLst/>
                                  <a:gdLst>
                                    <a:gd name="connsiteX0" fmla="*/ 0 w 135934"/>
                                    <a:gd name="connsiteY0" fmla="*/ 68402 h 136772"/>
                                    <a:gd name="connsiteX1" fmla="*/ 67864 w 135934"/>
                                    <a:gd name="connsiteY1" fmla="*/ 136773 h 136772"/>
                                    <a:gd name="connsiteX2" fmla="*/ 135935 w 135934"/>
                                    <a:gd name="connsiteY2" fmla="*/ 68402 h 136772"/>
                                    <a:gd name="connsiteX3" fmla="*/ 67864 w 135934"/>
                                    <a:gd name="connsiteY3" fmla="*/ 0 h 136772"/>
                                    <a:gd name="connsiteX4" fmla="*/ 0 w 135934"/>
                                    <a:gd name="connsiteY4" fmla="*/ 68402 h 136772"/>
                                    <a:gd name="connsiteX5" fmla="*/ 17518 w 135934"/>
                                    <a:gd name="connsiteY5" fmla="*/ 68402 h 136772"/>
                                    <a:gd name="connsiteX6" fmla="*/ 67864 w 135934"/>
                                    <a:gd name="connsiteY6" fmla="*/ 17510 h 136772"/>
                                    <a:gd name="connsiteX7" fmla="*/ 118409 w 135934"/>
                                    <a:gd name="connsiteY7" fmla="*/ 68402 h 136772"/>
                                    <a:gd name="connsiteX8" fmla="*/ 67864 w 135934"/>
                                    <a:gd name="connsiteY8" fmla="*/ 119262 h 136772"/>
                                    <a:gd name="connsiteX9" fmla="*/ 17518 w 135934"/>
                                    <a:gd name="connsiteY9" fmla="*/ 68402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934" h="136772">
                                      <a:moveTo>
                                        <a:pt x="0" y="68402"/>
                                      </a:moveTo>
                                      <a:cubicBezTo>
                                        <a:pt x="0" y="106094"/>
                                        <a:pt x="30454" y="136773"/>
                                        <a:pt x="67864" y="136773"/>
                                      </a:cubicBezTo>
                                      <a:cubicBezTo>
                                        <a:pt x="105409" y="136773"/>
                                        <a:pt x="135935" y="106094"/>
                                        <a:pt x="135935" y="68402"/>
                                      </a:cubicBezTo>
                                      <a:cubicBezTo>
                                        <a:pt x="135935" y="30679"/>
                                        <a:pt x="105417" y="0"/>
                                        <a:pt x="67864" y="0"/>
                                      </a:cubicBezTo>
                                      <a:cubicBezTo>
                                        <a:pt x="30454" y="0"/>
                                        <a:pt x="0" y="30679"/>
                                        <a:pt x="0" y="68402"/>
                                      </a:cubicBezTo>
                                      <a:close/>
                                      <a:moveTo>
                                        <a:pt x="17518" y="68402"/>
                                      </a:moveTo>
                                      <a:cubicBezTo>
                                        <a:pt x="17518" y="40346"/>
                                        <a:pt x="40104" y="17510"/>
                                        <a:pt x="67864" y="17510"/>
                                      </a:cubicBezTo>
                                      <a:cubicBezTo>
                                        <a:pt x="95735" y="17510"/>
                                        <a:pt x="118409" y="40346"/>
                                        <a:pt x="118409" y="68402"/>
                                      </a:cubicBezTo>
                                      <a:cubicBezTo>
                                        <a:pt x="118409" y="96443"/>
                                        <a:pt x="95735" y="119262"/>
                                        <a:pt x="67864" y="119262"/>
                                      </a:cubicBezTo>
                                      <a:cubicBezTo>
                                        <a:pt x="40112" y="119262"/>
                                        <a:pt x="17518" y="96443"/>
                                        <a:pt x="17518" y="6840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152535034" name="Freeform 62"/>
                              <wps:cNvSpPr/>
                              <wps:spPr>
                                <a:xfrm>
                                  <a:off x="3040556" y="150573"/>
                                  <a:ext cx="136110" cy="136772"/>
                                </a:xfrm>
                                <a:custGeom>
                                  <a:avLst/>
                                  <a:gdLst>
                                    <a:gd name="connsiteX0" fmla="*/ 0 w 136110"/>
                                    <a:gd name="connsiteY0" fmla="*/ 68402 h 136772"/>
                                    <a:gd name="connsiteX1" fmla="*/ 68031 w 136110"/>
                                    <a:gd name="connsiteY1" fmla="*/ 136773 h 136772"/>
                                    <a:gd name="connsiteX2" fmla="*/ 136111 w 136110"/>
                                    <a:gd name="connsiteY2" fmla="*/ 68402 h 136772"/>
                                    <a:gd name="connsiteX3" fmla="*/ 68031 w 136110"/>
                                    <a:gd name="connsiteY3" fmla="*/ 0 h 136772"/>
                                    <a:gd name="connsiteX4" fmla="*/ 0 w 136110"/>
                                    <a:gd name="connsiteY4" fmla="*/ 68402 h 136772"/>
                                    <a:gd name="connsiteX5" fmla="*/ 17502 w 136110"/>
                                    <a:gd name="connsiteY5" fmla="*/ 68402 h 136772"/>
                                    <a:gd name="connsiteX6" fmla="*/ 68023 w 136110"/>
                                    <a:gd name="connsiteY6" fmla="*/ 17510 h 136772"/>
                                    <a:gd name="connsiteX7" fmla="*/ 118593 w 136110"/>
                                    <a:gd name="connsiteY7" fmla="*/ 68402 h 136772"/>
                                    <a:gd name="connsiteX8" fmla="*/ 68023 w 136110"/>
                                    <a:gd name="connsiteY8" fmla="*/ 119262 h 136772"/>
                                    <a:gd name="connsiteX9" fmla="*/ 17502 w 136110"/>
                                    <a:gd name="connsiteY9" fmla="*/ 68402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110" h="136772">
                                      <a:moveTo>
                                        <a:pt x="0" y="68402"/>
                                      </a:moveTo>
                                      <a:cubicBezTo>
                                        <a:pt x="0" y="106094"/>
                                        <a:pt x="30534" y="136773"/>
                                        <a:pt x="68031" y="136773"/>
                                      </a:cubicBezTo>
                                      <a:cubicBezTo>
                                        <a:pt x="105577" y="136773"/>
                                        <a:pt x="136111" y="106094"/>
                                        <a:pt x="136111" y="68402"/>
                                      </a:cubicBezTo>
                                      <a:cubicBezTo>
                                        <a:pt x="136111" y="30679"/>
                                        <a:pt x="105585" y="0"/>
                                        <a:pt x="68031" y="0"/>
                                      </a:cubicBezTo>
                                      <a:cubicBezTo>
                                        <a:pt x="30534" y="0"/>
                                        <a:pt x="0" y="30679"/>
                                        <a:pt x="0" y="68402"/>
                                      </a:cubicBezTo>
                                      <a:close/>
                                      <a:moveTo>
                                        <a:pt x="17502" y="68402"/>
                                      </a:moveTo>
                                      <a:cubicBezTo>
                                        <a:pt x="17502" y="40346"/>
                                        <a:pt x="40192" y="17510"/>
                                        <a:pt x="68023" y="17510"/>
                                      </a:cubicBezTo>
                                      <a:cubicBezTo>
                                        <a:pt x="95911" y="17510"/>
                                        <a:pt x="118593" y="40346"/>
                                        <a:pt x="118593" y="68402"/>
                                      </a:cubicBezTo>
                                      <a:cubicBezTo>
                                        <a:pt x="118593" y="96443"/>
                                        <a:pt x="95911" y="119262"/>
                                        <a:pt x="68023" y="119262"/>
                                      </a:cubicBezTo>
                                      <a:cubicBezTo>
                                        <a:pt x="40192" y="119262"/>
                                        <a:pt x="17502" y="96443"/>
                                        <a:pt x="17502" y="6840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91573197" name="Freeform 63"/>
                              <wps:cNvSpPr/>
                              <wps:spPr>
                                <a:xfrm>
                                  <a:off x="3215060" y="150573"/>
                                  <a:ext cx="136126" cy="136772"/>
                                </a:xfrm>
                                <a:custGeom>
                                  <a:avLst/>
                                  <a:gdLst>
                                    <a:gd name="connsiteX0" fmla="*/ 0 w 136126"/>
                                    <a:gd name="connsiteY0" fmla="*/ 68402 h 136772"/>
                                    <a:gd name="connsiteX1" fmla="*/ 68039 w 136126"/>
                                    <a:gd name="connsiteY1" fmla="*/ 136773 h 136772"/>
                                    <a:gd name="connsiteX2" fmla="*/ 136126 w 136126"/>
                                    <a:gd name="connsiteY2" fmla="*/ 68402 h 136772"/>
                                    <a:gd name="connsiteX3" fmla="*/ 68039 w 136126"/>
                                    <a:gd name="connsiteY3" fmla="*/ 0 h 136772"/>
                                    <a:gd name="connsiteX4" fmla="*/ 0 w 136126"/>
                                    <a:gd name="connsiteY4" fmla="*/ 68402 h 136772"/>
                                    <a:gd name="connsiteX5" fmla="*/ 17517 w 136126"/>
                                    <a:gd name="connsiteY5" fmla="*/ 68402 h 136772"/>
                                    <a:gd name="connsiteX6" fmla="*/ 68031 w 136126"/>
                                    <a:gd name="connsiteY6" fmla="*/ 17510 h 136772"/>
                                    <a:gd name="connsiteX7" fmla="*/ 118609 w 136126"/>
                                    <a:gd name="connsiteY7" fmla="*/ 68402 h 136772"/>
                                    <a:gd name="connsiteX8" fmla="*/ 68031 w 136126"/>
                                    <a:gd name="connsiteY8" fmla="*/ 119262 h 136772"/>
                                    <a:gd name="connsiteX9" fmla="*/ 17517 w 136126"/>
                                    <a:gd name="connsiteY9" fmla="*/ 68402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126" h="136772">
                                      <a:moveTo>
                                        <a:pt x="0" y="68402"/>
                                      </a:moveTo>
                                      <a:cubicBezTo>
                                        <a:pt x="0" y="106094"/>
                                        <a:pt x="30541" y="136773"/>
                                        <a:pt x="68039" y="136773"/>
                                      </a:cubicBezTo>
                                      <a:cubicBezTo>
                                        <a:pt x="105585" y="136773"/>
                                        <a:pt x="136126" y="106094"/>
                                        <a:pt x="136126" y="68402"/>
                                      </a:cubicBezTo>
                                      <a:cubicBezTo>
                                        <a:pt x="136126" y="30679"/>
                                        <a:pt x="105593" y="0"/>
                                        <a:pt x="68039" y="0"/>
                                      </a:cubicBezTo>
                                      <a:cubicBezTo>
                                        <a:pt x="30541" y="0"/>
                                        <a:pt x="0" y="30679"/>
                                        <a:pt x="0" y="68402"/>
                                      </a:cubicBezTo>
                                      <a:close/>
                                      <a:moveTo>
                                        <a:pt x="17517" y="68402"/>
                                      </a:moveTo>
                                      <a:cubicBezTo>
                                        <a:pt x="17517" y="40346"/>
                                        <a:pt x="40192" y="17510"/>
                                        <a:pt x="68031" y="17510"/>
                                      </a:cubicBezTo>
                                      <a:cubicBezTo>
                                        <a:pt x="95927" y="17510"/>
                                        <a:pt x="118609" y="40346"/>
                                        <a:pt x="118609" y="68402"/>
                                      </a:cubicBezTo>
                                      <a:cubicBezTo>
                                        <a:pt x="118609" y="96443"/>
                                        <a:pt x="95927" y="119262"/>
                                        <a:pt x="68031" y="119262"/>
                                      </a:cubicBezTo>
                                      <a:cubicBezTo>
                                        <a:pt x="40192" y="119262"/>
                                        <a:pt x="17517" y="96443"/>
                                        <a:pt x="17517" y="6840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00701555" name="Freeform 64"/>
                              <wps:cNvSpPr/>
                              <wps:spPr>
                                <a:xfrm>
                                  <a:off x="3389579" y="150573"/>
                                  <a:ext cx="136095" cy="136772"/>
                                </a:xfrm>
                                <a:custGeom>
                                  <a:avLst/>
                                  <a:gdLst>
                                    <a:gd name="connsiteX0" fmla="*/ 0 w 136095"/>
                                    <a:gd name="connsiteY0" fmla="*/ 68402 h 136772"/>
                                    <a:gd name="connsiteX1" fmla="*/ 68039 w 136095"/>
                                    <a:gd name="connsiteY1" fmla="*/ 136773 h 136772"/>
                                    <a:gd name="connsiteX2" fmla="*/ 136095 w 136095"/>
                                    <a:gd name="connsiteY2" fmla="*/ 68402 h 136772"/>
                                    <a:gd name="connsiteX3" fmla="*/ 68039 w 136095"/>
                                    <a:gd name="connsiteY3" fmla="*/ 0 h 136772"/>
                                    <a:gd name="connsiteX4" fmla="*/ 0 w 136095"/>
                                    <a:gd name="connsiteY4" fmla="*/ 68402 h 136772"/>
                                    <a:gd name="connsiteX5" fmla="*/ 17518 w 136095"/>
                                    <a:gd name="connsiteY5" fmla="*/ 68402 h 136772"/>
                                    <a:gd name="connsiteX6" fmla="*/ 68039 w 136095"/>
                                    <a:gd name="connsiteY6" fmla="*/ 17510 h 136772"/>
                                    <a:gd name="connsiteX7" fmla="*/ 118569 w 136095"/>
                                    <a:gd name="connsiteY7" fmla="*/ 68402 h 136772"/>
                                    <a:gd name="connsiteX8" fmla="*/ 68039 w 136095"/>
                                    <a:gd name="connsiteY8" fmla="*/ 119262 h 136772"/>
                                    <a:gd name="connsiteX9" fmla="*/ 17518 w 136095"/>
                                    <a:gd name="connsiteY9" fmla="*/ 68402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095" h="136772">
                                      <a:moveTo>
                                        <a:pt x="0" y="68402"/>
                                      </a:moveTo>
                                      <a:cubicBezTo>
                                        <a:pt x="0" y="106094"/>
                                        <a:pt x="30526" y="136773"/>
                                        <a:pt x="68039" y="136773"/>
                                      </a:cubicBezTo>
                                      <a:cubicBezTo>
                                        <a:pt x="105553" y="136773"/>
                                        <a:pt x="136095" y="106094"/>
                                        <a:pt x="136095" y="68402"/>
                                      </a:cubicBezTo>
                                      <a:cubicBezTo>
                                        <a:pt x="136095" y="30679"/>
                                        <a:pt x="105561" y="0"/>
                                        <a:pt x="68039" y="0"/>
                                      </a:cubicBezTo>
                                      <a:cubicBezTo>
                                        <a:pt x="30526" y="0"/>
                                        <a:pt x="0" y="30679"/>
                                        <a:pt x="0" y="68402"/>
                                      </a:cubicBezTo>
                                      <a:close/>
                                      <a:moveTo>
                                        <a:pt x="17518" y="68402"/>
                                      </a:moveTo>
                                      <a:cubicBezTo>
                                        <a:pt x="17518" y="40346"/>
                                        <a:pt x="40192" y="17510"/>
                                        <a:pt x="68039" y="17510"/>
                                      </a:cubicBezTo>
                                      <a:cubicBezTo>
                                        <a:pt x="95903" y="17510"/>
                                        <a:pt x="118569" y="40346"/>
                                        <a:pt x="118569" y="68402"/>
                                      </a:cubicBezTo>
                                      <a:cubicBezTo>
                                        <a:pt x="118569" y="96443"/>
                                        <a:pt x="95903" y="119262"/>
                                        <a:pt x="68039" y="119262"/>
                                      </a:cubicBezTo>
                                      <a:cubicBezTo>
                                        <a:pt x="40184" y="119262"/>
                                        <a:pt x="17518" y="96443"/>
                                        <a:pt x="17518" y="68402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06316666" name="Freeform 65"/>
                              <wps:cNvSpPr/>
                              <wps:spPr>
                                <a:xfrm>
                                  <a:off x="2327278" y="452719"/>
                                  <a:ext cx="136094" cy="136772"/>
                                </a:xfrm>
                                <a:custGeom>
                                  <a:avLst/>
                                  <a:gdLst>
                                    <a:gd name="connsiteX0" fmla="*/ 0 w 136094"/>
                                    <a:gd name="connsiteY0" fmla="*/ 68394 h 136772"/>
                                    <a:gd name="connsiteX1" fmla="*/ 68015 w 136094"/>
                                    <a:gd name="connsiteY1" fmla="*/ 136773 h 136772"/>
                                    <a:gd name="connsiteX2" fmla="*/ 136095 w 136094"/>
                                    <a:gd name="connsiteY2" fmla="*/ 68394 h 136772"/>
                                    <a:gd name="connsiteX3" fmla="*/ 68015 w 136094"/>
                                    <a:gd name="connsiteY3" fmla="*/ 0 h 136772"/>
                                    <a:gd name="connsiteX4" fmla="*/ 0 w 136094"/>
                                    <a:gd name="connsiteY4" fmla="*/ 68394 h 136772"/>
                                    <a:gd name="connsiteX5" fmla="*/ 17518 w 136094"/>
                                    <a:gd name="connsiteY5" fmla="*/ 68394 h 136772"/>
                                    <a:gd name="connsiteX6" fmla="*/ 68008 w 136094"/>
                                    <a:gd name="connsiteY6" fmla="*/ 17518 h 136772"/>
                                    <a:gd name="connsiteX7" fmla="*/ 118577 w 136094"/>
                                    <a:gd name="connsiteY7" fmla="*/ 68394 h 136772"/>
                                    <a:gd name="connsiteX8" fmla="*/ 68008 w 136094"/>
                                    <a:gd name="connsiteY8" fmla="*/ 119255 h 136772"/>
                                    <a:gd name="connsiteX9" fmla="*/ 17518 w 136094"/>
                                    <a:gd name="connsiteY9" fmla="*/ 68394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094" h="136772">
                                      <a:moveTo>
                                        <a:pt x="0" y="68394"/>
                                      </a:moveTo>
                                      <a:cubicBezTo>
                                        <a:pt x="0" y="106094"/>
                                        <a:pt x="30502" y="136773"/>
                                        <a:pt x="68015" y="136773"/>
                                      </a:cubicBezTo>
                                      <a:cubicBezTo>
                                        <a:pt x="105561" y="136773"/>
                                        <a:pt x="136095" y="106094"/>
                                        <a:pt x="136095" y="68394"/>
                                      </a:cubicBezTo>
                                      <a:cubicBezTo>
                                        <a:pt x="136095" y="30679"/>
                                        <a:pt x="105569" y="0"/>
                                        <a:pt x="68015" y="0"/>
                                      </a:cubicBezTo>
                                      <a:cubicBezTo>
                                        <a:pt x="30502" y="8"/>
                                        <a:pt x="0" y="30687"/>
                                        <a:pt x="0" y="68394"/>
                                      </a:cubicBezTo>
                                      <a:close/>
                                      <a:moveTo>
                                        <a:pt x="17518" y="68394"/>
                                      </a:moveTo>
                                      <a:cubicBezTo>
                                        <a:pt x="17518" y="40346"/>
                                        <a:pt x="40160" y="17518"/>
                                        <a:pt x="68008" y="17518"/>
                                      </a:cubicBezTo>
                                      <a:cubicBezTo>
                                        <a:pt x="95895" y="17518"/>
                                        <a:pt x="118577" y="40346"/>
                                        <a:pt x="118577" y="68394"/>
                                      </a:cubicBezTo>
                                      <a:cubicBezTo>
                                        <a:pt x="118577" y="96435"/>
                                        <a:pt x="95895" y="119255"/>
                                        <a:pt x="68008" y="119255"/>
                                      </a:cubicBezTo>
                                      <a:cubicBezTo>
                                        <a:pt x="40160" y="119262"/>
                                        <a:pt x="17518" y="96443"/>
                                        <a:pt x="17518" y="683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65779413" name="Freeform 66"/>
                              <wps:cNvSpPr/>
                              <wps:spPr>
                                <a:xfrm>
                                  <a:off x="2501766" y="452719"/>
                                  <a:ext cx="135958" cy="136772"/>
                                </a:xfrm>
                                <a:custGeom>
                                  <a:avLst/>
                                  <a:gdLst>
                                    <a:gd name="connsiteX0" fmla="*/ 0 w 135958"/>
                                    <a:gd name="connsiteY0" fmla="*/ 68394 h 136772"/>
                                    <a:gd name="connsiteX1" fmla="*/ 68023 w 135958"/>
                                    <a:gd name="connsiteY1" fmla="*/ 136773 h 136772"/>
                                    <a:gd name="connsiteX2" fmla="*/ 135959 w 135958"/>
                                    <a:gd name="connsiteY2" fmla="*/ 68394 h 136772"/>
                                    <a:gd name="connsiteX3" fmla="*/ 68023 w 135958"/>
                                    <a:gd name="connsiteY3" fmla="*/ 0 h 136772"/>
                                    <a:gd name="connsiteX4" fmla="*/ 0 w 135958"/>
                                    <a:gd name="connsiteY4" fmla="*/ 68394 h 136772"/>
                                    <a:gd name="connsiteX5" fmla="*/ 17525 w 135958"/>
                                    <a:gd name="connsiteY5" fmla="*/ 68394 h 136772"/>
                                    <a:gd name="connsiteX6" fmla="*/ 68023 w 135958"/>
                                    <a:gd name="connsiteY6" fmla="*/ 17518 h 136772"/>
                                    <a:gd name="connsiteX7" fmla="*/ 118441 w 135958"/>
                                    <a:gd name="connsiteY7" fmla="*/ 68394 h 136772"/>
                                    <a:gd name="connsiteX8" fmla="*/ 68023 w 135958"/>
                                    <a:gd name="connsiteY8" fmla="*/ 119255 h 136772"/>
                                    <a:gd name="connsiteX9" fmla="*/ 17525 w 135958"/>
                                    <a:gd name="connsiteY9" fmla="*/ 68394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958" h="136772">
                                      <a:moveTo>
                                        <a:pt x="0" y="68394"/>
                                      </a:moveTo>
                                      <a:cubicBezTo>
                                        <a:pt x="0" y="106094"/>
                                        <a:pt x="30502" y="136773"/>
                                        <a:pt x="68023" y="136773"/>
                                      </a:cubicBezTo>
                                      <a:cubicBezTo>
                                        <a:pt x="105505" y="136773"/>
                                        <a:pt x="135959" y="106094"/>
                                        <a:pt x="135959" y="68394"/>
                                      </a:cubicBezTo>
                                      <a:cubicBezTo>
                                        <a:pt x="135959" y="30679"/>
                                        <a:pt x="105505" y="0"/>
                                        <a:pt x="68023" y="0"/>
                                      </a:cubicBezTo>
                                      <a:cubicBezTo>
                                        <a:pt x="30510" y="8"/>
                                        <a:pt x="0" y="30687"/>
                                        <a:pt x="0" y="68394"/>
                                      </a:cubicBezTo>
                                      <a:close/>
                                      <a:moveTo>
                                        <a:pt x="17525" y="68394"/>
                                      </a:moveTo>
                                      <a:cubicBezTo>
                                        <a:pt x="17525" y="40346"/>
                                        <a:pt x="40184" y="17518"/>
                                        <a:pt x="68023" y="17518"/>
                                      </a:cubicBezTo>
                                      <a:cubicBezTo>
                                        <a:pt x="95839" y="17518"/>
                                        <a:pt x="118441" y="40346"/>
                                        <a:pt x="118441" y="68394"/>
                                      </a:cubicBezTo>
                                      <a:cubicBezTo>
                                        <a:pt x="118441" y="96435"/>
                                        <a:pt x="95839" y="119255"/>
                                        <a:pt x="68023" y="119255"/>
                                      </a:cubicBezTo>
                                      <a:cubicBezTo>
                                        <a:pt x="40184" y="119262"/>
                                        <a:pt x="17525" y="96443"/>
                                        <a:pt x="17525" y="683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2185391" name="Freeform 67"/>
                              <wps:cNvSpPr/>
                              <wps:spPr>
                                <a:xfrm>
                                  <a:off x="2676277" y="452719"/>
                                  <a:ext cx="135918" cy="136772"/>
                                </a:xfrm>
                                <a:custGeom>
                                  <a:avLst/>
                                  <a:gdLst>
                                    <a:gd name="connsiteX0" fmla="*/ 0 w 135918"/>
                                    <a:gd name="connsiteY0" fmla="*/ 68394 h 136772"/>
                                    <a:gd name="connsiteX1" fmla="*/ 67919 w 135918"/>
                                    <a:gd name="connsiteY1" fmla="*/ 136773 h 136772"/>
                                    <a:gd name="connsiteX2" fmla="*/ 135919 w 135918"/>
                                    <a:gd name="connsiteY2" fmla="*/ 68394 h 136772"/>
                                    <a:gd name="connsiteX3" fmla="*/ 67919 w 135918"/>
                                    <a:gd name="connsiteY3" fmla="*/ 0 h 136772"/>
                                    <a:gd name="connsiteX4" fmla="*/ 0 w 135918"/>
                                    <a:gd name="connsiteY4" fmla="*/ 68394 h 136772"/>
                                    <a:gd name="connsiteX5" fmla="*/ 17510 w 135918"/>
                                    <a:gd name="connsiteY5" fmla="*/ 68394 h 136772"/>
                                    <a:gd name="connsiteX6" fmla="*/ 67927 w 135918"/>
                                    <a:gd name="connsiteY6" fmla="*/ 17518 h 136772"/>
                                    <a:gd name="connsiteX7" fmla="*/ 118417 w 135918"/>
                                    <a:gd name="connsiteY7" fmla="*/ 68394 h 136772"/>
                                    <a:gd name="connsiteX8" fmla="*/ 67927 w 135918"/>
                                    <a:gd name="connsiteY8" fmla="*/ 119255 h 136772"/>
                                    <a:gd name="connsiteX9" fmla="*/ 17510 w 135918"/>
                                    <a:gd name="connsiteY9" fmla="*/ 68394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5918" h="136772">
                                      <a:moveTo>
                                        <a:pt x="0" y="68394"/>
                                      </a:moveTo>
                                      <a:cubicBezTo>
                                        <a:pt x="0" y="106094"/>
                                        <a:pt x="30462" y="136773"/>
                                        <a:pt x="67919" y="136773"/>
                                      </a:cubicBezTo>
                                      <a:cubicBezTo>
                                        <a:pt x="105409" y="136773"/>
                                        <a:pt x="135919" y="106094"/>
                                        <a:pt x="135919" y="68394"/>
                                      </a:cubicBezTo>
                                      <a:cubicBezTo>
                                        <a:pt x="135919" y="30679"/>
                                        <a:pt x="105417" y="0"/>
                                        <a:pt x="67919" y="0"/>
                                      </a:cubicBezTo>
                                      <a:cubicBezTo>
                                        <a:pt x="30462" y="8"/>
                                        <a:pt x="0" y="30687"/>
                                        <a:pt x="0" y="68394"/>
                                      </a:cubicBezTo>
                                      <a:close/>
                                      <a:moveTo>
                                        <a:pt x="17510" y="68394"/>
                                      </a:moveTo>
                                      <a:cubicBezTo>
                                        <a:pt x="17510" y="40346"/>
                                        <a:pt x="40128" y="17518"/>
                                        <a:pt x="67927" y="17518"/>
                                      </a:cubicBezTo>
                                      <a:cubicBezTo>
                                        <a:pt x="95759" y="17518"/>
                                        <a:pt x="118417" y="40346"/>
                                        <a:pt x="118417" y="68394"/>
                                      </a:cubicBezTo>
                                      <a:cubicBezTo>
                                        <a:pt x="118417" y="96435"/>
                                        <a:pt x="95759" y="119255"/>
                                        <a:pt x="67927" y="119255"/>
                                      </a:cubicBezTo>
                                      <a:cubicBezTo>
                                        <a:pt x="40128" y="119262"/>
                                        <a:pt x="17510" y="96443"/>
                                        <a:pt x="17510" y="683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731709924" name="Freeform 68"/>
                              <wps:cNvSpPr/>
                              <wps:spPr>
                                <a:xfrm>
                                  <a:off x="3025141" y="452719"/>
                                  <a:ext cx="136126" cy="136772"/>
                                </a:xfrm>
                                <a:custGeom>
                                  <a:avLst/>
                                  <a:gdLst>
                                    <a:gd name="connsiteX0" fmla="*/ 0 w 136126"/>
                                    <a:gd name="connsiteY0" fmla="*/ 68394 h 136772"/>
                                    <a:gd name="connsiteX1" fmla="*/ 68039 w 136126"/>
                                    <a:gd name="connsiteY1" fmla="*/ 136773 h 136772"/>
                                    <a:gd name="connsiteX2" fmla="*/ 136127 w 136126"/>
                                    <a:gd name="connsiteY2" fmla="*/ 68394 h 136772"/>
                                    <a:gd name="connsiteX3" fmla="*/ 116219 w 136126"/>
                                    <a:gd name="connsiteY3" fmla="*/ 20021 h 136772"/>
                                    <a:gd name="connsiteX4" fmla="*/ 68047 w 136126"/>
                                    <a:gd name="connsiteY4" fmla="*/ 0 h 136772"/>
                                    <a:gd name="connsiteX5" fmla="*/ 0 w 136126"/>
                                    <a:gd name="connsiteY5" fmla="*/ 68394 h 136772"/>
                                    <a:gd name="connsiteX6" fmla="*/ 17518 w 136126"/>
                                    <a:gd name="connsiteY6" fmla="*/ 68394 h 136772"/>
                                    <a:gd name="connsiteX7" fmla="*/ 68031 w 136126"/>
                                    <a:gd name="connsiteY7" fmla="*/ 17518 h 136772"/>
                                    <a:gd name="connsiteX8" fmla="*/ 103818 w 136126"/>
                                    <a:gd name="connsiteY8" fmla="*/ 32374 h 136772"/>
                                    <a:gd name="connsiteX9" fmla="*/ 118617 w 136126"/>
                                    <a:gd name="connsiteY9" fmla="*/ 68394 h 136772"/>
                                    <a:gd name="connsiteX10" fmla="*/ 68039 w 136126"/>
                                    <a:gd name="connsiteY10" fmla="*/ 119255 h 136772"/>
                                    <a:gd name="connsiteX11" fmla="*/ 17518 w 136126"/>
                                    <a:gd name="connsiteY11" fmla="*/ 68394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136126" h="136772">
                                      <a:moveTo>
                                        <a:pt x="0" y="68394"/>
                                      </a:moveTo>
                                      <a:cubicBezTo>
                                        <a:pt x="0" y="106094"/>
                                        <a:pt x="30534" y="136773"/>
                                        <a:pt x="68039" y="136773"/>
                                      </a:cubicBezTo>
                                      <a:cubicBezTo>
                                        <a:pt x="105585" y="136773"/>
                                        <a:pt x="136127" y="106094"/>
                                        <a:pt x="136127" y="68394"/>
                                      </a:cubicBezTo>
                                      <a:cubicBezTo>
                                        <a:pt x="136127" y="50101"/>
                                        <a:pt x="129067" y="32926"/>
                                        <a:pt x="116219" y="20021"/>
                                      </a:cubicBezTo>
                                      <a:cubicBezTo>
                                        <a:pt x="103386" y="7116"/>
                                        <a:pt x="86284" y="0"/>
                                        <a:pt x="68047" y="0"/>
                                      </a:cubicBezTo>
                                      <a:cubicBezTo>
                                        <a:pt x="30534" y="8"/>
                                        <a:pt x="0" y="30687"/>
                                        <a:pt x="0" y="68394"/>
                                      </a:cubicBezTo>
                                      <a:close/>
                                      <a:moveTo>
                                        <a:pt x="17518" y="68394"/>
                                      </a:moveTo>
                                      <a:cubicBezTo>
                                        <a:pt x="17518" y="40346"/>
                                        <a:pt x="40184" y="17518"/>
                                        <a:pt x="68031" y="17518"/>
                                      </a:cubicBezTo>
                                      <a:cubicBezTo>
                                        <a:pt x="81575" y="17518"/>
                                        <a:pt x="94264" y="22795"/>
                                        <a:pt x="103818" y="32374"/>
                                      </a:cubicBezTo>
                                      <a:cubicBezTo>
                                        <a:pt x="113348" y="41977"/>
                                        <a:pt x="118617" y="54778"/>
                                        <a:pt x="118617" y="68394"/>
                                      </a:cubicBezTo>
                                      <a:cubicBezTo>
                                        <a:pt x="118617" y="96435"/>
                                        <a:pt x="95927" y="119255"/>
                                        <a:pt x="68039" y="119255"/>
                                      </a:cubicBezTo>
                                      <a:cubicBezTo>
                                        <a:pt x="40184" y="119262"/>
                                        <a:pt x="17518" y="96443"/>
                                        <a:pt x="17518" y="683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07464210" name="Freeform 69"/>
                              <wps:cNvSpPr/>
                              <wps:spPr>
                                <a:xfrm>
                                  <a:off x="3199685" y="452719"/>
                                  <a:ext cx="136038" cy="136772"/>
                                </a:xfrm>
                                <a:custGeom>
                                  <a:avLst/>
                                  <a:gdLst>
                                    <a:gd name="connsiteX0" fmla="*/ 0 w 136038"/>
                                    <a:gd name="connsiteY0" fmla="*/ 68394 h 136772"/>
                                    <a:gd name="connsiteX1" fmla="*/ 68056 w 136038"/>
                                    <a:gd name="connsiteY1" fmla="*/ 136773 h 136772"/>
                                    <a:gd name="connsiteX2" fmla="*/ 136039 w 136038"/>
                                    <a:gd name="connsiteY2" fmla="*/ 68394 h 136772"/>
                                    <a:gd name="connsiteX3" fmla="*/ 68056 w 136038"/>
                                    <a:gd name="connsiteY3" fmla="*/ 0 h 136772"/>
                                    <a:gd name="connsiteX4" fmla="*/ 0 w 136038"/>
                                    <a:gd name="connsiteY4" fmla="*/ 68394 h 136772"/>
                                    <a:gd name="connsiteX5" fmla="*/ 17526 w 136038"/>
                                    <a:gd name="connsiteY5" fmla="*/ 68394 h 136772"/>
                                    <a:gd name="connsiteX6" fmla="*/ 68056 w 136038"/>
                                    <a:gd name="connsiteY6" fmla="*/ 17518 h 136772"/>
                                    <a:gd name="connsiteX7" fmla="*/ 118521 w 136038"/>
                                    <a:gd name="connsiteY7" fmla="*/ 68394 h 136772"/>
                                    <a:gd name="connsiteX8" fmla="*/ 68056 w 136038"/>
                                    <a:gd name="connsiteY8" fmla="*/ 119255 h 136772"/>
                                    <a:gd name="connsiteX9" fmla="*/ 17526 w 136038"/>
                                    <a:gd name="connsiteY9" fmla="*/ 68394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038" h="136772">
                                      <a:moveTo>
                                        <a:pt x="0" y="68394"/>
                                      </a:moveTo>
                                      <a:cubicBezTo>
                                        <a:pt x="0" y="106094"/>
                                        <a:pt x="30534" y="136773"/>
                                        <a:pt x="68056" y="136773"/>
                                      </a:cubicBezTo>
                                      <a:cubicBezTo>
                                        <a:pt x="105545" y="136773"/>
                                        <a:pt x="136039" y="106094"/>
                                        <a:pt x="136039" y="68394"/>
                                      </a:cubicBezTo>
                                      <a:cubicBezTo>
                                        <a:pt x="136039" y="30679"/>
                                        <a:pt x="105553" y="0"/>
                                        <a:pt x="68056" y="0"/>
                                      </a:cubicBezTo>
                                      <a:cubicBezTo>
                                        <a:pt x="30534" y="8"/>
                                        <a:pt x="0" y="30687"/>
                                        <a:pt x="0" y="68394"/>
                                      </a:cubicBezTo>
                                      <a:close/>
                                      <a:moveTo>
                                        <a:pt x="17526" y="68394"/>
                                      </a:moveTo>
                                      <a:cubicBezTo>
                                        <a:pt x="17526" y="40346"/>
                                        <a:pt x="40192" y="17518"/>
                                        <a:pt x="68056" y="17518"/>
                                      </a:cubicBezTo>
                                      <a:cubicBezTo>
                                        <a:pt x="95887" y="17518"/>
                                        <a:pt x="118521" y="40346"/>
                                        <a:pt x="118521" y="68394"/>
                                      </a:cubicBezTo>
                                      <a:cubicBezTo>
                                        <a:pt x="118521" y="96435"/>
                                        <a:pt x="95887" y="119255"/>
                                        <a:pt x="68056" y="119255"/>
                                      </a:cubicBezTo>
                                      <a:cubicBezTo>
                                        <a:pt x="40184" y="119262"/>
                                        <a:pt x="17526" y="96443"/>
                                        <a:pt x="17526" y="683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591309558" name="Freeform 70"/>
                              <wps:cNvSpPr/>
                              <wps:spPr>
                                <a:xfrm>
                                  <a:off x="3374197" y="452719"/>
                                  <a:ext cx="136102" cy="136772"/>
                                </a:xfrm>
                                <a:custGeom>
                                  <a:avLst/>
                                  <a:gdLst>
                                    <a:gd name="connsiteX0" fmla="*/ 0 w 136102"/>
                                    <a:gd name="connsiteY0" fmla="*/ 68394 h 136772"/>
                                    <a:gd name="connsiteX1" fmla="*/ 68007 w 136102"/>
                                    <a:gd name="connsiteY1" fmla="*/ 136773 h 136772"/>
                                    <a:gd name="connsiteX2" fmla="*/ 136102 w 136102"/>
                                    <a:gd name="connsiteY2" fmla="*/ 68394 h 136772"/>
                                    <a:gd name="connsiteX3" fmla="*/ 68007 w 136102"/>
                                    <a:gd name="connsiteY3" fmla="*/ 0 h 136772"/>
                                    <a:gd name="connsiteX4" fmla="*/ 0 w 136102"/>
                                    <a:gd name="connsiteY4" fmla="*/ 68394 h 136772"/>
                                    <a:gd name="connsiteX5" fmla="*/ 17517 w 136102"/>
                                    <a:gd name="connsiteY5" fmla="*/ 68394 h 136772"/>
                                    <a:gd name="connsiteX6" fmla="*/ 68007 w 136102"/>
                                    <a:gd name="connsiteY6" fmla="*/ 17518 h 136772"/>
                                    <a:gd name="connsiteX7" fmla="*/ 118577 w 136102"/>
                                    <a:gd name="connsiteY7" fmla="*/ 68394 h 136772"/>
                                    <a:gd name="connsiteX8" fmla="*/ 68007 w 136102"/>
                                    <a:gd name="connsiteY8" fmla="*/ 119255 h 136772"/>
                                    <a:gd name="connsiteX9" fmla="*/ 17517 w 136102"/>
                                    <a:gd name="connsiteY9" fmla="*/ 68394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</a:cxnLst>
                                  <a:rect l="l" t="t" r="r" b="b"/>
                                  <a:pathLst>
                                    <a:path w="136102" h="136772">
                                      <a:moveTo>
                                        <a:pt x="0" y="68394"/>
                                      </a:moveTo>
                                      <a:cubicBezTo>
                                        <a:pt x="0" y="106094"/>
                                        <a:pt x="30510" y="136773"/>
                                        <a:pt x="68007" y="136773"/>
                                      </a:cubicBezTo>
                                      <a:cubicBezTo>
                                        <a:pt x="105545" y="136773"/>
                                        <a:pt x="136102" y="106094"/>
                                        <a:pt x="136102" y="68394"/>
                                      </a:cubicBezTo>
                                      <a:cubicBezTo>
                                        <a:pt x="136102" y="30679"/>
                                        <a:pt x="105553" y="0"/>
                                        <a:pt x="68007" y="0"/>
                                      </a:cubicBezTo>
                                      <a:cubicBezTo>
                                        <a:pt x="30517" y="8"/>
                                        <a:pt x="0" y="30687"/>
                                        <a:pt x="0" y="68394"/>
                                      </a:cubicBezTo>
                                      <a:close/>
                                      <a:moveTo>
                                        <a:pt x="17517" y="68394"/>
                                      </a:moveTo>
                                      <a:cubicBezTo>
                                        <a:pt x="17517" y="40346"/>
                                        <a:pt x="40168" y="17518"/>
                                        <a:pt x="68007" y="17518"/>
                                      </a:cubicBezTo>
                                      <a:cubicBezTo>
                                        <a:pt x="95911" y="17518"/>
                                        <a:pt x="118577" y="40346"/>
                                        <a:pt x="118577" y="68394"/>
                                      </a:cubicBezTo>
                                      <a:cubicBezTo>
                                        <a:pt x="118577" y="96435"/>
                                        <a:pt x="95911" y="119255"/>
                                        <a:pt x="68007" y="119255"/>
                                      </a:cubicBezTo>
                                      <a:cubicBezTo>
                                        <a:pt x="40168" y="119262"/>
                                        <a:pt x="17517" y="96443"/>
                                        <a:pt x="17517" y="68394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907390440" name="Freeform 71"/>
                              <wps:cNvSpPr/>
                              <wps:spPr>
                                <a:xfrm>
                                  <a:off x="3548708" y="452727"/>
                                  <a:ext cx="136095" cy="136772"/>
                                </a:xfrm>
                                <a:custGeom>
                                  <a:avLst/>
                                  <a:gdLst>
                                    <a:gd name="connsiteX0" fmla="*/ 19876 w 136095"/>
                                    <a:gd name="connsiteY0" fmla="*/ 20021 h 136772"/>
                                    <a:gd name="connsiteX1" fmla="*/ 0 w 136095"/>
                                    <a:gd name="connsiteY1" fmla="*/ 68394 h 136772"/>
                                    <a:gd name="connsiteX2" fmla="*/ 19876 w 136095"/>
                                    <a:gd name="connsiteY2" fmla="*/ 116696 h 136772"/>
                                    <a:gd name="connsiteX3" fmla="*/ 68039 w 136095"/>
                                    <a:gd name="connsiteY3" fmla="*/ 136773 h 136772"/>
                                    <a:gd name="connsiteX4" fmla="*/ 136095 w 136095"/>
                                    <a:gd name="connsiteY4" fmla="*/ 68394 h 136772"/>
                                    <a:gd name="connsiteX5" fmla="*/ 68039 w 136095"/>
                                    <a:gd name="connsiteY5" fmla="*/ 0 h 136772"/>
                                    <a:gd name="connsiteX6" fmla="*/ 19876 w 136095"/>
                                    <a:gd name="connsiteY6" fmla="*/ 20021 h 136772"/>
                                    <a:gd name="connsiteX7" fmla="*/ 32309 w 136095"/>
                                    <a:gd name="connsiteY7" fmla="*/ 104343 h 136772"/>
                                    <a:gd name="connsiteX8" fmla="*/ 17510 w 136095"/>
                                    <a:gd name="connsiteY8" fmla="*/ 68386 h 136772"/>
                                    <a:gd name="connsiteX9" fmla="*/ 32309 w 136095"/>
                                    <a:gd name="connsiteY9" fmla="*/ 32366 h 136772"/>
                                    <a:gd name="connsiteX10" fmla="*/ 68039 w 136095"/>
                                    <a:gd name="connsiteY10" fmla="*/ 17510 h 136772"/>
                                    <a:gd name="connsiteX11" fmla="*/ 118585 w 136095"/>
                                    <a:gd name="connsiteY11" fmla="*/ 68386 h 136772"/>
                                    <a:gd name="connsiteX12" fmla="*/ 68039 w 136095"/>
                                    <a:gd name="connsiteY12" fmla="*/ 119246 h 136772"/>
                                    <a:gd name="connsiteX13" fmla="*/ 32309 w 136095"/>
                                    <a:gd name="connsiteY13" fmla="*/ 104343 h 13677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136095" h="136772">
                                      <a:moveTo>
                                        <a:pt x="19876" y="20021"/>
                                      </a:moveTo>
                                      <a:cubicBezTo>
                                        <a:pt x="7060" y="32926"/>
                                        <a:pt x="0" y="50100"/>
                                        <a:pt x="0" y="68394"/>
                                      </a:cubicBezTo>
                                      <a:cubicBezTo>
                                        <a:pt x="0" y="86632"/>
                                        <a:pt x="7068" y="103783"/>
                                        <a:pt x="19876" y="116696"/>
                                      </a:cubicBezTo>
                                      <a:cubicBezTo>
                                        <a:pt x="32725" y="129641"/>
                                        <a:pt x="49818" y="136773"/>
                                        <a:pt x="68039" y="136773"/>
                                      </a:cubicBezTo>
                                      <a:cubicBezTo>
                                        <a:pt x="105569" y="136773"/>
                                        <a:pt x="136095" y="106094"/>
                                        <a:pt x="136095" y="68394"/>
                                      </a:cubicBezTo>
                                      <a:cubicBezTo>
                                        <a:pt x="136095" y="30679"/>
                                        <a:pt x="105577" y="0"/>
                                        <a:pt x="68039" y="0"/>
                                      </a:cubicBezTo>
                                      <a:cubicBezTo>
                                        <a:pt x="49818" y="0"/>
                                        <a:pt x="32701" y="7108"/>
                                        <a:pt x="19876" y="20021"/>
                                      </a:cubicBezTo>
                                      <a:close/>
                                      <a:moveTo>
                                        <a:pt x="32309" y="104343"/>
                                      </a:moveTo>
                                      <a:cubicBezTo>
                                        <a:pt x="22762" y="94732"/>
                                        <a:pt x="17510" y="81963"/>
                                        <a:pt x="17510" y="68386"/>
                                      </a:cubicBezTo>
                                      <a:cubicBezTo>
                                        <a:pt x="17510" y="54754"/>
                                        <a:pt x="22754" y="41953"/>
                                        <a:pt x="32309" y="32366"/>
                                      </a:cubicBezTo>
                                      <a:cubicBezTo>
                                        <a:pt x="41815" y="22787"/>
                                        <a:pt x="54504" y="17510"/>
                                        <a:pt x="68039" y="17510"/>
                                      </a:cubicBezTo>
                                      <a:cubicBezTo>
                                        <a:pt x="95895" y="17510"/>
                                        <a:pt x="118585" y="40338"/>
                                        <a:pt x="118585" y="68386"/>
                                      </a:cubicBezTo>
                                      <a:cubicBezTo>
                                        <a:pt x="118585" y="96427"/>
                                        <a:pt x="95895" y="119246"/>
                                        <a:pt x="68039" y="119246"/>
                                      </a:cubicBezTo>
                                      <a:cubicBezTo>
                                        <a:pt x="54544" y="119254"/>
                                        <a:pt x="41847" y="113969"/>
                                        <a:pt x="32309" y="104343"/>
                                      </a:cubicBez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  <wpg:grpSp>
                            <wpg:cNvPr id="567383719" name="Graphic 11"/>
                            <wpg:cNvGrpSpPr/>
                            <wpg:grpSpPr>
                              <a:xfrm>
                                <a:off x="0" y="1366113"/>
                                <a:ext cx="4077473" cy="909859"/>
                                <a:chOff x="0" y="1366113"/>
                                <a:chExt cx="4077473" cy="909859"/>
                              </a:xfrm>
                              <a:grpFill/>
                            </wpg:grpSpPr>
                            <wps:wsp>
                              <wps:cNvPr id="974180427" name="Freeform 73"/>
                              <wps:cNvSpPr/>
                              <wps:spPr>
                                <a:xfrm>
                                  <a:off x="0" y="1366313"/>
                                  <a:ext cx="708436" cy="909460"/>
                                </a:xfrm>
                                <a:custGeom>
                                  <a:avLst/>
                                  <a:gdLst>
                                    <a:gd name="connsiteX0" fmla="*/ 358429 w 708436"/>
                                    <a:gd name="connsiteY0" fmla="*/ 136189 h 909460"/>
                                    <a:gd name="connsiteX1" fmla="*/ 219744 w 708436"/>
                                    <a:gd name="connsiteY1" fmla="*/ 248879 h 909460"/>
                                    <a:gd name="connsiteX2" fmla="*/ 380856 w 708436"/>
                                    <a:gd name="connsiteY2" fmla="*/ 369485 h 909460"/>
                                    <a:gd name="connsiteX3" fmla="*/ 708436 w 708436"/>
                                    <a:gd name="connsiteY3" fmla="*/ 616877 h 909460"/>
                                    <a:gd name="connsiteX4" fmla="*/ 333644 w 708436"/>
                                    <a:gd name="connsiteY4" fmla="*/ 909460 h 909460"/>
                                    <a:gd name="connsiteX5" fmla="*/ 187 w 708436"/>
                                    <a:gd name="connsiteY5" fmla="*/ 610848 h 909460"/>
                                    <a:gd name="connsiteX6" fmla="*/ 189610 w 708436"/>
                                    <a:gd name="connsiteY6" fmla="*/ 610848 h 909460"/>
                                    <a:gd name="connsiteX7" fmla="*/ 335307 w 708436"/>
                                    <a:gd name="connsiteY7" fmla="*/ 773335 h 909460"/>
                                    <a:gd name="connsiteX8" fmla="*/ 510498 w 708436"/>
                                    <a:gd name="connsiteY8" fmla="*/ 657567 h 909460"/>
                                    <a:gd name="connsiteX9" fmla="*/ 309842 w 708436"/>
                                    <a:gd name="connsiteY9" fmla="*/ 528414 h 909460"/>
                                    <a:gd name="connsiteX10" fmla="*/ 21806 w 708436"/>
                                    <a:gd name="connsiteY10" fmla="*/ 288250 h 909460"/>
                                    <a:gd name="connsiteX11" fmla="*/ 383886 w 708436"/>
                                    <a:gd name="connsiteY11" fmla="*/ 0 h 909460"/>
                                    <a:gd name="connsiteX12" fmla="*/ 684475 w 708436"/>
                                    <a:gd name="connsiteY12" fmla="*/ 267645 h 909460"/>
                                    <a:gd name="connsiteX13" fmla="*/ 503135 w 708436"/>
                                    <a:gd name="connsiteY13" fmla="*/ 268332 h 909460"/>
                                    <a:gd name="connsiteX14" fmla="*/ 358429 w 708436"/>
                                    <a:gd name="connsiteY14" fmla="*/ 136189 h 909460"/>
                                    <a:gd name="connsiteX15" fmla="*/ 358429 w 708436"/>
                                    <a:gd name="connsiteY15" fmla="*/ 136189 h 90946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</a:cxnLst>
                                  <a:rect l="l" t="t" r="r" b="b"/>
                                  <a:pathLst>
                                    <a:path w="708436" h="909460">
                                      <a:moveTo>
                                        <a:pt x="358429" y="136189"/>
                                      </a:moveTo>
                                      <a:cubicBezTo>
                                        <a:pt x="289766" y="136189"/>
                                        <a:pt x="219744" y="172497"/>
                                        <a:pt x="219744" y="248879"/>
                                      </a:cubicBezTo>
                                      <a:cubicBezTo>
                                        <a:pt x="219744" y="343515"/>
                                        <a:pt x="304142" y="354413"/>
                                        <a:pt x="380856" y="369485"/>
                                      </a:cubicBezTo>
                                      <a:cubicBezTo>
                                        <a:pt x="514024" y="403314"/>
                                        <a:pt x="708436" y="441006"/>
                                        <a:pt x="708436" y="616877"/>
                                      </a:cubicBezTo>
                                      <a:cubicBezTo>
                                        <a:pt x="708436" y="834102"/>
                                        <a:pt x="521212" y="909460"/>
                                        <a:pt x="333644" y="909460"/>
                                      </a:cubicBezTo>
                                      <a:cubicBezTo>
                                        <a:pt x="134491" y="909460"/>
                                        <a:pt x="-5841" y="831783"/>
                                        <a:pt x="187" y="610848"/>
                                      </a:cubicBezTo>
                                      <a:lnTo>
                                        <a:pt x="189610" y="610848"/>
                                      </a:lnTo>
                                      <a:cubicBezTo>
                                        <a:pt x="182390" y="707803"/>
                                        <a:pt x="238029" y="773335"/>
                                        <a:pt x="335307" y="773335"/>
                                      </a:cubicBezTo>
                                      <a:cubicBezTo>
                                        <a:pt x="410702" y="773335"/>
                                        <a:pt x="510498" y="750508"/>
                                        <a:pt x="510498" y="657567"/>
                                      </a:cubicBezTo>
                                      <a:cubicBezTo>
                                        <a:pt x="510498" y="554887"/>
                                        <a:pt x="385205" y="547691"/>
                                        <a:pt x="309842" y="528414"/>
                                      </a:cubicBezTo>
                                      <a:cubicBezTo>
                                        <a:pt x="187419" y="498110"/>
                                        <a:pt x="21806" y="442677"/>
                                        <a:pt x="21806" y="288250"/>
                                      </a:cubicBezTo>
                                      <a:cubicBezTo>
                                        <a:pt x="21806" y="88775"/>
                                        <a:pt x="204177" y="0"/>
                                        <a:pt x="383886" y="0"/>
                                      </a:cubicBezTo>
                                      <a:cubicBezTo>
                                        <a:pt x="553713" y="0"/>
                                        <a:pt x="684475" y="92261"/>
                                        <a:pt x="684475" y="267645"/>
                                      </a:cubicBezTo>
                                      <a:lnTo>
                                        <a:pt x="503135" y="268332"/>
                                      </a:lnTo>
                                      <a:cubicBezTo>
                                        <a:pt x="495923" y="179725"/>
                                        <a:pt x="448831" y="136189"/>
                                        <a:pt x="358429" y="136189"/>
                                      </a:cubicBezTo>
                                      <a:lnTo>
                                        <a:pt x="358429" y="136189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425977197" name="Freeform 74"/>
                              <wps:cNvSpPr/>
                              <wps:spPr>
                                <a:xfrm>
                                  <a:off x="805746" y="1632623"/>
                                  <a:ext cx="630255" cy="643342"/>
                                </a:xfrm>
                                <a:custGeom>
                                  <a:avLst/>
                                  <a:gdLst>
                                    <a:gd name="connsiteX0" fmla="*/ 315004 w 630255"/>
                                    <a:gd name="connsiteY0" fmla="*/ 643342 h 643342"/>
                                    <a:gd name="connsiteX1" fmla="*/ 0 w 630255"/>
                                    <a:gd name="connsiteY1" fmla="*/ 321591 h 643342"/>
                                    <a:gd name="connsiteX2" fmla="*/ 315004 w 630255"/>
                                    <a:gd name="connsiteY2" fmla="*/ 0 h 643342"/>
                                    <a:gd name="connsiteX3" fmla="*/ 630256 w 630255"/>
                                    <a:gd name="connsiteY3" fmla="*/ 321591 h 643342"/>
                                    <a:gd name="connsiteX4" fmla="*/ 315004 w 630255"/>
                                    <a:gd name="connsiteY4" fmla="*/ 643342 h 643342"/>
                                    <a:gd name="connsiteX5" fmla="*/ 315004 w 630255"/>
                                    <a:gd name="connsiteY5" fmla="*/ 643342 h 643342"/>
                                    <a:gd name="connsiteX6" fmla="*/ 315004 w 630255"/>
                                    <a:gd name="connsiteY6" fmla="*/ 522065 h 643342"/>
                                    <a:gd name="connsiteX7" fmla="*/ 443327 w 630255"/>
                                    <a:gd name="connsiteY7" fmla="*/ 321591 h 643342"/>
                                    <a:gd name="connsiteX8" fmla="*/ 315004 w 630255"/>
                                    <a:gd name="connsiteY8" fmla="*/ 121253 h 643342"/>
                                    <a:gd name="connsiteX9" fmla="*/ 186744 w 630255"/>
                                    <a:gd name="connsiteY9" fmla="*/ 321591 h 643342"/>
                                    <a:gd name="connsiteX10" fmla="*/ 315004 w 630255"/>
                                    <a:gd name="connsiteY10" fmla="*/ 522065 h 643342"/>
                                    <a:gd name="connsiteX11" fmla="*/ 315004 w 630255"/>
                                    <a:gd name="connsiteY11" fmla="*/ 522065 h 64334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</a:cxnLst>
                                  <a:rect l="l" t="t" r="r" b="b"/>
                                  <a:pathLst>
                                    <a:path w="630255" h="643342">
                                      <a:moveTo>
                                        <a:pt x="315004" y="643342"/>
                                      </a:moveTo>
                                      <a:cubicBezTo>
                                        <a:pt x="118097" y="643342"/>
                                        <a:pt x="0" y="512382"/>
                                        <a:pt x="0" y="321591"/>
                                      </a:cubicBezTo>
                                      <a:cubicBezTo>
                                        <a:pt x="0" y="130968"/>
                                        <a:pt x="118097" y="0"/>
                                        <a:pt x="315004" y="0"/>
                                      </a:cubicBezTo>
                                      <a:cubicBezTo>
                                        <a:pt x="512134" y="0"/>
                                        <a:pt x="630256" y="130968"/>
                                        <a:pt x="630256" y="321591"/>
                                      </a:cubicBezTo>
                                      <a:cubicBezTo>
                                        <a:pt x="630248" y="512382"/>
                                        <a:pt x="512134" y="643342"/>
                                        <a:pt x="315004" y="643342"/>
                                      </a:cubicBezTo>
                                      <a:lnTo>
                                        <a:pt x="315004" y="643342"/>
                                      </a:lnTo>
                                      <a:close/>
                                      <a:moveTo>
                                        <a:pt x="315004" y="522065"/>
                                      </a:moveTo>
                                      <a:cubicBezTo>
                                        <a:pt x="425418" y="522065"/>
                                        <a:pt x="443327" y="418218"/>
                                        <a:pt x="443327" y="321591"/>
                                      </a:cubicBezTo>
                                      <a:cubicBezTo>
                                        <a:pt x="443327" y="225124"/>
                                        <a:pt x="425418" y="121253"/>
                                        <a:pt x="315004" y="121253"/>
                                      </a:cubicBezTo>
                                      <a:cubicBezTo>
                                        <a:pt x="204822" y="121253"/>
                                        <a:pt x="186744" y="225116"/>
                                        <a:pt x="186744" y="321591"/>
                                      </a:cubicBezTo>
                                      <a:cubicBezTo>
                                        <a:pt x="186744" y="418218"/>
                                        <a:pt x="204814" y="522065"/>
                                        <a:pt x="315004" y="522065"/>
                                      </a:cubicBezTo>
                                      <a:lnTo>
                                        <a:pt x="315004" y="52206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704178" name="Freeform 75"/>
                              <wps:cNvSpPr/>
                              <wps:spPr>
                                <a:xfrm>
                                  <a:off x="1447867" y="1366113"/>
                                  <a:ext cx="396595" cy="892589"/>
                                </a:xfrm>
                                <a:custGeom>
                                  <a:avLst/>
                                  <a:gdLst>
                                    <a:gd name="connsiteX0" fmla="*/ 271334 w 396595"/>
                                    <a:gd name="connsiteY0" fmla="*/ 283764 h 892589"/>
                                    <a:gd name="connsiteX1" fmla="*/ 381021 w 396595"/>
                                    <a:gd name="connsiteY1" fmla="*/ 283764 h 892589"/>
                                    <a:gd name="connsiteX2" fmla="*/ 381021 w 396595"/>
                                    <a:gd name="connsiteY2" fmla="*/ 405161 h 892589"/>
                                    <a:gd name="connsiteX3" fmla="*/ 271334 w 396595"/>
                                    <a:gd name="connsiteY3" fmla="*/ 405161 h 892589"/>
                                    <a:gd name="connsiteX4" fmla="*/ 271334 w 396595"/>
                                    <a:gd name="connsiteY4" fmla="*/ 892589 h 892589"/>
                                    <a:gd name="connsiteX5" fmla="*/ 90482 w 396595"/>
                                    <a:gd name="connsiteY5" fmla="*/ 892589 h 892589"/>
                                    <a:gd name="connsiteX6" fmla="*/ 90482 w 396595"/>
                                    <a:gd name="connsiteY6" fmla="*/ 405161 h 892589"/>
                                    <a:gd name="connsiteX7" fmla="*/ 0 w 396595"/>
                                    <a:gd name="connsiteY7" fmla="*/ 405161 h 892589"/>
                                    <a:gd name="connsiteX8" fmla="*/ 0 w 396595"/>
                                    <a:gd name="connsiteY8" fmla="*/ 283764 h 892589"/>
                                    <a:gd name="connsiteX9" fmla="*/ 90482 w 396595"/>
                                    <a:gd name="connsiteY9" fmla="*/ 283764 h 892589"/>
                                    <a:gd name="connsiteX10" fmla="*/ 297766 w 396595"/>
                                    <a:gd name="connsiteY10" fmla="*/ 0 h 892589"/>
                                    <a:gd name="connsiteX11" fmla="*/ 396595 w 396595"/>
                                    <a:gd name="connsiteY11" fmla="*/ 8555 h 892589"/>
                                    <a:gd name="connsiteX12" fmla="*/ 396595 w 396595"/>
                                    <a:gd name="connsiteY12" fmla="*/ 121277 h 892589"/>
                                    <a:gd name="connsiteX13" fmla="*/ 271334 w 396595"/>
                                    <a:gd name="connsiteY13" fmla="*/ 283764 h 892589"/>
                                    <a:gd name="connsiteX14" fmla="*/ 271334 w 396595"/>
                                    <a:gd name="connsiteY14" fmla="*/ 283764 h 892589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</a:cxnLst>
                                  <a:rect l="l" t="t" r="r" b="b"/>
                                  <a:pathLst>
                                    <a:path w="396595" h="892589">
                                      <a:moveTo>
                                        <a:pt x="271334" y="283764"/>
                                      </a:moveTo>
                                      <a:lnTo>
                                        <a:pt x="381021" y="283764"/>
                                      </a:lnTo>
                                      <a:lnTo>
                                        <a:pt x="381021" y="405161"/>
                                      </a:lnTo>
                                      <a:lnTo>
                                        <a:pt x="271334" y="405161"/>
                                      </a:lnTo>
                                      <a:lnTo>
                                        <a:pt x="271334" y="892589"/>
                                      </a:lnTo>
                                      <a:lnTo>
                                        <a:pt x="90482" y="892589"/>
                                      </a:lnTo>
                                      <a:lnTo>
                                        <a:pt x="90482" y="405161"/>
                                      </a:lnTo>
                                      <a:lnTo>
                                        <a:pt x="0" y="405161"/>
                                      </a:lnTo>
                                      <a:lnTo>
                                        <a:pt x="0" y="283764"/>
                                      </a:lnTo>
                                      <a:lnTo>
                                        <a:pt x="90482" y="283764"/>
                                      </a:lnTo>
                                      <a:cubicBezTo>
                                        <a:pt x="85597" y="111587"/>
                                        <a:pt x="101332" y="0"/>
                                        <a:pt x="297766" y="0"/>
                                      </a:cubicBezTo>
                                      <a:cubicBezTo>
                                        <a:pt x="330475" y="0"/>
                                        <a:pt x="364119" y="3702"/>
                                        <a:pt x="396595" y="8555"/>
                                      </a:cubicBezTo>
                                      <a:lnTo>
                                        <a:pt x="396595" y="121277"/>
                                      </a:lnTo>
                                      <a:cubicBezTo>
                                        <a:pt x="268816" y="106717"/>
                                        <a:pt x="266481" y="164686"/>
                                        <a:pt x="271334" y="283764"/>
                                      </a:cubicBezTo>
                                      <a:lnTo>
                                        <a:pt x="271334" y="28376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19489951" name="Freeform 76"/>
                              <wps:cNvSpPr/>
                              <wps:spPr>
                                <a:xfrm>
                                  <a:off x="1874436" y="1464307"/>
                                  <a:ext cx="438810" cy="811665"/>
                                </a:xfrm>
                                <a:custGeom>
                                  <a:avLst/>
                                  <a:gdLst>
                                    <a:gd name="connsiteX0" fmla="*/ 121807 w 438810"/>
                                    <a:gd name="connsiteY0" fmla="*/ 65468 h 811665"/>
                                    <a:gd name="connsiteX1" fmla="*/ 302667 w 438810"/>
                                    <a:gd name="connsiteY1" fmla="*/ 0 h 811665"/>
                                    <a:gd name="connsiteX2" fmla="*/ 302667 w 438810"/>
                                    <a:gd name="connsiteY2" fmla="*/ 185578 h 811665"/>
                                    <a:gd name="connsiteX3" fmla="*/ 438810 w 438810"/>
                                    <a:gd name="connsiteY3" fmla="*/ 185578 h 811665"/>
                                    <a:gd name="connsiteX4" fmla="*/ 438810 w 438810"/>
                                    <a:gd name="connsiteY4" fmla="*/ 306975 h 811665"/>
                                    <a:gd name="connsiteX5" fmla="*/ 302667 w 438810"/>
                                    <a:gd name="connsiteY5" fmla="*/ 306975 h 811665"/>
                                    <a:gd name="connsiteX6" fmla="*/ 302667 w 438810"/>
                                    <a:gd name="connsiteY6" fmla="*/ 588724 h 811665"/>
                                    <a:gd name="connsiteX7" fmla="*/ 377383 w 438810"/>
                                    <a:gd name="connsiteY7" fmla="*/ 690389 h 811665"/>
                                    <a:gd name="connsiteX8" fmla="*/ 435108 w 438810"/>
                                    <a:gd name="connsiteY8" fmla="*/ 686695 h 811665"/>
                                    <a:gd name="connsiteX9" fmla="*/ 435108 w 438810"/>
                                    <a:gd name="connsiteY9" fmla="*/ 793412 h 811665"/>
                                    <a:gd name="connsiteX10" fmla="*/ 292937 w 438810"/>
                                    <a:gd name="connsiteY10" fmla="*/ 811666 h 811665"/>
                                    <a:gd name="connsiteX11" fmla="*/ 121815 w 438810"/>
                                    <a:gd name="connsiteY11" fmla="*/ 605635 h 811665"/>
                                    <a:gd name="connsiteX12" fmla="*/ 121815 w 438810"/>
                                    <a:gd name="connsiteY12" fmla="*/ 306967 h 811665"/>
                                    <a:gd name="connsiteX13" fmla="*/ 0 w 438810"/>
                                    <a:gd name="connsiteY13" fmla="*/ 306967 h 811665"/>
                                    <a:gd name="connsiteX14" fmla="*/ 0 w 438810"/>
                                    <a:gd name="connsiteY14" fmla="*/ 185570 h 811665"/>
                                    <a:gd name="connsiteX15" fmla="*/ 121807 w 438810"/>
                                    <a:gd name="connsiteY15" fmla="*/ 185570 h 811665"/>
                                    <a:gd name="connsiteX16" fmla="*/ 121807 w 438810"/>
                                    <a:gd name="connsiteY16" fmla="*/ 65468 h 811665"/>
                                    <a:gd name="connsiteX17" fmla="*/ 121807 w 438810"/>
                                    <a:gd name="connsiteY17" fmla="*/ 65468 h 81166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</a:cxnLst>
                                  <a:rect l="l" t="t" r="r" b="b"/>
                                  <a:pathLst>
                                    <a:path w="438810" h="811665">
                                      <a:moveTo>
                                        <a:pt x="121807" y="65468"/>
                                      </a:moveTo>
                                      <a:lnTo>
                                        <a:pt x="302667" y="0"/>
                                      </a:lnTo>
                                      <a:lnTo>
                                        <a:pt x="302667" y="185578"/>
                                      </a:lnTo>
                                      <a:lnTo>
                                        <a:pt x="438810" y="185578"/>
                                      </a:lnTo>
                                      <a:lnTo>
                                        <a:pt x="438810" y="306975"/>
                                      </a:lnTo>
                                      <a:lnTo>
                                        <a:pt x="302667" y="306975"/>
                                      </a:lnTo>
                                      <a:lnTo>
                                        <a:pt x="302667" y="588724"/>
                                      </a:lnTo>
                                      <a:cubicBezTo>
                                        <a:pt x="302667" y="668624"/>
                                        <a:pt x="314708" y="690389"/>
                                        <a:pt x="377383" y="690389"/>
                                      </a:cubicBezTo>
                                      <a:cubicBezTo>
                                        <a:pt x="396603" y="690389"/>
                                        <a:pt x="415888" y="687894"/>
                                        <a:pt x="435108" y="686695"/>
                                      </a:cubicBezTo>
                                      <a:lnTo>
                                        <a:pt x="435108" y="793412"/>
                                      </a:lnTo>
                                      <a:cubicBezTo>
                                        <a:pt x="414680" y="803151"/>
                                        <a:pt x="318218" y="811666"/>
                                        <a:pt x="292937" y="811666"/>
                                      </a:cubicBezTo>
                                      <a:cubicBezTo>
                                        <a:pt x="151957" y="811666"/>
                                        <a:pt x="121815" y="737595"/>
                                        <a:pt x="121815" y="605635"/>
                                      </a:cubicBezTo>
                                      <a:lnTo>
                                        <a:pt x="121815" y="306967"/>
                                      </a:lnTo>
                                      <a:lnTo>
                                        <a:pt x="0" y="306967"/>
                                      </a:lnTo>
                                      <a:lnTo>
                                        <a:pt x="0" y="185570"/>
                                      </a:lnTo>
                                      <a:lnTo>
                                        <a:pt x="121807" y="185570"/>
                                      </a:lnTo>
                                      <a:lnTo>
                                        <a:pt x="121807" y="65468"/>
                                      </a:lnTo>
                                      <a:lnTo>
                                        <a:pt x="121807" y="65468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051560233" name="Freeform 77"/>
                              <wps:cNvSpPr/>
                              <wps:spPr>
                                <a:xfrm>
                                  <a:off x="2367494" y="1464307"/>
                                  <a:ext cx="438786" cy="811665"/>
                                </a:xfrm>
                                <a:custGeom>
                                  <a:avLst/>
                                  <a:gdLst>
                                    <a:gd name="connsiteX0" fmla="*/ 121759 w 438786"/>
                                    <a:gd name="connsiteY0" fmla="*/ 65468 h 811665"/>
                                    <a:gd name="connsiteX1" fmla="*/ 302643 w 438786"/>
                                    <a:gd name="connsiteY1" fmla="*/ 0 h 811665"/>
                                    <a:gd name="connsiteX2" fmla="*/ 302643 w 438786"/>
                                    <a:gd name="connsiteY2" fmla="*/ 185578 h 811665"/>
                                    <a:gd name="connsiteX3" fmla="*/ 438786 w 438786"/>
                                    <a:gd name="connsiteY3" fmla="*/ 185578 h 811665"/>
                                    <a:gd name="connsiteX4" fmla="*/ 438786 w 438786"/>
                                    <a:gd name="connsiteY4" fmla="*/ 306975 h 811665"/>
                                    <a:gd name="connsiteX5" fmla="*/ 302643 w 438786"/>
                                    <a:gd name="connsiteY5" fmla="*/ 306975 h 811665"/>
                                    <a:gd name="connsiteX6" fmla="*/ 302643 w 438786"/>
                                    <a:gd name="connsiteY6" fmla="*/ 588724 h 811665"/>
                                    <a:gd name="connsiteX7" fmla="*/ 377359 w 438786"/>
                                    <a:gd name="connsiteY7" fmla="*/ 690389 h 811665"/>
                                    <a:gd name="connsiteX8" fmla="*/ 435308 w 438786"/>
                                    <a:gd name="connsiteY8" fmla="*/ 686695 h 811665"/>
                                    <a:gd name="connsiteX9" fmla="*/ 435308 w 438786"/>
                                    <a:gd name="connsiteY9" fmla="*/ 793412 h 811665"/>
                                    <a:gd name="connsiteX10" fmla="*/ 292929 w 438786"/>
                                    <a:gd name="connsiteY10" fmla="*/ 811666 h 811665"/>
                                    <a:gd name="connsiteX11" fmla="*/ 121759 w 438786"/>
                                    <a:gd name="connsiteY11" fmla="*/ 605635 h 811665"/>
                                    <a:gd name="connsiteX12" fmla="*/ 121759 w 438786"/>
                                    <a:gd name="connsiteY12" fmla="*/ 306967 h 811665"/>
                                    <a:gd name="connsiteX13" fmla="*/ 0 w 438786"/>
                                    <a:gd name="connsiteY13" fmla="*/ 306967 h 811665"/>
                                    <a:gd name="connsiteX14" fmla="*/ 0 w 438786"/>
                                    <a:gd name="connsiteY14" fmla="*/ 185570 h 811665"/>
                                    <a:gd name="connsiteX15" fmla="*/ 121759 w 438786"/>
                                    <a:gd name="connsiteY15" fmla="*/ 185570 h 811665"/>
                                    <a:gd name="connsiteX16" fmla="*/ 121759 w 438786"/>
                                    <a:gd name="connsiteY16" fmla="*/ 65468 h 811665"/>
                                    <a:gd name="connsiteX17" fmla="*/ 121759 w 438786"/>
                                    <a:gd name="connsiteY17" fmla="*/ 65468 h 811665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  <a:cxn ang="0">
                                      <a:pos x="connsiteX17" y="connsiteY17"/>
                                    </a:cxn>
                                  </a:cxnLst>
                                  <a:rect l="l" t="t" r="r" b="b"/>
                                  <a:pathLst>
                                    <a:path w="438786" h="811665">
                                      <a:moveTo>
                                        <a:pt x="121759" y="65468"/>
                                      </a:moveTo>
                                      <a:lnTo>
                                        <a:pt x="302643" y="0"/>
                                      </a:lnTo>
                                      <a:lnTo>
                                        <a:pt x="302643" y="185578"/>
                                      </a:lnTo>
                                      <a:lnTo>
                                        <a:pt x="438786" y="185578"/>
                                      </a:lnTo>
                                      <a:lnTo>
                                        <a:pt x="438786" y="306975"/>
                                      </a:lnTo>
                                      <a:lnTo>
                                        <a:pt x="302643" y="306975"/>
                                      </a:lnTo>
                                      <a:lnTo>
                                        <a:pt x="302643" y="588724"/>
                                      </a:lnTo>
                                      <a:cubicBezTo>
                                        <a:pt x="302643" y="668624"/>
                                        <a:pt x="314716" y="690389"/>
                                        <a:pt x="377359" y="690389"/>
                                      </a:cubicBezTo>
                                      <a:cubicBezTo>
                                        <a:pt x="396619" y="690389"/>
                                        <a:pt x="415864" y="687894"/>
                                        <a:pt x="435308" y="686695"/>
                                      </a:cubicBezTo>
                                      <a:lnTo>
                                        <a:pt x="435308" y="793412"/>
                                      </a:lnTo>
                                      <a:cubicBezTo>
                                        <a:pt x="414689" y="803151"/>
                                        <a:pt x="318218" y="811666"/>
                                        <a:pt x="292929" y="811666"/>
                                      </a:cubicBezTo>
                                      <a:cubicBezTo>
                                        <a:pt x="151925" y="811666"/>
                                        <a:pt x="121759" y="737595"/>
                                        <a:pt x="121759" y="605635"/>
                                      </a:cubicBezTo>
                                      <a:lnTo>
                                        <a:pt x="121759" y="306967"/>
                                      </a:lnTo>
                                      <a:lnTo>
                                        <a:pt x="0" y="306967"/>
                                      </a:lnTo>
                                      <a:lnTo>
                                        <a:pt x="0" y="185570"/>
                                      </a:lnTo>
                                      <a:lnTo>
                                        <a:pt x="121759" y="185570"/>
                                      </a:lnTo>
                                      <a:lnTo>
                                        <a:pt x="121759" y="65468"/>
                                      </a:lnTo>
                                      <a:lnTo>
                                        <a:pt x="121759" y="65468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850241130" name="Freeform 78"/>
                              <wps:cNvSpPr/>
                              <wps:spPr>
                                <a:xfrm>
                                  <a:off x="2840971" y="1632623"/>
                                  <a:ext cx="585178" cy="643342"/>
                                </a:xfrm>
                                <a:custGeom>
                                  <a:avLst/>
                                  <a:gdLst>
                                    <a:gd name="connsiteX0" fmla="*/ 186920 w 585178"/>
                                    <a:gd name="connsiteY0" fmla="*/ 370332 h 643342"/>
                                    <a:gd name="connsiteX1" fmla="*/ 291418 w 585178"/>
                                    <a:gd name="connsiteY1" fmla="*/ 522065 h 643342"/>
                                    <a:gd name="connsiteX2" fmla="*/ 403143 w 585178"/>
                                    <a:gd name="connsiteY2" fmla="*/ 443820 h 643342"/>
                                    <a:gd name="connsiteX3" fmla="*/ 565926 w 585178"/>
                                    <a:gd name="connsiteY3" fmla="*/ 443820 h 643342"/>
                                    <a:gd name="connsiteX4" fmla="*/ 291418 w 585178"/>
                                    <a:gd name="connsiteY4" fmla="*/ 643342 h 643342"/>
                                    <a:gd name="connsiteX5" fmla="*/ 0 w 585178"/>
                                    <a:gd name="connsiteY5" fmla="*/ 323079 h 643342"/>
                                    <a:gd name="connsiteX6" fmla="*/ 291418 w 585178"/>
                                    <a:gd name="connsiteY6" fmla="*/ 0 h 643342"/>
                                    <a:gd name="connsiteX7" fmla="*/ 550152 w 585178"/>
                                    <a:gd name="connsiteY7" fmla="*/ 145400 h 643342"/>
                                    <a:gd name="connsiteX8" fmla="*/ 580302 w 585178"/>
                                    <a:gd name="connsiteY8" fmla="*/ 253884 h 643342"/>
                                    <a:gd name="connsiteX9" fmla="*/ 585179 w 585178"/>
                                    <a:gd name="connsiteY9" fmla="*/ 370332 h 643342"/>
                                    <a:gd name="connsiteX10" fmla="*/ 186920 w 585178"/>
                                    <a:gd name="connsiteY10" fmla="*/ 370332 h 643342"/>
                                    <a:gd name="connsiteX11" fmla="*/ 186920 w 585178"/>
                                    <a:gd name="connsiteY11" fmla="*/ 370332 h 643342"/>
                                    <a:gd name="connsiteX12" fmla="*/ 398258 w 585178"/>
                                    <a:gd name="connsiteY12" fmla="*/ 249055 h 643342"/>
                                    <a:gd name="connsiteX13" fmla="*/ 291418 w 585178"/>
                                    <a:gd name="connsiteY13" fmla="*/ 121253 h 643342"/>
                                    <a:gd name="connsiteX14" fmla="*/ 186920 w 585178"/>
                                    <a:gd name="connsiteY14" fmla="*/ 249055 h 643342"/>
                                    <a:gd name="connsiteX15" fmla="*/ 398258 w 585178"/>
                                    <a:gd name="connsiteY15" fmla="*/ 249055 h 643342"/>
                                    <a:gd name="connsiteX16" fmla="*/ 398258 w 585178"/>
                                    <a:gd name="connsiteY16" fmla="*/ 249055 h 643342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  <a:cxn ang="0">
                                      <a:pos x="connsiteX14" y="connsiteY14"/>
                                    </a:cxn>
                                    <a:cxn ang="0">
                                      <a:pos x="connsiteX15" y="connsiteY15"/>
                                    </a:cxn>
                                    <a:cxn ang="0">
                                      <a:pos x="connsiteX16" y="connsiteY16"/>
                                    </a:cxn>
                                  </a:cxnLst>
                                  <a:rect l="l" t="t" r="r" b="b"/>
                                  <a:pathLst>
                                    <a:path w="585178" h="643342">
                                      <a:moveTo>
                                        <a:pt x="186920" y="370332"/>
                                      </a:moveTo>
                                      <a:cubicBezTo>
                                        <a:pt x="186920" y="448530"/>
                                        <a:pt x="197778" y="522065"/>
                                        <a:pt x="291418" y="522065"/>
                                      </a:cubicBezTo>
                                      <a:cubicBezTo>
                                        <a:pt x="354556" y="522065"/>
                                        <a:pt x="386026" y="499126"/>
                                        <a:pt x="403143" y="443820"/>
                                      </a:cubicBezTo>
                                      <a:lnTo>
                                        <a:pt x="565926" y="443820"/>
                                      </a:lnTo>
                                      <a:cubicBezTo>
                                        <a:pt x="550152" y="593586"/>
                                        <a:pt x="433277" y="643342"/>
                                        <a:pt x="291418" y="643342"/>
                                      </a:cubicBezTo>
                                      <a:cubicBezTo>
                                        <a:pt x="83246" y="643342"/>
                                        <a:pt x="0" y="525775"/>
                                        <a:pt x="0" y="323079"/>
                                      </a:cubicBezTo>
                                      <a:cubicBezTo>
                                        <a:pt x="0" y="140499"/>
                                        <a:pt x="106145" y="0"/>
                                        <a:pt x="291418" y="0"/>
                                      </a:cubicBezTo>
                                      <a:cubicBezTo>
                                        <a:pt x="405478" y="0"/>
                                        <a:pt x="499606" y="38843"/>
                                        <a:pt x="550152" y="145400"/>
                                      </a:cubicBezTo>
                                      <a:cubicBezTo>
                                        <a:pt x="567062" y="179197"/>
                                        <a:pt x="575440" y="215386"/>
                                        <a:pt x="580302" y="253884"/>
                                      </a:cubicBezTo>
                                      <a:cubicBezTo>
                                        <a:pt x="585179" y="291616"/>
                                        <a:pt x="585179" y="330298"/>
                                        <a:pt x="585179" y="370332"/>
                                      </a:cubicBezTo>
                                      <a:lnTo>
                                        <a:pt x="186920" y="370332"/>
                                      </a:lnTo>
                                      <a:lnTo>
                                        <a:pt x="186920" y="370332"/>
                                      </a:lnTo>
                                      <a:close/>
                                      <a:moveTo>
                                        <a:pt x="398258" y="249055"/>
                                      </a:moveTo>
                                      <a:cubicBezTo>
                                        <a:pt x="398258" y="182740"/>
                                        <a:pt x="380037" y="121253"/>
                                        <a:pt x="291418" y="121253"/>
                                      </a:cubicBezTo>
                                      <a:cubicBezTo>
                                        <a:pt x="207516" y="121253"/>
                                        <a:pt x="189255" y="182740"/>
                                        <a:pt x="186920" y="249055"/>
                                      </a:cubicBezTo>
                                      <a:lnTo>
                                        <a:pt x="398258" y="249055"/>
                                      </a:lnTo>
                                      <a:lnTo>
                                        <a:pt x="398258" y="249055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551760524" name="Freeform 79"/>
                              <wps:cNvSpPr/>
                              <wps:spPr>
                                <a:xfrm>
                                  <a:off x="3501169" y="1383392"/>
                                  <a:ext cx="576303" cy="875310"/>
                                </a:xfrm>
                                <a:custGeom>
                                  <a:avLst/>
                                  <a:gdLst>
                                    <a:gd name="connsiteX0" fmla="*/ 183243 w 576303"/>
                                    <a:gd name="connsiteY0" fmla="*/ 515524 h 875310"/>
                                    <a:gd name="connsiteX1" fmla="*/ 361632 w 576303"/>
                                    <a:gd name="connsiteY1" fmla="*/ 259945 h 875310"/>
                                    <a:gd name="connsiteX2" fmla="*/ 562888 w 576303"/>
                                    <a:gd name="connsiteY2" fmla="*/ 259945 h 875310"/>
                                    <a:gd name="connsiteX3" fmla="*/ 354412 w 576303"/>
                                    <a:gd name="connsiteY3" fmla="*/ 526423 h 875310"/>
                                    <a:gd name="connsiteX4" fmla="*/ 576304 w 576303"/>
                                    <a:gd name="connsiteY4" fmla="*/ 875311 h 875310"/>
                                    <a:gd name="connsiteX5" fmla="*/ 365286 w 576303"/>
                                    <a:gd name="connsiteY5" fmla="*/ 875311 h 875310"/>
                                    <a:gd name="connsiteX6" fmla="*/ 183243 w 576303"/>
                                    <a:gd name="connsiteY6" fmla="*/ 542166 h 875310"/>
                                    <a:gd name="connsiteX7" fmla="*/ 180876 w 576303"/>
                                    <a:gd name="connsiteY7" fmla="*/ 544684 h 875310"/>
                                    <a:gd name="connsiteX8" fmla="*/ 180876 w 576303"/>
                                    <a:gd name="connsiteY8" fmla="*/ 875311 h 875310"/>
                                    <a:gd name="connsiteX9" fmla="*/ 0 w 576303"/>
                                    <a:gd name="connsiteY9" fmla="*/ 875311 h 875310"/>
                                    <a:gd name="connsiteX10" fmla="*/ 0 w 576303"/>
                                    <a:gd name="connsiteY10" fmla="*/ 0 h 875310"/>
                                    <a:gd name="connsiteX11" fmla="*/ 180876 w 576303"/>
                                    <a:gd name="connsiteY11" fmla="*/ 0 h 875310"/>
                                    <a:gd name="connsiteX12" fmla="*/ 180876 w 576303"/>
                                    <a:gd name="connsiteY12" fmla="*/ 513182 h 875310"/>
                                    <a:gd name="connsiteX13" fmla="*/ 183243 w 576303"/>
                                    <a:gd name="connsiteY13" fmla="*/ 515524 h 875310"/>
                                  </a:gdLst>
                                  <a:ahLst/>
                                  <a:cxnLst>
                                    <a:cxn ang="0">
                                      <a:pos x="connsiteX0" y="connsiteY0"/>
                                    </a:cxn>
                                    <a:cxn ang="0">
                                      <a:pos x="connsiteX1" y="connsiteY1"/>
                                    </a:cxn>
                                    <a:cxn ang="0">
                                      <a:pos x="connsiteX2" y="connsiteY2"/>
                                    </a:cxn>
                                    <a:cxn ang="0">
                                      <a:pos x="connsiteX3" y="connsiteY3"/>
                                    </a:cxn>
                                    <a:cxn ang="0">
                                      <a:pos x="connsiteX4" y="connsiteY4"/>
                                    </a:cxn>
                                    <a:cxn ang="0">
                                      <a:pos x="connsiteX5" y="connsiteY5"/>
                                    </a:cxn>
                                    <a:cxn ang="0">
                                      <a:pos x="connsiteX6" y="connsiteY6"/>
                                    </a:cxn>
                                    <a:cxn ang="0">
                                      <a:pos x="connsiteX7" y="connsiteY7"/>
                                    </a:cxn>
                                    <a:cxn ang="0">
                                      <a:pos x="connsiteX8" y="connsiteY8"/>
                                    </a:cxn>
                                    <a:cxn ang="0">
                                      <a:pos x="connsiteX9" y="connsiteY9"/>
                                    </a:cxn>
                                    <a:cxn ang="0">
                                      <a:pos x="connsiteX10" y="connsiteY10"/>
                                    </a:cxn>
                                    <a:cxn ang="0">
                                      <a:pos x="connsiteX11" y="connsiteY11"/>
                                    </a:cxn>
                                    <a:cxn ang="0">
                                      <a:pos x="connsiteX12" y="connsiteY12"/>
                                    </a:cxn>
                                    <a:cxn ang="0">
                                      <a:pos x="connsiteX13" y="connsiteY13"/>
                                    </a:cxn>
                                  </a:cxnLst>
                                  <a:rect l="l" t="t" r="r" b="b"/>
                                  <a:pathLst>
                                    <a:path w="576303" h="875310">
                                      <a:moveTo>
                                        <a:pt x="183243" y="515524"/>
                                      </a:moveTo>
                                      <a:lnTo>
                                        <a:pt x="361632" y="259945"/>
                                      </a:lnTo>
                                      <a:lnTo>
                                        <a:pt x="562888" y="259945"/>
                                      </a:lnTo>
                                      <a:lnTo>
                                        <a:pt x="354412" y="526423"/>
                                      </a:lnTo>
                                      <a:lnTo>
                                        <a:pt x="576304" y="875311"/>
                                      </a:lnTo>
                                      <a:lnTo>
                                        <a:pt x="365286" y="875311"/>
                                      </a:lnTo>
                                      <a:lnTo>
                                        <a:pt x="183243" y="542166"/>
                                      </a:lnTo>
                                      <a:lnTo>
                                        <a:pt x="180876" y="544684"/>
                                      </a:lnTo>
                                      <a:lnTo>
                                        <a:pt x="180876" y="875311"/>
                                      </a:lnTo>
                                      <a:lnTo>
                                        <a:pt x="0" y="875311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180876" y="0"/>
                                      </a:lnTo>
                                      <a:lnTo>
                                        <a:pt x="180876" y="513182"/>
                                      </a:lnTo>
                                      <a:lnTo>
                                        <a:pt x="183243" y="515524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7986" cap="flat">
                                  <a:noFill/>
                                  <a:prstDash val="solid"/>
                                  <a:miter/>
                                </a:ln>
                              </wps:spPr>
  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31EF40D2" id="Graphic 11" o:spid="_x0000_s1026" style="position:absolute;margin-left:0;margin-top:16.5pt;width:115.35pt;height:58.95pt;z-index:251658240;mso-position-horizontal:left;mso-position-horizontal-relative:margin;mso-position-vertical-relative:page" coordsize="44429,227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">
                    <o:lock v:ext="edit" aspectratio="t"/>
                    <v:group id="_x0000_s1027" style="position:absolute;left:41601;top:13666;width:2828;height:2827" coordorigin="41601,13666" coordsize="2827,282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">
                      <v:shape id="Freeform 14" o:spid="_x0000_s1028" style="position:absolute;left:41601;top:13666;width:2828;height:2827;visibility:visible;mso-wrap-style:square;v-text-anchor:middle" coordsize="282758,282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" path="m141443,c63250,,,63237,,141314v,78197,63250,141459,141443,141459c219533,282773,282759,219511,282759,141314,282759,63245,219533,,141443,xm141443,256715c77729,256715,26032,205031,26032,141314,26032,77661,77729,25946,141443,25946v63770,,115356,51715,115356,115368c256799,205031,205213,256715,141443,256715xe" filled="f" stroked="f" strokeweight=".22183mm">
                        <v:stroke joinstyle="miter"/>
                        <v:path arrowok="t" o:connecttype="custom" o:connectlocs="141443,0;0,141314;141443,282773;282759,141314;141443,0;141443,256715;26032,141314;141443,25946;256799,141314;141443,256715" o:connectangles="0,0,0,0,0,0,0,0,0,0"/>
                      </v:shape>
                      <v:shape id="Freeform 15" o:spid="_x0000_s1029" style="position:absolute;left:42520;top:14438;width:1122;height:1256;visibility:visible;mso-wrap-style:square;v-text-anchor:middle" coordsize="112277,1256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" path="m25313,53291r18725,c56014,53291,63490,52571,66624,51628v2982,-936,5189,-2671,6964,-5174c75443,43760,76314,40778,76314,36852v,-4174,-1199,-7716,-3374,-10059c70470,24011,67416,22532,63354,21612v-1999,-160,-8099,-320,-18429,-320l25313,21292r,31999l25313,53291xm,125627l,,53272,c66345,,76083,1111,82199,3502v6156,2239,11010,6357,14440,12018c100476,21284,102163,27881,102163,35285v,9442,-2782,17134,-8171,23363c88515,64876,80328,68706,69462,70225v5190,3151,9827,6733,13393,10531c86308,84681,90938,91302,97006,101128r15271,24491l82127,125619,63970,98234c57670,88631,53272,82483,50714,79820,48379,77221,45693,75551,43022,74607,40512,73823,36266,73368,30278,73368r-4965,l25313,125619,,125619r,8xe" filled="f" stroked="f" strokeweight=".22183mm">
                        <v:stroke joinstyle="miter"/>
                        <v:path arrowok="t" o:connecttype="custom" o:connectlocs="25313,53291;44038,53291;66624,51628;73588,46454;76314,36852;72940,26793;63354,21612;44925,21292;25313,21292;25313,53291;25313,53291;0,125627;0,0;53272,0;82199,3502;96639,15520;102163,35285;93992,58648;69462,70225;82855,80756;97006,101128;112277,125619;82127,125619;63970,98234;50714,79820;43022,74607;30278,73368;25313,73368;25313,125619;0,125619;0,125627" o:connectangles="0,0,0,0,0,0,0,0,0,0,0,0,0,0,0,0,0,0,0,0,0,0,0,0,0,0,0,0,0,0,0"/>
                      </v:shape>
                    </v:group>
                    <v:group id="_x0000_s1030" style="position:absolute;left:28371;top:87;width:3651;height:13244" coordorigin="28371,87" coordsize="3651,13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">
                      <v:shape id="Freeform 17" o:spid="_x0000_s1031" style="position:absolute;left:29591;top:87;width:1186;height:1193;visibility:visible;mso-wrap-style:square;v-text-anchor:middle" coordsize="118601,119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" path="m59333,v32636,,59268,26641,59268,59631c118601,92621,91969,119262,59333,119262,26496,119262,,92621,,59631,,26641,26496,,59333,r,xe" filled="f" stroked="f" strokeweight=".22183mm">
                        <v:stroke joinstyle="miter"/>
                        <v:path arrowok="t" o:connecttype="custom" o:connectlocs="59333,0;118601,59631;59333,119262;0,59631;59333,0;59333,0" o:connectangles="0,0,0,0,0,0"/>
                      </v:shape>
                      <v:shape id="Freeform 18" o:spid="_x0000_s1032" style="position:absolute;left:29486;top:12138;width:1186;height:1193;visibility:visible;mso-wrap-style:square;v-text-anchor:middle" coordsize="118553,119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" path="m59277,v32836,,59276,26657,59276,59615c118553,92645,92113,119254,59277,119254,26640,119254,,92645,,59615,,26657,26640,,59277,r,xe" filled="f" stroked="f" strokeweight=".22183mm">
                        <v:stroke joinstyle="miter"/>
                        <v:path arrowok="t" o:connecttype="custom" o:connectlocs="59277,0;118553,59615;59277,119254;0,59615;59277,0;59277,0" o:connectangles="0,0,0,0,0,0"/>
                      </v:shape>
                      <v:shape id="Freeform 19" o:spid="_x0000_s1033" style="position:absolute;left:30836;top:9132;width:1186;height:1193;visibility:visible;mso-wrap-style:square;v-text-anchor:middle" coordsize="118601,119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" path="m59301,v32836,,59300,26745,59300,59599c118601,92589,92137,119255,59301,119255,26664,119255,,92589,,59599,,26745,26664,,59301,r,xe" filled="f" stroked="f" strokeweight=".22183mm">
                        <v:stroke joinstyle="miter"/>
                        <v:path arrowok="t" o:connecttype="custom" o:connectlocs="59301,0;118601,59599;59301,119255;0,59599;59301,0;59301,0" o:connectangles="0,0,0,0,0,0"/>
                      </v:shape>
                      <v:shape id="Freeform 20" o:spid="_x0000_s1034" style="position:absolute;left:30424;top:10636;width:1185;height:1193;visibility:visible;mso-wrap-style:square;v-text-anchor:middle" coordsize="118521,119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" path="m59301,v32636,,59220,26617,59220,59631c118521,92469,91937,119262,59301,119262,26608,119262,,92469,,59631,,26609,26608,,59301,r,xe" filled="f" stroked="f" strokeweight=".22183mm">
                        <v:stroke joinstyle="miter"/>
                        <v:path arrowok="t" o:connecttype="custom" o:connectlocs="59301,0;118521,59631;59301,119262;0,59631;59301,0;59301,0" o:connectangles="0,0,0,0,0,0"/>
                      </v:shape>
                      <v:shape id="Freeform 21" o:spid="_x0000_s1035" style="position:absolute;left:29662;top:6117;width:1186;height:1192;visibility:visible;mso-wrap-style:square;v-text-anchor:middle" coordsize="118521,119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" path="m59245,v32836,,59276,26649,59276,59615c118521,92669,92081,119255,59245,119255,26608,119255,,92661,,59615,,26649,26608,,59245,r,xe" filled="f" stroked="f" strokeweight=".22183mm">
                        <v:stroke joinstyle="miter"/>
                        <v:path arrowok="t" o:connecttype="custom" o:connectlocs="59245,0;118521,59615;59245,119255;0,59615;59245,0;59245,0" o:connectangles="0,0,0,0,0,0"/>
                      </v:shape>
                      <v:shape id="Freeform 22" o:spid="_x0000_s1036" style="position:absolute;left:30567;top:7619;width:1185;height:1193;visibility:visible;mso-wrap-style:square;v-text-anchor:middle" coordsize="118512,119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" path="m59245,v32836,,59268,26793,59268,59631c118513,92613,92081,119262,59245,119262,26608,119262,,92613,,59631,,26793,26608,,59245,r,xe" filled="f" stroked="f" strokeweight=".22183mm">
                        <v:stroke joinstyle="miter"/>
                        <v:path arrowok="t" o:connecttype="custom" o:connectlocs="59245,0;118513,59631;59245,119262;0,59631;59245,0;59245,0" o:connectangles="0,0,0,0,0,0"/>
                      </v:shape>
                      <v:shape id="Freeform 23" o:spid="_x0000_s1037" style="position:absolute;left:28371;top:3102;width:1184;height:1193;visibility:visible;mso-wrap-style:square;v-text-anchor:middle" coordsize="118409,119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" path="m59277,v32652,,59132,26641,59132,59615c118409,92629,91929,119262,59277,119262,26456,119262,,92629,,59615,-8,26633,26448,,59277,r,xe" filled="f" stroked="f" strokeweight=".22183mm">
                        <v:stroke joinstyle="miter"/>
                        <v:path arrowok="t" o:connecttype="custom" o:connectlocs="59277,0;118409,59615;59277,119262;0,59615;59277,0;59277,0" o:connectangles="0,0,0,0,0,0"/>
                      </v:shape>
                      <v:shape id="Freeform 24" o:spid="_x0000_s1038" style="position:absolute;left:28747;top:1593;width:1186;height:1192;visibility:visible;mso-wrap-style:square;v-text-anchor:middle" coordsize="118569,1192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" path="m59269,v32868,,59300,26641,59300,59639c118569,92613,92137,119254,59269,119254,26632,119254,,92613,,59639,,26633,26632,,59269,r,xe" filled="f" stroked="f" strokeweight=".22183mm">
                        <v:stroke joinstyle="miter"/>
                        <v:path arrowok="t" o:connecttype="custom" o:connectlocs="59269,0;118569,59639;59269,119254;0,59639;59269,0;59269,0" o:connectangles="0,0,0,0,0,0"/>
                      </v:shape>
                      <v:shape id="Freeform 25" o:spid="_x0000_s1039" style="position:absolute;left:28595;top:4614;width:1184;height:1193;visibility:visible;mso-wrap-style:square;v-text-anchor:middle" coordsize="118441,1192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" path="m59117,v32820,,59324,26641,59324,59639c118441,92477,91945,119262,59117,119262,26464,119262,,92477,,59639,,26641,26464,,59117,r,xe" filled="f" stroked="f" strokeweight=".22183mm">
                        <v:stroke joinstyle="miter"/>
                        <v:path arrowok="t" o:connecttype="custom" o:connectlocs="59117,0;118441,59639;59117,119262;0,59639;59117,0;59117,0" o:connectangles="0,0,0,0,0,0"/>
                      </v:shape>
                    </v:group>
                    <v:group id="_x0000_s1040" style="position:absolute;left:23272;width:13803;height:13418" coordorigin="23272" coordsize="13802,134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">
                      <v:shape id="Freeform 27" o:spid="_x0000_s1041" style="position:absolute;left:27759;width:1361;height:1367;visibility:visible;mso-wrap-style:square;v-text-anchor:middle" coordsize="136110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" path="m,68386v,37700,30534,68387,68055,68387c105577,136773,136111,106086,136111,68386,136111,30679,105577,,68055,,30534,,,30671,,68386xm17510,68386v,-28056,22682,-50876,50545,-50876c95919,17510,118601,40330,118601,68386v,28049,-22682,50869,-50546,50869c40192,119255,17510,96435,17510,68386xe" filled="f" stroked="f" strokeweight=".22183mm">
                        <v:stroke joinstyle="miter"/>
                        <v:path arrowok="t" o:connecttype="custom" o:connectlocs="0,68386;68055,136773;136111,68386;68055,0;0,68386;17510,68386;68055,17510;118601,68386;68055,119255;17510,68386" o:connectangles="0,0,0,0,0,0,0,0,0,0"/>
                      </v:shape>
                      <v:shape id="Freeform 28" o:spid="_x0000_s1042" style="position:absolute;left:27655;top:12051;width:1359;height:1367;visibility:visible;mso-wrap-style:square;v-text-anchor:middle" coordsize="135862,13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" path="m,68355v,37715,30454,68394,67864,68394c105353,136749,135863,106070,135863,68355,135863,30671,105361,,67864,,30454,,,30671,,68355xm17510,68355v,-28025,22602,-50845,50362,-50845c95703,17510,118345,40330,118345,68355v,28056,-22642,50876,-50473,50876c40112,119231,17510,96411,17510,68355xe" filled="f" stroked="f" strokeweight=".22183mm">
                        <v:stroke joinstyle="miter"/>
                        <v:path arrowok="t" o:connecttype="custom" o:connectlocs="0,68355;67864,136749;135863,68355;67864,0;0,68355;17510,68355;67872,17510;118345,68355;67872,119231;17510,68355" o:connectangles="0,0,0,0,0,0,0,0,0,0"/>
                      </v:shape>
                      <v:shape id="Freeform 29" o:spid="_x0000_s1043" style="position:absolute;left:31143;top:12051;width:1361;height:1367;visibility:visible;mso-wrap-style:square;v-text-anchor:middle" coordsize="136102,1367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" path="m,68355v,37715,30534,68394,68055,68394c105593,136749,136103,106070,136103,68355,136103,30671,105601,,68055,,30534,,,30671,,68355xm17510,68355v,-28025,22690,-50845,50545,-50845c95935,17510,118577,40330,118577,68355v,28056,-22642,50876,-50522,50876c40192,119231,17510,96411,17510,68355xe" filled="f" stroked="f" strokeweight=".22183mm">
                        <v:stroke joinstyle="miter"/>
                        <v:path arrowok="t" o:connecttype="custom" o:connectlocs="0,68355;68055,136749;136103,68355;68055,0;0,68355;17510,68355;68055,17510;118577,68355;68055,119231;17510,68355" o:connectangles="0,0,0,0,0,0,0,0,0,0"/>
                      </v:shape>
                      <v:shape id="Freeform 30" o:spid="_x0000_s1044" style="position:absolute;left:31249;width:1359;height:1367;visibility:visible;mso-wrap-style:square;v-text-anchor:middle" coordsize="135878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" path="m,68386v,37700,30502,68387,68015,68387c105433,136773,135879,106086,135879,68386,135879,30679,105425,,68015,,30510,,,30671,,68386xm17525,68386v,-28056,22643,-50876,50490,-50876c95775,17510,118361,40330,118361,68386v,28049,-22586,50869,-50346,50869c40168,119255,17525,96435,17525,68386xe" filled="f" stroked="f" strokeweight=".22183mm">
                        <v:stroke joinstyle="miter"/>
                        <v:path arrowok="t" o:connecttype="custom" o:connectlocs="0,68386;68015,136773;135879,68386;68015,0;0,68386;17525,68386;68015,17510;118361,68386;68015,119255;17525,68386" o:connectangles="0,0,0,0,0,0,0,0,0,0"/>
                      </v:shape>
                      <v:shape id="Freeform 31" o:spid="_x0000_s1045" style="position:absolute;left:23769;top:9044;width:1360;height:1368;visibility:visible;mso-wrap-style:square;v-text-anchor:middle" coordsize="135918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" path="m,68355v,37715,30542,68418,68079,68418c105497,136773,135919,106078,135919,68355,135919,30663,105489,,68079,,30542,,,30663,,68355xm17502,68355v,-28041,22714,-50845,50569,-50845c95847,17510,118410,40322,118410,68355v,28072,-22563,50891,-50339,50891c40216,119255,17502,96427,17502,68355xe" filled="f" stroked="f" strokeweight=".22183mm">
                        <v:stroke joinstyle="miter"/>
                        <v:path arrowok="t" o:connecttype="custom" o:connectlocs="0,68355;68079,136773;135919,68355;68079,0;0,68355;17502,68355;68071,17510;118410,68355;68071,119246;17502,68355" o:connectangles="0,0,0,0,0,0,0,0,0,0"/>
                      </v:shape>
                      <v:shape id="Freeform 32" o:spid="_x0000_s1046" style="position:absolute;left:25515;top:9044;width:1359;height:1368;visibility:visible;mso-wrap-style:square;v-text-anchor:middle" coordsize="135918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" path="m,68355v,37715,30550,68418,68087,68418c105497,136773,135919,106078,135919,68355,135919,30663,105489,,68087,,30550,,,30663,,68355xm17502,68355v,-28041,22714,-50845,50577,-50845c95839,17510,118409,40322,118409,68355v,28072,-22570,50891,-50330,50891c40216,119255,17502,96427,17502,68355xe" filled="f" stroked="f" strokeweight=".22183mm">
                        <v:stroke joinstyle="miter"/>
                        <v:path arrowok="t" o:connecttype="custom" o:connectlocs="0,68355;68087,136773;135919,68355;68087,0;0,68355;17502,68355;68079,17510;118409,68355;68079,119246;17502,68355" o:connectangles="0,0,0,0,0,0,0,0,0,0"/>
                      </v:shape>
                      <v:shape id="Freeform 33" o:spid="_x0000_s1047" style="position:absolute;left:27260;top:9044;width:1359;height:1368;visibility:visible;mso-wrap-style:square;v-text-anchor:middle" coordsize="135942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" path="m,68355v,37715,30438,68418,67887,68418c105401,136773,135943,106078,135943,68355,135943,30663,105409,,67887,,30438,,,30663,,68355xm17502,68355v,-28041,22586,-50845,50385,-50845c95751,17510,118417,40322,118417,68355v,28072,-22666,50891,-50530,50891c40096,119255,17502,96427,17502,68355xe" filled="f" stroked="f" strokeweight=".22183mm">
                        <v:stroke joinstyle="miter"/>
                        <v:path arrowok="t" o:connecttype="custom" o:connectlocs="0,68355;67887,136773;135943,68355;67887,0;0,68355;17502,68355;67887,17510;118417,68355;67887,119246;17502,68355" o:connectangles="0,0,0,0,0,0,0,0,0,0"/>
                      </v:shape>
                      <v:shape id="Freeform 34" o:spid="_x0000_s1048" style="position:absolute;left:29005;top:9044;width:1359;height:1368;visibility:visible;mso-wrap-style:square;v-text-anchor:middle" coordsize="135926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" path="m,68355v,37715,30478,68418,67911,68418c105417,136773,135927,106078,135927,68355,135927,30663,105425,,67911,,30478,,,30663,,68355xm17518,68355v,-28041,22618,-50845,50401,-50845c95767,17510,118409,40322,118409,68355v,28072,-22642,50891,-50490,50891c40136,119255,17518,96427,17518,68355xe" filled="f" stroked="f" strokeweight=".22183mm">
                        <v:stroke joinstyle="miter"/>
                        <v:path arrowok="t" o:connecttype="custom" o:connectlocs="0,68355;67911,136773;135927,68355;67911,0;0,68355;17518,68355;67919,17510;118409,68355;67919,119246;17518,68355" o:connectangles="0,0,0,0,0,0,0,0,0,0"/>
                      </v:shape>
                      <v:shape id="Freeform 35" o:spid="_x0000_s1049" style="position:absolute;left:32493;top:9044;width:1361;height:1368;visibility:visible;mso-wrap-style:square;v-text-anchor:middle" coordsize="136102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" path="m,68355v,37715,30558,68418,68096,68418c105585,136773,136103,106078,136103,68355,136103,30663,105593,,68096,,30558,,,30663,,68355xm17517,68355v,-28041,22699,-50845,50570,-50845c95927,17510,118577,40322,118577,68355v,28072,-22650,50891,-50490,50891c40216,119255,17517,96427,17517,68355xe" filled="f" stroked="f" strokeweight=".22183mm">
                        <v:stroke joinstyle="miter"/>
                        <v:path arrowok="t" o:connecttype="custom" o:connectlocs="0,68355;68096,136773;136103,68355;68096,0;0,68355;17517,68355;68087,17510;118577,68355;68087,119246;17517,68355" o:connectangles="0,0,0,0,0,0,0,0,0,0"/>
                      </v:shape>
                      <v:shape id="Freeform 36" o:spid="_x0000_s1050" style="position:absolute;left:34239;top:9044;width:1361;height:1368;visibility:visible;mso-wrap-style:square;v-text-anchor:middle" coordsize="136126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" path="m,68355v,37715,30526,68418,68063,68418c105585,136773,136127,106078,136127,68355,136127,30663,105593,,68063,,30526,,,30663,,68355xm17510,68355v,-28041,22674,-50845,50546,-50845c95919,17510,118601,40322,118601,68355v,28072,-22682,50891,-50545,50891c40184,119255,17510,96427,17510,68355xe" filled="f" stroked="f" strokeweight=".22183mm">
                        <v:stroke joinstyle="miter"/>
                        <v:path arrowok="t" o:connecttype="custom" o:connectlocs="0,68355;68063,136773;136127,68355;68063,0;0,68355;17510,68355;68056,17510;118601,68355;68056,119246;17510,68355" o:connectangles="0,0,0,0,0,0,0,0,0,0"/>
                      </v:shape>
                      <v:shape id="Freeform 37" o:spid="_x0000_s1051" style="position:absolute;left:25103;top:10548;width:1359;height:1368;visibility:visible;mso-wrap-style:square;v-text-anchor:middle" coordsize="135918,13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" path="m,68386v,37708,30454,68379,67888,68379c105401,136765,135919,106094,135919,68386,135919,30671,105409,,67888,,30454,,,30679,,68386xm17510,68386v,-28056,22602,-50876,50386,-50876c95743,17510,118417,40330,118417,68386v,28049,-22674,50876,-50521,50876c40112,119262,17510,96443,17510,68386xe" filled="f" stroked="f" strokeweight=".22183mm">
                        <v:stroke joinstyle="miter"/>
                        <v:path arrowok="t" o:connecttype="custom" o:connectlocs="0,68386;67888,136765;135919,68386;67888,0;0,68386;17510,68386;67896,17510;118417,68386;67896,119262;17510,68386" o:connectangles="0,0,0,0,0,0,0,0,0,0"/>
                      </v:shape>
                      <v:shape id="Freeform 38" o:spid="_x0000_s1052" style="position:absolute;left:26846;top:10548;width:1361;height:1368;visibility:visible;mso-wrap-style:square;v-text-anchor:middle" coordsize="136070,13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" path="m,68386v,37708,30526,68379,68071,68379c105561,136765,136071,106094,136071,68386,136071,30671,105569,,68071,,30526,,,30679,,68386xm17518,68386v,-28056,22666,-50876,50545,-50876c95895,17510,118537,40330,118537,68386v,28049,-22642,50876,-50474,50876c40184,119262,17518,96443,17518,68386xe" filled="f" stroked="f" strokeweight=".22183mm">
                        <v:stroke joinstyle="miter"/>
                        <v:path arrowok="t" o:connecttype="custom" o:connectlocs="0,68386;68071,136765;136071,68386;68071,0;0,68386;17518,68386;68063,17510;118537,68386;68063,119262;17518,68386" o:connectangles="0,0,0,0,0,0,0,0,0,0"/>
                      </v:shape>
                      <v:shape id="Freeform 39" o:spid="_x0000_s1053" style="position:absolute;left:28591;top:10548;width:1361;height:1368;visibility:visible;mso-wrap-style:square;v-text-anchor:middle" coordsize="136102,13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" path="m,68386v,37708,30502,68379,67999,68379c105561,136765,136103,106094,136103,68386,136103,30671,105569,,67999,,30510,,,30679,,68386xm17509,68386v,-28056,22659,-50876,50490,-50876c95903,17510,118577,40330,118577,68386v,28049,-22674,50876,-50578,50876c40168,119262,17509,96443,17509,68386xe" filled="f" stroked="f" strokeweight=".22183mm">
                        <v:stroke joinstyle="miter"/>
                        <v:path arrowok="t" o:connecttype="custom" o:connectlocs="0,68386;67999,136765;136103,68386;67999,0;0,68386;17509,68386;67999,17510;118577,68386;67999,119262;17509,68386" o:connectangles="0,0,0,0,0,0,0,0,0,0"/>
                      </v:shape>
                      <v:shape id="Freeform 40" o:spid="_x0000_s1054" style="position:absolute;left:32082;top:10548;width:1361;height:1368;visibility:visible;mso-wrap-style:square;v-text-anchor:middle" coordsize="136086,13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" path="m,68386v,37708,30534,68379,68055,68379c105577,136765,136087,106094,136087,68386,136087,30671,105585,,68055,,30542,,,30679,,68386xm17510,68386v,-28056,22690,-50876,50545,-50876c95919,17510,118577,40330,118577,68386v,28049,-22658,50876,-50522,50876c40200,119262,17510,96443,17510,68386xe" filled="f" stroked="f" strokeweight=".22183mm">
                        <v:stroke joinstyle="miter"/>
                        <v:path arrowok="t" o:connecttype="custom" o:connectlocs="0,68386;68055,136765;136087,68386;68055,0;0,68386;17510,68386;68055,17510;118577,68386;68055,119262;17510,68386" o:connectangles="0,0,0,0,0,0,0,0,0,0"/>
                      </v:shape>
                      <v:shape id="Freeform 41" o:spid="_x0000_s1055" style="position:absolute;left:33827;top:10548;width:1360;height:1368;visibility:visible;mso-wrap-style:square;v-text-anchor:middle" coordsize="136047,13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" path="m,68386v,37708,30550,68379,68072,68379c105553,136765,136047,106094,136047,68386,136047,30671,105553,,68072,,30550,,,30679,,68386xm17518,68386v,-28056,22674,-50876,50545,-50876c95879,17510,118529,40330,118529,68386v,28049,-22650,50876,-50466,50876c40192,119262,17518,96443,17518,68386xe" filled="f" stroked="f" strokeweight=".22183mm">
                        <v:stroke joinstyle="miter"/>
                        <v:path arrowok="t" o:connecttype="custom" o:connectlocs="0,68386;68072,136765;136047,68386;68072,0;0,68386;17518,68386;68063,17510;118529,68386;68063,119262;17518,68386" o:connectangles="0,0,0,0,0,0,0,0,0,0"/>
                      </v:shape>
                      <v:shape id="Freeform 42" o:spid="_x0000_s1056" style="position:absolute;left:24341;top:6029;width:1361;height:1368;visibility:visible;mso-wrap-style:square;v-text-anchor:middle" coordsize="136126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" path="m,68370v,37724,30534,68403,68023,68403c105585,136773,136127,106102,136127,68370,136127,30671,105593,,68023,,30542,,,30679,,68370xm17510,68370v,-28040,22682,-50860,50513,-50860c95927,17510,118601,40330,118601,68370v,28057,-22674,50892,-50578,50892c40192,119262,17510,96427,17510,68370xe" filled="f" stroked="f" strokeweight=".22183mm">
                        <v:stroke joinstyle="miter"/>
                        <v:path arrowok="t" o:connecttype="custom" o:connectlocs="0,68370;68023,136773;136127,68370;68023,0;0,68370;17510,68370;68023,17510;118601,68370;68023,119262;17510,68370" o:connectangles="0,0,0,0,0,0,0,0,0,0"/>
                      </v:shape>
                      <v:shape id="Freeform 43" o:spid="_x0000_s1057" style="position:absolute;left:26086;top:6029;width:1359;height:1368;visibility:visible;mso-wrap-style:square;v-text-anchor:middle" coordsize="135951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" path="m,68370v,37724,30534,68403,68031,68403c105497,136773,135951,106102,135951,68370,135951,30671,105489,,68031,,30542,,,30679,,68370xm17518,68370v,-28040,22682,-50860,50513,-50860c95831,17510,118433,40330,118433,68370v,28057,-22602,50892,-50402,50892c40200,119262,17518,96427,17518,68370xe" filled="f" stroked="f" strokeweight=".22183mm">
                        <v:stroke joinstyle="miter"/>
                        <v:path arrowok="t" o:connecttype="custom" o:connectlocs="0,68370;68031,136773;135951,68370;68031,0;0,68370;17518,68370;68031,17510;118433,68370;68031,119262;17518,68370" o:connectangles="0,0,0,0,0,0,0,0,0,0"/>
                      </v:shape>
                      <v:shape id="Freeform 44" o:spid="_x0000_s1058" style="position:absolute;left:27831;top:6029;width:1359;height:1368;visibility:visible;mso-wrap-style:square;v-text-anchor:middle" coordsize="135958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" path="m,68370v,37724,30478,68403,67919,68403c105449,136773,135959,106102,135959,68370,135959,30671,105457,,67919,,30478,,,30679,,68370xm17517,68370v,-28040,22619,-50860,50402,-50860c95791,17510,118441,40330,118441,68370v,28057,-22650,50892,-50522,50892c40136,119262,17517,96427,17517,68370xe" filled="f" stroked="f" strokeweight=".22183mm">
                        <v:stroke joinstyle="miter"/>
                        <v:path arrowok="t" o:connecttype="custom" o:connectlocs="0,68370;67919,136773;135959,68370;67919,0;0,68370;17517,68370;67919,17510;118441,68370;67919,119262;17517,68370" o:connectangles="0,0,0,0,0,0,0,0,0,0"/>
                      </v:shape>
                      <v:shape id="Freeform 45" o:spid="_x0000_s1059" style="position:absolute;left:31319;top:6029;width:1361;height:1368;visibility:visible;mso-wrap-style:square;v-text-anchor:middle" coordsize="136078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" path="m,68370v,37724,30542,68403,68079,68403c105569,136773,136079,106102,136079,68370,136079,30671,105577,,68079,,30550,,,30679,,68370xm17510,68370v,-28040,22706,-50860,50569,-50860c95911,17510,118569,40330,118569,68370v,28057,-22658,50892,-50490,50892c40216,119262,17510,96427,17510,68370xe" filled="f" stroked="f" strokeweight=".22183mm">
                        <v:stroke joinstyle="miter"/>
                        <v:path arrowok="t" o:connecttype="custom" o:connectlocs="0,68370;68079,136773;136079,68370;68079,0;0,68370;17510,68370;68079,17510;118569,68370;68079,119262;17510,68370" o:connectangles="0,0,0,0,0,0,0,0,0,0"/>
                      </v:shape>
                      <v:shape id="Freeform 46" o:spid="_x0000_s1060" style="position:absolute;left:33065;top:6029;width:1361;height:1368;visibility:visible;mso-wrap-style:square;v-text-anchor:middle" coordsize="136055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" path="m,68370v,37724,30478,68403,67976,68403c105521,136773,136055,106102,136055,68370,136055,30671,105529,,67976,,30486,,,30679,,68370xm17510,68370v,-28040,22626,-50860,50466,-50860c95863,17510,118545,40330,118545,68370v,28057,-22682,50892,-50569,50892c40136,119262,17510,96427,17510,68370xe" filled="f" stroked="f" strokeweight=".22183mm">
                        <v:stroke joinstyle="miter"/>
                        <v:path arrowok="t" o:connecttype="custom" o:connectlocs="0,68370;67976,136773;136055,68370;67976,0;0,68370;17510,68370;67976,17510;118545,68370;67976,119262;17510,68370" o:connectangles="0,0,0,0,0,0,0,0,0,0"/>
                      </v:shape>
                      <v:shape id="Freeform 47" o:spid="_x0000_s1061" style="position:absolute;left:34810;top:6029;width:1361;height:1368;visibility:visible;mso-wrap-style:square;v-text-anchor:middle" coordsize="136126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" path="m,68370v,37724,30542,68403,68096,68403c105617,136773,136127,106102,136127,68370,136127,30671,105625,,68096,,30542,,,30679,,68370xm17518,68370v,-28040,22698,-50860,50569,-50860c95951,17510,118609,40330,118609,68370v,28057,-22658,50892,-50522,50892c40216,119262,17518,96427,17518,68370xe" filled="f" stroked="f" strokeweight=".22183mm">
                        <v:stroke joinstyle="miter"/>
                        <v:path arrowok="t" o:connecttype="custom" o:connectlocs="0,68370;68096,136773;136127,68370;68096,0;0,68370;17518,68370;68087,17510;118609,68370;68087,119262;17518,68370" o:connectangles="0,0,0,0,0,0,0,0,0,0"/>
                      </v:shape>
                      <v:shape id="Freeform 48" o:spid="_x0000_s1062" style="position:absolute;left:23500;top:7532;width:1361;height:1367;visibility:visible;mso-wrap-style:square;v-text-anchor:middle" coordsize="136070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" path="m19876,20101c7060,33014,,50156,,68386v,37708,30502,68387,67999,68387c105529,136773,136071,106094,136071,68386v,-18214,-7068,-35364,-19948,-48301c103250,7132,86157,,67999,,49802,8,32700,7140,19876,20101xm17517,68386v,-13568,5245,-26353,14800,-35964c41831,22803,54511,17518,67999,17518v13448,,26145,5301,35715,14920c113276,42065,118545,54834,118545,68386v,28057,-22674,50876,-50546,50876c40160,119262,17517,96443,17517,68386xe" filled="f" stroked="f" strokeweight=".22183mm">
                        <v:stroke joinstyle="miter"/>
                        <v:path arrowok="t" o:connecttype="custom" o:connectlocs="19876,20101;0,68386;67999,136773;136071,68386;116123,20085;67999,0;19876,20101;17517,68386;32317,32422;67999,17518;103714,32438;118545,68386;67999,119262;17517,68386" o:connectangles="0,0,0,0,0,0,0,0,0,0,0,0,0,0"/>
                      </v:shape>
                      <v:shape id="Freeform 49" o:spid="_x0000_s1063" style="position:absolute;left:25245;top:7532;width:1359;height:1367;visibility:visible;mso-wrap-style:square;v-text-anchor:middle" coordsize="135918,13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" path="m19884,20077c7060,32998,,50148,,68378v,37708,30542,68387,68079,68387c105497,136765,135919,106086,135919,68378v,-18213,-7044,-35364,-19820,-48285c103274,7140,86213,,68071,,49866,-8,32764,7124,19884,20077xm17502,68370v,-13568,5284,-26337,14823,-35948c41871,22788,54591,17502,68079,17502v13424,,26057,5286,35563,14904c113149,42033,118409,54802,118409,68370v,28057,-22570,50876,-50330,50876c40208,119246,17502,96427,17502,68370xe" filled="f" stroked="f" strokeweight=".22183mm">
                        <v:stroke joinstyle="miter"/>
                        <v:path arrowok="t" o:connecttype="custom" o:connectlocs="19884,20077;0,68378;68079,136765;135919,68378;116099,20093;68071,0;19884,20077;17502,68370;32325,32422;68079,17502;103642,32406;118409,68370;68079,119246;17502,68370" o:connectangles="0,0,0,0,0,0,0,0,0,0,0,0,0,0"/>
                      </v:shape>
                      <v:shape id="Freeform 50" o:spid="_x0000_s1064" style="position:absolute;left:26991;top:7532;width:1358;height:1367;visibility:visible;mso-wrap-style:square;v-text-anchor:middle" coordsize="135862,13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" path="m19820,20093c7036,33014,,50164,,68378v,37707,30430,68387,67831,68387c105353,136765,135863,106085,135863,68378,135863,30679,105361,,67831,,49698,,32668,7140,19820,20093xm17502,68378v,-13568,5260,-26337,14775,-35964c41775,22795,54423,17510,67831,17510v27864,,50522,22812,50522,50868c118353,96435,95695,119254,67831,119254v-27751,,-50329,-22819,-50329,-50876xe" filled="f" stroked="f" strokeweight=".22183mm">
                        <v:stroke joinstyle="miter"/>
                        <v:path arrowok="t" o:connecttype="custom" o:connectlocs="19820,20093;0,68378;67831,136765;135863,68378;67831,0;19820,20093;17502,68378;32277,32414;67831,17510;118353,68378;67831,119254;17502,68378" o:connectangles="0,0,0,0,0,0,0,0,0,0,0,0"/>
                      </v:shape>
                      <v:shape id="Freeform 51" o:spid="_x0000_s1065" style="position:absolute;left:28735;top:7532;width:1359;height:1367;visibility:visible;mso-wrap-style:square;v-text-anchor:middle" coordsize="135918,1367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" path="m19860,20093c7044,33014,,50164,,68378v,37707,30478,68387,67912,68387c105401,136765,135919,106085,135919,68378v,-18230,-7044,-35372,-19852,-48285c103235,7124,86125,,67919,,49778,,32717,7132,19860,20093xm17510,68378v,-13568,5253,-26337,14799,-35964c41839,22795,54487,17510,67919,17510v13497,,26177,5285,35715,14904c113157,42025,118409,54810,118409,68378v,28057,-22642,50876,-50482,50876c40120,119254,17510,96435,17510,68378xe" filled="f" stroked="f" strokeweight=".22183mm">
                        <v:stroke joinstyle="miter"/>
                        <v:path arrowok="t" o:connecttype="custom" o:connectlocs="19860,20093;0,68378;67912,136765;135919,68378;116067,20093;67919,0;19860,20093;17510,68378;32309,32414;67919,17510;103634,32414;118409,68378;67927,119254;17510,68378" o:connectangles="0,0,0,0,0,0,0,0,0,0,0,0,0,0"/>
                      </v:shape>
                      <v:shape id="Freeform 52" o:spid="_x0000_s1066" style="position:absolute;left:32224;top:7532;width:1361;height:1367;visibility:visible;mso-wrap-style:square;v-text-anchor:middle" coordsize="136094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" path="m19972,20085c7108,33022,,50172,,68386v,37708,30542,68387,68063,68387c105585,136773,136095,106094,136095,68386v,-18214,-7068,-35364,-19916,-48301c103314,7132,86237,,68063,,49938,,32844,7132,19972,20085xm17510,68378v,-13536,5276,-26305,14871,-35948c41959,22811,54608,17510,68055,17510v13464,,26129,5301,35691,14920c113316,42057,118577,54826,118577,68378v,28057,-22643,50876,-50522,50876c40200,119254,17510,96435,17510,68378xe" filled="f" stroked="f" strokeweight=".22183mm">
                        <v:stroke joinstyle="miter"/>
                        <v:path arrowok="t" o:connecttype="custom" o:connectlocs="19972,20085;0,68386;68063,136773;136095,68386;116179,20085;68063,0;19972,20085;17510,68378;32381,32430;68055,17510;103746,32430;118577,68378;68055,119254;17510,68378" o:connectangles="0,0,0,0,0,0,0,0,0,0,0,0,0,0"/>
                      </v:shape>
                      <v:shape id="Freeform 53" o:spid="_x0000_s1067" style="position:absolute;left:33969;top:7532;width:1361;height:1367;visibility:visible;mso-wrap-style:square;v-text-anchor:middle" coordsize="136095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" path="m19972,20085c7108,33022,,50172,,68386v,37708,30534,68387,68072,68387c105585,136773,136095,106094,136095,68386v,-18214,-7068,-35364,-19916,-48301c103314,7132,86229,,68072,,49930,,32852,7132,19972,20085xm17518,68378v,-13536,5269,-26305,14871,-35948c41959,22811,54615,17510,68063,17510v13465,,26129,5301,35683,14920c113308,42057,118577,54826,118577,68378v,28057,-22658,50876,-50514,50876c40184,119254,17518,96435,17518,68378xe" filled="f" stroked="f" strokeweight=".22183mm">
                        <v:stroke joinstyle="miter"/>
                        <v:path arrowok="t" o:connecttype="custom" o:connectlocs="19972,20085;0,68386;68072,136773;136095,68386;116179,20085;68072,0;19972,20085;17518,68378;32389,32430;68063,17510;103746,32430;118577,68378;68063,119254;17518,68378" o:connectangles="0,0,0,0,0,0,0,0,0,0,0,0,0,0"/>
                      </v:shape>
                      <v:shape id="Freeform 54" o:spid="_x0000_s1068" style="position:absolute;left:35714;top:7532;width:1361;height:1367;visibility:visible;mso-wrap-style:square;v-text-anchor:middle" coordsize="136118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" path="m19900,20085c7068,33006,,50156,,68386v,37708,30526,68387,68063,68387c105585,136773,136119,106094,136119,68386v,-18214,-7068,-35364,-19940,-48301c103299,7132,86213,,68063,,49858,,32757,7132,19900,20085xm17518,68378v,-13568,5260,-26337,14823,-35948c41871,22795,54560,17510,68063,17510v13441,,26129,5301,35707,14920c113324,42057,118602,54826,118602,68378v,28057,-22675,50876,-50539,50876c40192,119254,17518,96435,17518,68378xe" filled="f" stroked="f" strokeweight=".22183mm">
                        <v:stroke joinstyle="miter"/>
                        <v:path arrowok="t" o:connecttype="custom" o:connectlocs="19900,20085;0,68386;68063,136773;136119,68386;116179,20085;68063,0;19900,20085;17518,68378;32341,32430;68063,17510;103770,32430;118602,68378;68063,119254;17518,68378" o:connectangles="0,0,0,0,0,0,0,0,0,0,0,0,0,0"/>
                      </v:shape>
                      <v:shape id="Freeform 55" o:spid="_x0000_s1069" style="position:absolute;left:24793;top:3014;width:1361;height:1368;visibility:visible;mso-wrap-style:square;v-text-anchor:middle" coordsize="136102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" path="m19876,20029c7076,32934,,50092,,68370v,37724,30550,68403,68047,68403c105561,136773,136103,106094,136103,68370,136103,30679,105569,,68047,,49818,,32716,7124,19876,20029xm17517,68370v,-13624,5245,-26409,14800,-35988c41823,22788,54511,17518,68047,17518v27856,,50546,22820,50546,50852c118593,96427,95903,119262,68047,119262v-27847,,-50530,-22835,-50530,-50892xe" filled="f" stroked="f" strokeweight=".22183mm">
                        <v:stroke joinstyle="miter"/>
                        <v:path arrowok="t" o:connecttype="custom" o:connectlocs="19876,20029;0,68370;68047,136773;136103,68370;68047,0;19876,20029;17517,68370;32317,32382;68047,17518;118593,68370;68047,119262;17517,68370" o:connectangles="0,0,0,0,0,0,0,0,0,0,0,0"/>
                      </v:shape>
                      <v:shape id="Freeform 56" o:spid="_x0000_s1070" style="position:absolute;left:26538;top:3014;width:1361;height:1368;visibility:visible;mso-wrap-style:square;v-text-anchor:middle" coordsize="136094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" path="m19876,20029c7076,32934,,50092,,68370v,37724,30534,68403,68039,68403c105561,136773,136095,106094,136095,68370,136095,30679,105569,,68039,,49818,,32708,7124,19876,20029xm17517,68370v,-13624,5245,-26409,14784,-35988c41815,22788,54495,17518,68039,17518v27864,,50546,22820,50546,50852c118585,96427,95903,119262,68039,119262v-27855,,-50522,-22835,-50522,-50892xe" filled="f" stroked="f" strokeweight=".22183mm">
                        <v:stroke joinstyle="miter"/>
                        <v:path arrowok="t" o:connecttype="custom" o:connectlocs="19876,20029;0,68370;68039,136773;136095,68370;68039,0;19876,20029;17517,68370;32301,32382;68039,17518;118585,68370;68039,119262;17517,68370" o:connectangles="0,0,0,0,0,0,0,0,0,0,0,0"/>
                      </v:shape>
                      <v:shape id="Freeform 57" o:spid="_x0000_s1071" style="position:absolute;left:30028;top:3014;width:1360;height:1368;visibility:visible;mso-wrap-style:square;v-text-anchor:middle" coordsize="135918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" path="m,68370v,37724,30454,68403,67863,68403c105377,136773,135919,106094,135919,68370,135919,30679,105385,,67863,,30446,,,30679,,68370xm17502,68370v,-28032,22602,-50852,50361,-50852c95719,17518,118409,40338,118409,68370v,28057,-22690,50892,-50546,50892c40104,119262,17502,96427,17502,68370xe" filled="f" stroked="f" strokeweight=".22183mm">
                        <v:stroke joinstyle="miter"/>
                        <v:path arrowok="t" o:connecttype="custom" o:connectlocs="0,68370;67863,136773;135919,68370;67863,0;0,68370;17502,68370;67863,17518;118409,68370;67863,119262;17502,68370" o:connectangles="0,0,0,0,0,0,0,0,0,0"/>
                      </v:shape>
                      <v:shape id="Freeform 58" o:spid="_x0000_s1072" style="position:absolute;left:31774;top:3014;width:1359;height:1368;visibility:visible;mso-wrap-style:square;v-text-anchor:middle" coordsize="135918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" path="m,68370v,37724,30446,68403,67855,68403c105385,136773,135919,106094,135919,68370,135919,30679,105393,,67855,,30446,,,30679,,68370xm17510,68370v,-28032,22586,-50852,50345,-50852c95727,17518,118401,40338,118401,68370v,28057,-22674,50892,-50546,50892c40104,119262,17510,96427,17510,68370xe" filled="f" stroked="f" strokeweight=".22183mm">
                        <v:stroke joinstyle="miter"/>
                        <v:path arrowok="t" o:connecttype="custom" o:connectlocs="0,68370;67855,136773;135919,68370;67855,0;0,68370;17510,68370;67855,17518;118401,68370;67855,119262;17510,68370" o:connectangles="0,0,0,0,0,0,0,0,0,0"/>
                      </v:shape>
                      <v:shape id="Freeform 59" o:spid="_x0000_s1073" style="position:absolute;left:33517;top:3014;width:1361;height:1368;visibility:visible;mso-wrap-style:square;v-text-anchor:middle" coordsize="136102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" path="m,68370v,37724,30534,68403,68032,68403c105561,136773,136103,106094,136103,68370,136103,30679,105569,,68032,,30534,,,30679,,68370xm17510,68370v,-28032,22682,-50852,50513,-50852c95903,17518,118569,40338,118569,68370v,28057,-22666,50892,-50546,50892c40192,119262,17510,96427,17510,68370xe" filled="f" stroked="f" strokeweight=".22183mm">
                        <v:stroke joinstyle="miter"/>
                        <v:path arrowok="t" o:connecttype="custom" o:connectlocs="0,68370;68032,136773;136103,68370;68032,0;0,68370;17510,68370;68023,17518;118569,68370;68023,119262;17510,68370" o:connectangles="0,0,0,0,0,0,0,0,0,0"/>
                      </v:shape>
                      <v:shape id="Freeform 60" o:spid="_x0000_s1074" style="position:absolute;left:25172;top:1505;width:1358;height:1368;visibility:visible;mso-wrap-style:square;v-text-anchor:middle" coordsize="135886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" path="m,68402v,37692,30438,68371,67815,68371c105361,136773,135887,106094,135887,68402,135887,30679,105369,,67815,,30430,,,30679,,68402xm17502,68402v,-28056,22586,-50892,50313,-50892c95695,17510,118361,40346,118361,68402v,28041,-22666,50860,-50546,50860c40088,119262,17502,96443,17502,68402xe" filled="f" stroked="f" strokeweight=".22183mm">
                        <v:stroke joinstyle="miter"/>
                        <v:path arrowok="t" o:connecttype="custom" o:connectlocs="0,68402;67815,136773;135887,68402;67815,0;0,68402;17502,68402;67815,17510;118361,68402;67815,119262;17502,68402" o:connectangles="0,0,0,0,0,0,0,0,0,0"/>
                      </v:shape>
                      <v:shape id="Freeform 61" o:spid="_x0000_s1075" style="position:absolute;left:26916;top:1505;width:1360;height:1368;visibility:visible;mso-wrap-style:square;v-text-anchor:middle" coordsize="135934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" path="m,68402v,37692,30454,68371,67864,68371c105409,136773,135935,106094,135935,68402,135935,30679,105417,,67864,,30454,,,30679,,68402xm17518,68402v,-28056,22586,-50892,50346,-50892c95735,17510,118409,40346,118409,68402v,28041,-22674,50860,-50545,50860c40112,119262,17518,96443,17518,68402xe" filled="f" stroked="f" strokeweight=".22183mm">
                        <v:stroke joinstyle="miter"/>
                        <v:path arrowok="t" o:connecttype="custom" o:connectlocs="0,68402;67864,136773;135935,68402;67864,0;0,68402;17518,68402;67864,17510;118409,68402;67864,119262;17518,68402" o:connectangles="0,0,0,0,0,0,0,0,0,0"/>
                      </v:shape>
                      <v:shape id="Freeform 62" o:spid="_x0000_s1076" style="position:absolute;left:30405;top:1505;width:1361;height:1368;visibility:visible;mso-wrap-style:square;v-text-anchor:middle" coordsize="136110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" path="m,68402v,37692,30534,68371,68031,68371c105577,136773,136111,106094,136111,68402,136111,30679,105585,,68031,,30534,,,30679,,68402xm17502,68402v,-28056,22690,-50892,50521,-50892c95911,17510,118593,40346,118593,68402v,28041,-22682,50860,-50570,50860c40192,119262,17502,96443,17502,68402xe" filled="f" stroked="f" strokeweight=".22183mm">
                        <v:stroke joinstyle="miter"/>
                        <v:path arrowok="t" o:connecttype="custom" o:connectlocs="0,68402;68031,136773;136111,68402;68031,0;0,68402;17502,68402;68023,17510;118593,68402;68023,119262;17502,68402" o:connectangles="0,0,0,0,0,0,0,0,0,0"/>
                      </v:shape>
                      <v:shape id="Freeform 63" o:spid="_x0000_s1077" style="position:absolute;left:32150;top:1505;width:1361;height:1368;visibility:visible;mso-wrap-style:square;v-text-anchor:middle" coordsize="136126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" path="m,68402v,37692,30541,68371,68039,68371c105585,136773,136126,106094,136126,68402,136126,30679,105593,,68039,,30541,,,30679,,68402xm17517,68402v,-28056,22675,-50892,50514,-50892c95927,17510,118609,40346,118609,68402v,28041,-22682,50860,-50578,50860c40192,119262,17517,96443,17517,68402xe" filled="f" stroked="f" strokeweight=".22183mm">
                        <v:stroke joinstyle="miter"/>
                        <v:path arrowok="t" o:connecttype="custom" o:connectlocs="0,68402;68039,136773;136126,68402;68039,0;0,68402;17517,68402;68031,17510;118609,68402;68031,119262;17517,68402" o:connectangles="0,0,0,0,0,0,0,0,0,0"/>
                      </v:shape>
                      <v:shape id="Freeform 64" o:spid="_x0000_s1078" style="position:absolute;left:33895;top:1505;width:1361;height:1368;visibility:visible;mso-wrap-style:square;v-text-anchor:middle" coordsize="136095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" path="m,68402v,37692,30526,68371,68039,68371c105553,136773,136095,106094,136095,68402,136095,30679,105561,,68039,,30526,,,30679,,68402xm17518,68402v,-28056,22674,-50892,50521,-50892c95903,17510,118569,40346,118569,68402v,28041,-22666,50860,-50530,50860c40184,119262,17518,96443,17518,68402xe" filled="f" stroked="f" strokeweight=".22183mm">
                        <v:stroke joinstyle="miter"/>
                        <v:path arrowok="t" o:connecttype="custom" o:connectlocs="0,68402;68039,136773;136095,68402;68039,0;0,68402;17518,68402;68039,17510;118569,68402;68039,119262;17518,68402" o:connectangles="0,0,0,0,0,0,0,0,0,0"/>
                      </v:shape>
                      <v:shape id="Freeform 65" o:spid="_x0000_s1079" style="position:absolute;left:23272;top:4527;width:1361;height:1367;visibility:visible;mso-wrap-style:square;v-text-anchor:middle" coordsize="136094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" path="m,68394v,37700,30502,68379,68015,68379c105561,136773,136095,106094,136095,68394,136095,30679,105569,,68015,,30502,8,,30687,,68394xm17518,68394v,-28048,22642,-50876,50490,-50876c95895,17518,118577,40346,118577,68394v,28041,-22682,50861,-50569,50861c40160,119262,17518,96443,17518,68394xe" filled="f" stroked="f" strokeweight=".22183mm">
                        <v:stroke joinstyle="miter"/>
                        <v:path arrowok="t" o:connecttype="custom" o:connectlocs="0,68394;68015,136773;136095,68394;68015,0;0,68394;17518,68394;68008,17518;118577,68394;68008,119255;17518,68394" o:connectangles="0,0,0,0,0,0,0,0,0,0"/>
                      </v:shape>
                      <v:shape id="Freeform 66" o:spid="_x0000_s1080" style="position:absolute;left:25017;top:4527;width:1360;height:1367;visibility:visible;mso-wrap-style:square;v-text-anchor:middle" coordsize="135958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" path="m,68394v,37700,30502,68379,68023,68379c105505,136773,135959,106094,135959,68394,135959,30679,105505,,68023,,30510,8,,30687,,68394xm17525,68394v,-28048,22659,-50876,50498,-50876c95839,17518,118441,40346,118441,68394v,28041,-22602,50861,-50418,50861c40184,119262,17525,96443,17525,68394xe" filled="f" stroked="f" strokeweight=".22183mm">
                        <v:stroke joinstyle="miter"/>
                        <v:path arrowok="t" o:connecttype="custom" o:connectlocs="0,68394;68023,136773;135959,68394;68023,0;0,68394;17525,68394;68023,17518;118441,68394;68023,119255;17525,68394" o:connectangles="0,0,0,0,0,0,0,0,0,0"/>
                      </v:shape>
                      <v:shape id="Freeform 67" o:spid="_x0000_s1081" style="position:absolute;left:26762;top:4527;width:1359;height:1367;visibility:visible;mso-wrap-style:square;v-text-anchor:middle" coordsize="135918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" path="m,68394v,37700,30462,68379,67919,68379c105409,136773,135919,106094,135919,68394,135919,30679,105417,,67919,,30462,8,,30687,,68394xm17510,68394v,-28048,22618,-50876,50417,-50876c95759,17518,118417,40346,118417,68394v,28041,-22658,50861,-50490,50861c40128,119262,17510,96443,17510,68394xe" filled="f" stroked="f" strokeweight=".22183mm">
                        <v:stroke joinstyle="miter"/>
                        <v:path arrowok="t" o:connecttype="custom" o:connectlocs="0,68394;67919,136773;135919,68394;67919,0;0,68394;17510,68394;67927,17518;118417,68394;67927,119255;17510,68394" o:connectangles="0,0,0,0,0,0,0,0,0,0"/>
                      </v:shape>
                      <v:shape id="Freeform 68" o:spid="_x0000_s1082" style="position:absolute;left:30251;top:4527;width:1361;height:1367;visibility:visible;mso-wrap-style:square;v-text-anchor:middle" coordsize="136126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" path="m,68394v,37700,30534,68379,68039,68379c105585,136773,136127,106094,136127,68394v,-18293,-7060,-35468,-19908,-48373c103386,7116,86284,,68047,,30534,8,,30687,,68394xm17518,68394v,-28048,22666,-50876,50513,-50876c81575,17518,94264,22795,103818,32374v9530,9603,14799,22404,14799,36020c118617,96435,95927,119255,68039,119255,40184,119262,17518,96443,17518,68394xe" filled="f" stroked="f" strokeweight=".22183mm">
                        <v:stroke joinstyle="miter"/>
                        <v:path arrowok="t" o:connecttype="custom" o:connectlocs="0,68394;68039,136773;136127,68394;116219,20021;68047,0;0,68394;17518,68394;68031,17518;103818,32374;118617,68394;68039,119255;17518,68394" o:connectangles="0,0,0,0,0,0,0,0,0,0,0,0"/>
                      </v:shape>
                      <v:shape id="Freeform 69" o:spid="_x0000_s1083" style="position:absolute;left:31996;top:4527;width:1361;height:1367;visibility:visible;mso-wrap-style:square;v-text-anchor:middle" coordsize="136038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" path="m,68394v,37700,30534,68379,68056,68379c105545,136773,136039,106094,136039,68394,136039,30679,105553,,68056,,30534,8,,30687,,68394xm17526,68394v,-28048,22666,-50876,50530,-50876c95887,17518,118521,40346,118521,68394v,28041,-22634,50861,-50465,50861c40184,119262,17526,96443,17526,68394xe" filled="f" stroked="f" strokeweight=".22183mm">
                        <v:stroke joinstyle="miter"/>
                        <v:path arrowok="t" o:connecttype="custom" o:connectlocs="0,68394;68056,136773;136039,68394;68056,0;0,68394;17526,68394;68056,17518;118521,68394;68056,119255;17526,68394" o:connectangles="0,0,0,0,0,0,0,0,0,0"/>
                      </v:shape>
                      <v:shape id="Freeform 70" o:spid="_x0000_s1084" style="position:absolute;left:33741;top:4527;width:1361;height:1367;visibility:visible;mso-wrap-style:square;v-text-anchor:middle" coordsize="136102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" path="m,68394v,37700,30510,68379,68007,68379c105545,136773,136102,106094,136102,68394,136102,30679,105553,,68007,,30517,8,,30687,,68394xm17517,68394v,-28048,22651,-50876,50490,-50876c95911,17518,118577,40346,118577,68394v,28041,-22666,50861,-50570,50861c40168,119262,17517,96443,17517,68394xe" filled="f" stroked="f" strokeweight=".22183mm">
                        <v:stroke joinstyle="miter"/>
                        <v:path arrowok="t" o:connecttype="custom" o:connectlocs="0,68394;68007,136773;136102,68394;68007,0;0,68394;17517,68394;68007,17518;118577,68394;68007,119255;17517,68394" o:connectangles="0,0,0,0,0,0,0,0,0,0"/>
                      </v:shape>
                      <v:shape id="Freeform 71" o:spid="_x0000_s1085" style="position:absolute;left:35487;top:4527;width:1361;height:1367;visibility:visible;mso-wrap-style:square;v-text-anchor:middle" coordsize="136095,1367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" path="m19876,20021c7060,32926,,50100,,68394v,18238,7068,35389,19876,48302c32725,129641,49818,136773,68039,136773v37530,,68056,-30679,68056,-68379c136095,30679,105577,,68039,,49818,,32701,7108,19876,20021xm32309,104343c22762,94732,17510,81963,17510,68386v,-13632,5244,-26433,14799,-36020c41815,22787,54504,17510,68039,17510v27856,,50546,22828,50546,50876c118585,96427,95895,119246,68039,119246v-13495,8,-26192,-5277,-35730,-14903xe" filled="f" stroked="f" strokeweight=".22183mm">
                        <v:stroke joinstyle="miter"/>
                        <v:path arrowok="t" o:connecttype="custom" o:connectlocs="19876,20021;0,68394;19876,116696;68039,136773;136095,68394;68039,0;19876,20021;32309,104343;17510,68386;32309,32366;68039,17510;118585,68386;68039,119246;32309,104343" o:connectangles="0,0,0,0,0,0,0,0,0,0,0,0,0,0"/>
                      </v:shape>
                    </v:group>
                    <v:group id="_x0000_s1086" style="position:absolute;top:13661;width:40774;height:9098" coordorigin=",13661" coordsize="40774,9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">
                      <v:shape id="Freeform 73" o:spid="_x0000_s1087" style="position:absolute;top:13663;width:7084;height:9094;visibility:visible;mso-wrap-style:square;v-text-anchor:middle" coordsize="708436,9094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" path="m358429,136189v-68663,,-138685,36308,-138685,112690c219744,343515,304142,354413,380856,369485v133168,33829,327580,71521,327580,247392c708436,834102,521212,909460,333644,909460,134491,909460,-5841,831783,187,610848r189423,c182390,707803,238029,773335,335307,773335v75395,,175191,-22827,175191,-115768c510498,554887,385205,547691,309842,528414,187419,498110,21806,442677,21806,288250,21806,88775,204177,,383886,,553713,,684475,92261,684475,267645r-181340,687c495923,179725,448831,136189,358429,136189r,xe" filled="f" stroked="f" strokeweight=".22183mm">
                        <v:stroke joinstyle="miter"/>
                        <v:path arrowok="t" o:connecttype="custom" o:connectlocs="358429,136189;219744,248879;380856,369485;708436,616877;333644,909460;187,610848;189610,610848;335307,773335;510498,657567;309842,528414;21806,288250;383886,0;684475,267645;503135,268332;358429,136189;358429,136189" o:connectangles="0,0,0,0,0,0,0,0,0,0,0,0,0,0,0,0"/>
                      </v:shape>
                      <v:shape id="Freeform 74" o:spid="_x0000_s1088" style="position:absolute;left:8057;top:16326;width:6303;height:6433;visibility:visible;mso-wrap-style:square;v-text-anchor:middle" coordsize="630255,64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" path="m315004,643342c118097,643342,,512382,,321591,,130968,118097,,315004,,512134,,630256,130968,630256,321591v-8,190791,-118122,321751,-315252,321751l315004,643342xm315004,522065v110414,,128323,-103847,128323,-200474c443327,225124,425418,121253,315004,121253v-110182,,-128260,103863,-128260,200338c186744,418218,204814,522065,315004,522065r,xe" filled="f" stroked="f" strokeweight=".22183mm">
                        <v:stroke joinstyle="miter"/>
                        <v:path arrowok="t" o:connecttype="custom" o:connectlocs="315004,643342;0,321591;315004,0;630256,321591;315004,643342;315004,643342;315004,522065;443327,321591;315004,121253;186744,321591;315004,522065;315004,522065" o:connectangles="0,0,0,0,0,0,0,0,0,0,0,0"/>
                      </v:shape>
                      <v:shape id="Freeform 75" o:spid="_x0000_s1089" style="position:absolute;left:14478;top:13661;width:3966;height:8926;visibility:visible;mso-wrap-style:square;v-text-anchor:middle" coordsize="396595,89258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" path="m271334,283764r109687,l381021,405161r-109687,l271334,892589r-180852,l90482,405161,,405161,,283764r90482,c85597,111587,101332,,297766,v32709,,66353,3702,98829,8555l396595,121277c268816,106717,266481,164686,271334,283764r,xe" filled="f" stroked="f" strokeweight=".22183mm">
                        <v:stroke joinstyle="miter"/>
                        <v:path arrowok="t" o:connecttype="custom" o:connectlocs="271334,283764;381021,283764;381021,405161;271334,405161;271334,892589;90482,892589;90482,405161;0,405161;0,283764;90482,283764;297766,0;396595,8555;396595,121277;271334,283764;271334,283764" o:connectangles="0,0,0,0,0,0,0,0,0,0,0,0,0,0,0"/>
                      </v:shape>
                      <v:shape id="Freeform 76" o:spid="_x0000_s1090" style="position:absolute;left:18744;top:14643;width:4388;height:8116;visibility:visible;mso-wrap-style:square;v-text-anchor:middle" coordsize="438810,81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" path="m121807,65468l302667,r,185578l438810,185578r,121397l302667,306975r,281749c302667,668624,314708,690389,377383,690389v19220,,38505,-2495,57725,-3694l435108,793412v-20428,9739,-116890,18254,-142171,18254c151957,811666,121815,737595,121815,605635r,-298668l,306967,,185570r121807,l121807,65468r,xe" filled="f" stroked="f" strokeweight=".22183mm">
                        <v:stroke joinstyle="miter"/>
                        <v:path arrowok="t" o:connecttype="custom" o:connectlocs="121807,65468;302667,0;302667,185578;438810,185578;438810,306975;302667,306975;302667,588724;377383,690389;435108,686695;435108,793412;292937,811666;121815,605635;121815,306967;0,306967;0,185570;121807,185570;121807,65468;121807,65468" o:connectangles="0,0,0,0,0,0,0,0,0,0,0,0,0,0,0,0,0,0"/>
                      </v:shape>
                      <v:shape id="Freeform 77" o:spid="_x0000_s1091" style="position:absolute;left:23674;top:14643;width:4388;height:8116;visibility:visible;mso-wrap-style:square;v-text-anchor:middle" coordsize="438786,8116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" path="m121759,65468l302643,r,185578l438786,185578r,121397l302643,306975r,281749c302643,668624,314716,690389,377359,690389v19260,,38505,-2495,57949,-3694l435308,793412v-20619,9739,-117090,18254,-142379,18254c151925,811666,121759,737595,121759,605635r,-298668l,306967,,185570r121759,l121759,65468r,xe" filled="f" stroked="f" strokeweight=".22183mm">
                        <v:stroke joinstyle="miter"/>
                        <v:path arrowok="t" o:connecttype="custom" o:connectlocs="121759,65468;302643,0;302643,185578;438786,185578;438786,306975;302643,306975;302643,588724;377359,690389;435308,686695;435308,793412;292929,811666;121759,605635;121759,306967;0,306967;0,185570;121759,185570;121759,65468;121759,65468" o:connectangles="0,0,0,0,0,0,0,0,0,0,0,0,0,0,0,0,0,0"/>
                      </v:shape>
                      <v:shape id="Freeform 78" o:spid="_x0000_s1092" style="position:absolute;left:28409;top:16326;width:5852;height:6433;visibility:visible;mso-wrap-style:square;v-text-anchor:middle" coordsize="585178,6433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" path="m186920,370332v,78198,10858,151733,104498,151733c354556,522065,386026,499126,403143,443820r162783,c550152,593586,433277,643342,291418,643342,83246,643342,,525775,,323079,,140499,106145,,291418,,405478,,499606,38843,550152,145400v16910,33797,25288,69986,30150,108484c585179,291616,585179,330298,585179,370332r-398259,l186920,370332xm398258,249055v,-66315,-18221,-127802,-106840,-127802c207516,121253,189255,182740,186920,249055r211338,l398258,249055xe" filled="f" stroked="f" strokeweight=".22183mm">
                        <v:stroke joinstyle="miter"/>
                        <v:path arrowok="t" o:connecttype="custom" o:connectlocs="186920,370332;291418,522065;403143,443820;565926,443820;291418,643342;0,323079;291418,0;550152,145400;580302,253884;585179,370332;186920,370332;186920,370332;398258,249055;291418,121253;186920,249055;398258,249055;398258,249055" o:connectangles="0,0,0,0,0,0,0,0,0,0,0,0,0,0,0,0,0"/>
                      </v:shape>
                      <v:shape id="Freeform 79" o:spid="_x0000_s1093" style="position:absolute;left:35011;top:13833;width:5763;height:8754;visibility:visible;mso-wrap-style:square;v-text-anchor:middle" coordsize="576303,8753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" path="m183243,515524l361632,259945r201256,l354412,526423,576304,875311r-211018,l183243,542166r-2367,2518l180876,875311,,875311,,,180876,r,513182l183243,515524xe" filled="f" stroked="f" strokeweight=".22183mm">
                        <v:stroke joinstyle="miter"/>
                        <v:path arrowok="t" o:connecttype="custom" o:connectlocs="183243,515524;361632,259945;562888,259945;354412,526423;576304,875311;365286,875311;183243,542166;180876,544684;180876,875311;0,875311;0,0;180876,0;180876,513182;183243,515524" o:connectangles="0,0,0,0,0,0,0,0,0,0,0,0,0,0"/>
                      </v:shape>
                    </v:group>
                    <w10:wrap anchorx="margin" anchory="page"/>
                  </v:group>
                </w:pict>
              </mc:Fallback>
            </mc:AlternateContent>
          </w:r>
          <w:r w:rsidR="00EA72B8">
            <w:rPr>
              <w:noProof/>
            </w:rPr>
            <w:drawing>
              <wp:anchor distT="0" distB="0" distL="114300" distR="114300" simplePos="0" relativeHeight="251658241" behindDoc="1" locked="0" layoutInCell="1" allowOverlap="1" wp14:anchorId="52C4F622" wp14:editId="0EBAA54E">
                <wp:simplePos x="0" y="0"/>
                <wp:positionH relativeFrom="page">
                  <wp:align>left</wp:align>
                </wp:positionH>
                <wp:positionV relativeFrom="paragraph">
                  <wp:posOffset>-900430</wp:posOffset>
                </wp:positionV>
                <wp:extent cx="7867419" cy="10986135"/>
                <wp:effectExtent l="0" t="0" r="635" b="5715"/>
                <wp:wrapNone/>
                <wp:docPr id="14984774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867419" cy="10986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63DF4F0B" w14:textId="77777777" w:rsidR="00275B7A" w:rsidRDefault="00275B7A" w:rsidP="00220E7C">
          <w:pPr>
            <w:pStyle w:val="DarkCoverTitleStk"/>
            <w:rPr>
              <w:rFonts w:ascii="Arial" w:hAnsi="Arial"/>
              <w:color w:val="auto"/>
              <w:sz w:val="20"/>
              <w:lang w:val="es-MX"/>
            </w:rPr>
          </w:pPr>
        </w:p>
        <w:p w14:paraId="6655EA95" w14:textId="190090AF" w:rsidR="001401FC" w:rsidRPr="00883899" w:rsidRDefault="00336B54" w:rsidP="00883899">
          <w:pPr>
            <w:pStyle w:val="DarkCoverTitleStk"/>
            <w:rPr>
              <w:color w:val="auto"/>
              <w:sz w:val="56"/>
              <w:szCs w:val="56"/>
              <w:lang w:val="es-MX"/>
            </w:rPr>
          </w:pPr>
          <w:r>
            <w:rPr>
              <w:color w:val="auto"/>
              <w:sz w:val="56"/>
              <w:szCs w:val="56"/>
              <w:lang w:val="es-MX"/>
            </w:rPr>
            <w:t>Ejercicio 9 - Admisión a colegio privado</w:t>
          </w:r>
        </w:p>
        <w:p w14:paraId="1528AD8D" w14:textId="2CFCC655" w:rsidR="00275B7A" w:rsidRPr="00070D43" w:rsidRDefault="00275B7A" w:rsidP="00220E7C">
          <w:pPr>
            <w:pStyle w:val="DarkCoverSubtitleStk"/>
            <w:rPr>
              <w:color w:val="auto"/>
            </w:rPr>
          </w:pPr>
          <w:r>
            <w:rPr>
              <w:color w:val="auto"/>
            </w:rPr>
            <w:t>Generado Por: Yeidi Fernández</w:t>
          </w:r>
        </w:p>
        <w:p w14:paraId="0E597DB3" w14:textId="45BB4691" w:rsidR="001401FC" w:rsidRDefault="001401FC" w:rsidP="00220E7C">
          <w:pPr>
            <w:pStyle w:val="DarkCoverSubtitleStk"/>
            <w:rPr>
              <w:color w:val="auto"/>
            </w:rPr>
          </w:pPr>
          <w:r w:rsidRPr="00070D43">
            <w:rPr>
              <w:color w:val="auto"/>
            </w:rPr>
            <w:t>Fecha de publicación: 16/10/2026</w:t>
          </w:r>
        </w:p>
        <w:p w14:paraId="42ADEE52" w14:textId="3C8EFCF8" w:rsidR="002729F6" w:rsidRDefault="00275B7A" w:rsidP="00220E7C">
          <w:pPr>
            <w:pStyle w:val="DarkCoverSubtitleStk"/>
            <w:rPr>
              <w:color w:val="auto"/>
            </w:rPr>
          </w:pPr>
          <w:r>
            <w:rPr>
              <w:color w:val="auto"/>
            </w:rPr>
            <w:t>Última Revisión: 16/10/2026</w:t>
          </w:r>
        </w:p>
        <w:p w14:paraId="3CF7549D" w14:textId="3E078CB6" w:rsidR="00275B7A" w:rsidRPr="00070D43" w:rsidRDefault="00275B7A" w:rsidP="00220E7C">
          <w:pPr>
            <w:pStyle w:val="DarkCoverSubtitleStk"/>
            <w:rPr>
              <w:color w:val="auto"/>
            </w:rPr>
          </w:pPr>
          <w:r>
            <w:rPr>
              <w:color w:val="auto"/>
            </w:rPr>
            <w:t>Versión:</w:t>
          </w:r>
          <w:r w:rsidR="001E41AE">
            <w:rPr>
              <w:color w:val="auto"/>
            </w:rPr>
            <w:t xml:space="preserve"> 1.0.0 </w:t>
          </w:r>
        </w:p>
        <w:p w14:paraId="1A37E82A" w14:textId="4048B6E0" w:rsidR="001401FC" w:rsidRDefault="001401FC">
          <w:pPr>
            <w:spacing w:before="0" w:after="0"/>
            <w:ind w:left="0"/>
            <w:rPr>
              <w:lang w:val="es-ES_tradnl"/>
            </w:rPr>
          </w:pPr>
          <w:r>
            <w:rPr>
              <w:bCs/>
              <w:lang w:val="es-ES_tradnl"/>
            </w:rPr>
            <w:br w:type="page"/>
          </w:r>
        </w:p>
      </w:sdtContent>
    </w:sdt>
    <w:bookmarkEnd w:id="0" w:displacedByCustomXml="next"/>
    <w:bookmarkEnd w:id="1" w:displacedByCustomXml="next"/>
    <w:sdt>
      <w:sdtPr>
        <w:rPr>
          <w:rFonts w:ascii="Arial" w:eastAsia="Times New Roman" w:hAnsi="Arial" w:cs="Times New Roman"/>
          <w:color w:val="auto"/>
          <w:sz w:val="20"/>
          <w:szCs w:val="24"/>
        </w:rPr>
        <w:id w:val="1251087254"/>
        <w:docPartObj>
          <w:docPartGallery w:val="Table of Contents"/>
          <w:docPartUnique/>
        </w:docPartObj>
      </w:sdtPr>
      <w:sdtEndPr>
        <w:rPr>
          <w:rFonts w:ascii="Avenir Next LT Pro" w:hAnsi="Avenir Next LT Pro"/>
          <w:b/>
          <w:bCs/>
          <w:szCs w:val="20"/>
        </w:rPr>
      </w:sdtEndPr>
      <w:sdtContent>
        <w:p w14:paraId="617FCCDE" w14:textId="44500A59" w:rsidR="00CE58D1" w:rsidRDefault="00CE58D1" w:rsidP="0042081E">
          <w:pPr>
            <w:pStyle w:val="TtuloTDC"/>
            <w:numPr>
              <w:ilvl w:val="0"/>
              <w:numId w:val="0"/>
            </w:numPr>
          </w:pPr>
          <w:r w:rsidRPr="00CE58D1">
            <w:rPr>
              <w:rFonts w:ascii="Avenir Next LT Pro" w:hAnsi="Avenir Next LT Pro"/>
              <w:lang w:val="es-MX"/>
            </w:rPr>
            <w:t>Índice</w:t>
          </w:r>
        </w:p>
        <w:p w14:paraId="59B2F110" w14:textId="3C9E35FD" w:rsidR="0066555E" w:rsidRDefault="00CE58D1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O" w:eastAsia="es-CO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2803627" w:history="1">
            <w:r w:rsidR="0066555E" w:rsidRPr="001362A0">
              <w:rPr>
                <w:rStyle w:val="Hipervnculo"/>
                <w:rFonts w:ascii="Avenir Next LT Pro Demi" w:hAnsi="Avenir Next LT Pro Demi"/>
                <w:noProof/>
              </w:rPr>
              <w:t>1</w:t>
            </w:r>
            <w:r w:rsidR="0066555E"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="0066555E" w:rsidRPr="001362A0">
              <w:rPr>
                <w:rStyle w:val="Hipervnculo"/>
                <w:rFonts w:ascii="Avenir Next LT Pro Demi" w:hAnsi="Avenir Next LT Pro Demi"/>
                <w:noProof/>
              </w:rPr>
              <w:t>Objetivo</w:t>
            </w:r>
            <w:r w:rsidR="0066555E">
              <w:rPr>
                <w:noProof/>
                <w:webHidden/>
              </w:rPr>
              <w:tab/>
            </w:r>
            <w:r w:rsidR="0066555E">
              <w:rPr>
                <w:noProof/>
                <w:webHidden/>
              </w:rPr>
              <w:fldChar w:fldCharType="begin"/>
            </w:r>
            <w:r w:rsidR="0066555E">
              <w:rPr>
                <w:noProof/>
                <w:webHidden/>
              </w:rPr>
              <w:instrText xml:space="preserve"> PAGEREF _Toc242803627 \h </w:instrText>
            </w:r>
            <w:r w:rsidR="0066555E">
              <w:rPr>
                <w:noProof/>
                <w:webHidden/>
              </w:rPr>
            </w:r>
            <w:r w:rsidR="0066555E">
              <w:rPr>
                <w:noProof/>
                <w:webHidden/>
              </w:rPr>
              <w:fldChar w:fldCharType="separate"/>
            </w:r>
            <w:r w:rsidR="0066555E">
              <w:rPr>
                <w:noProof/>
                <w:webHidden/>
              </w:rPr>
              <w:t>1</w:t>
            </w:r>
            <w:r w:rsidR="0066555E">
              <w:rPr>
                <w:noProof/>
                <w:webHidden/>
              </w:rPr>
              <w:fldChar w:fldCharType="end"/>
            </w:r>
          </w:hyperlink>
        </w:p>
        <w:p w14:paraId="40D6E47B" w14:textId="77AE16DB" w:rsidR="0066555E" w:rsidRDefault="0066555E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242803628" w:history="1">
            <w:r w:rsidRPr="001362A0">
              <w:rPr>
                <w:rStyle w:val="Hipervnculo"/>
                <w:noProof/>
                <w:lang w:val="es-CO"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Pr="001362A0">
              <w:rPr>
                <w:rStyle w:val="Hipervnculo"/>
                <w:noProof/>
                <w:lang w:val="es-CO"/>
              </w:rPr>
              <w:t>Objetivos específicos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_Toc242803628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080B38" w14:textId="2F3B2397" w:rsidR="0066555E" w:rsidRDefault="0066555E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242803629" w:history="1">
            <w:r w:rsidRPr="001362A0">
              <w:rPr>
                <w:rStyle w:val="Hipervnculo"/>
                <w:rFonts w:ascii="Avenir Next LT Pro Demi" w:hAnsi="Avenir Next LT Pro Demi"/>
                <w:noProof/>
                <w:lang w:val="es-CO"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Pr="001362A0">
              <w:rPr>
                <w:rStyle w:val="Hipervnculo"/>
                <w:rFonts w:ascii="Avenir Next LT Pro Demi" w:hAnsi="Avenir Next LT Pro Demi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_Toc242803629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A3103A" w14:textId="16A5C8C1" w:rsidR="0066555E" w:rsidRDefault="0066555E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242803630" w:history="1">
            <w:r w:rsidRPr="001362A0">
              <w:rPr>
                <w:rStyle w:val="Hipervnculo"/>
                <w:noProof/>
                <w:lang w:val="it-IT"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Pr="001362A0">
              <w:rPr>
                <w:rStyle w:val="Hipervnculo"/>
                <w:noProof/>
                <w:lang w:val="it-IT"/>
              </w:rPr>
              <w:t>Dentro del Alcance (In Scope):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_Toc242803630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25358" w14:textId="0AC28823" w:rsidR="0066555E" w:rsidRDefault="0066555E">
          <w:pPr>
            <w:pStyle w:val="TDC2"/>
            <w:tabs>
              <w:tab w:val="left" w:pos="96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242803631" w:history="1">
            <w:r w:rsidRPr="001362A0">
              <w:rPr>
                <w:rStyle w:val="Hipervnculo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Pr="001362A0">
              <w:rPr>
                <w:rStyle w:val="Hipervnculo"/>
                <w:noProof/>
              </w:rPr>
              <w:t>Fuera del Alcance (Out of Scope):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_Toc242803631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341B61" w14:textId="227EE8ED" w:rsidR="0066555E" w:rsidRDefault="0066555E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242803632" w:history="1">
            <w:r w:rsidRPr="001362A0">
              <w:rPr>
                <w:rStyle w:val="Hipervnculo"/>
                <w:rFonts w:ascii="Avenir Next LT Pro Demi" w:hAnsi="Avenir Next LT Pro Demi"/>
                <w:noProof/>
                <w:lang w:val="es-CO"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Pr="001362A0">
              <w:rPr>
                <w:rStyle w:val="Hipervnculo"/>
                <w:rFonts w:ascii="Avenir Next LT Pro Demi" w:hAnsi="Avenir Next LT Pro Demi"/>
                <w:noProof/>
                <w:lang w:val="es-CO"/>
              </w:rPr>
              <w:t>Pseudocódigo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_Toc242803632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0B2BDD" w14:textId="03A8B179" w:rsidR="0066555E" w:rsidRDefault="0066555E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242803633" w:history="1">
            <w:r w:rsidRPr="001362A0">
              <w:rPr>
                <w:rStyle w:val="Hipervnculo"/>
                <w:rFonts w:ascii="Avenir Next LT Pro Demi" w:hAnsi="Avenir Next LT Pro Demi"/>
                <w:noProof/>
                <w:lang w:val="es-CO"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Pr="001362A0">
              <w:rPr>
                <w:rStyle w:val="Hipervnculo"/>
                <w:rFonts w:ascii="Avenir Next LT Pro Demi" w:hAnsi="Avenir Next LT Pro Demi"/>
                <w:noProof/>
                <w:lang w:val="es-CO"/>
              </w:rPr>
              <w:t>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_Toc242803633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E65AC" w14:textId="0317421A" w:rsidR="0066555E" w:rsidRDefault="0066555E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242803634" w:history="1">
            <w:r w:rsidRPr="001362A0">
              <w:rPr>
                <w:rStyle w:val="Hipervnculo"/>
                <w:rFonts w:ascii="Avenir Next LT Pro Demi" w:hAnsi="Avenir Next LT Pro Demi"/>
                <w:noProof/>
                <w:lang w:val="es-CO"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Pr="001362A0">
              <w:rPr>
                <w:rStyle w:val="Hipervnculo"/>
                <w:rFonts w:ascii="Avenir Next LT Pro Demi" w:hAnsi="Avenir Next LT Pro Demi"/>
                <w:noProof/>
                <w:lang w:val="es-CO"/>
              </w:rPr>
              <w:t>Reglas de Negocio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_Toc242803634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AF4DA7" w14:textId="3E65322B" w:rsidR="0066555E" w:rsidRDefault="0066555E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242803635" w:history="1">
            <w:r w:rsidRPr="001362A0">
              <w:rPr>
                <w:rStyle w:val="Hipervnculo"/>
                <w:rFonts w:ascii="Avenir Next LT Pro Demi" w:hAnsi="Avenir Next LT Pro Demi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Pr="001362A0">
              <w:rPr>
                <w:rStyle w:val="Hipervnculo"/>
                <w:rFonts w:ascii="Avenir Next LT Pro Demi" w:hAnsi="Avenir Next LT Pro Demi"/>
                <w:noProof/>
                <w:lang w:val="es-CO"/>
              </w:rPr>
              <w:t>Evidencias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_Toc242803635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42D52A" w14:textId="4D2B7DDC" w:rsidR="0066555E" w:rsidRDefault="0066555E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242803636" w:history="1">
            <w:r w:rsidRPr="001362A0">
              <w:rPr>
                <w:rStyle w:val="Hipervnculo"/>
                <w:rFonts w:ascii="Avenir Next LT Pro Demi" w:hAnsi="Avenir Next LT Pro Demi"/>
                <w:noProof/>
                <w:lang w:val="es-CO"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Pr="001362A0">
              <w:rPr>
                <w:rStyle w:val="Hipervnculo"/>
                <w:rFonts w:ascii="Avenir Next LT Pro Demi" w:hAnsi="Avenir Next LT Pro Demi"/>
                <w:noProof/>
                <w:lang w:val="es-CO"/>
              </w:rPr>
              <w:t>Dificultades encontradas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_Toc242803636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86966" w14:textId="40371A80" w:rsidR="0066555E" w:rsidRDefault="0066555E">
          <w:pPr>
            <w:pStyle w:val="TDC1"/>
            <w:tabs>
              <w:tab w:val="left" w:pos="400"/>
              <w:tab w:val="right" w:leader="dot" w:pos="9962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lang w:val="es-CO" w:eastAsia="es-CO"/>
              <w14:ligatures w14:val="standardContextual"/>
            </w:rPr>
          </w:pPr>
          <w:hyperlink w:anchor="_Toc242803637" w:history="1">
            <w:r w:rsidRPr="001362A0">
              <w:rPr>
                <w:rStyle w:val="Hipervnculo"/>
                <w:rFonts w:ascii="Avenir Next LT Pro Demi" w:hAnsi="Avenir Next LT Pro Demi"/>
                <w:noProof/>
                <w:lang w:val="es-CO"/>
              </w:rPr>
              <w:t>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4"/>
                <w:lang w:val="es-CO" w:eastAsia="es-CO"/>
                <w14:ligatures w14:val="standardContextual"/>
              </w:rPr>
              <w:tab/>
            </w:r>
            <w:r w:rsidRPr="001362A0">
              <w:rPr>
                <w:rStyle w:val="Hipervnculo"/>
                <w:rFonts w:ascii="Avenir Next LT Pro Demi" w:hAnsi="Avenir Next LT Pro Demi"/>
                <w:noProof/>
                <w:lang w:val="es-CO"/>
              </w:rPr>
              <w:t>Mejoras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_Toc242803637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34845" w14:textId="6EF05048" w:rsidR="00CE58D1" w:rsidRDefault="00CE58D1">
          <w:r>
            <w:rPr>
              <w:b/>
              <w:bCs/>
              <w:noProof/>
            </w:rPr>
            <w:fldChar w:fldCharType="end"/>
          </w:r>
        </w:p>
      </w:sdtContent>
    </w:sdt>
    <w:p w14:paraId="0EA2474C" w14:textId="3E4673EF" w:rsidR="00C83D55" w:rsidRDefault="00C83D55" w:rsidP="00C83D55">
      <w:pPr>
        <w:pStyle w:val="TtuloTDC"/>
        <w:numPr>
          <w:ilvl w:val="0"/>
          <w:numId w:val="0"/>
        </w:numPr>
      </w:pPr>
      <w:r w:rsidRPr="00CE58D1">
        <w:rPr>
          <w:rFonts w:ascii="Avenir Next LT Pro" w:hAnsi="Avenir Next LT Pro"/>
          <w:lang w:val="es-MX"/>
        </w:rPr>
        <w:t>Índice</w:t>
      </w:r>
      <w:r>
        <w:rPr>
          <w:rFonts w:ascii="Avenir Next LT Pro" w:hAnsi="Avenir Next LT Pro"/>
          <w:lang w:val="es-MX"/>
        </w:rPr>
        <w:t xml:space="preserve"> de Tablas</w:t>
      </w:r>
    </w:p>
    <w:p w14:paraId="5D252C55" w14:textId="293DE49D" w:rsidR="003C6CBF" w:rsidRDefault="00C83D55">
      <w:pPr>
        <w:pStyle w:val="Tabladeilustraciones"/>
        <w:tabs>
          <w:tab w:val="right" w:leader="dot" w:pos="9962"/>
        </w:tabs>
        <w:rPr>
          <w:rFonts w:asciiTheme="minorHAnsi" w:eastAsiaTheme="minorEastAsia" w:hAnsiTheme="minorHAnsi" w:cstheme="minorBidi"/>
          <w:noProof/>
          <w:kern w:val="2"/>
          <w:sz w:val="24"/>
          <w:lang w:val="es-CO" w:eastAsia="es-CO"/>
          <w14:ligatures w14:val="standardContextual"/>
        </w:rPr>
      </w:pPr>
      <w:r>
        <w:rPr>
          <w:rFonts w:ascii="Arial" w:hAnsi="Arial"/>
        </w:rPr>
        <w:fldChar w:fldCharType="begin"/>
      </w:r>
      <w:r>
        <w:instrText xml:space="preserve"> TOC \h \z \c "Tabla" </w:instrText>
      </w:r>
      <w:r>
        <w:rPr>
          <w:rFonts w:ascii="Arial" w:hAnsi="Arial"/>
        </w:rPr>
        <w:fldChar w:fldCharType="separate"/>
      </w:r>
      <w:hyperlink w:anchor="_Toc242802594" w:history="1">
        <w:r w:rsidR="003C6CBF" w:rsidRPr="00ED7FFA">
          <w:rPr>
            <w:rStyle w:val="Hipervnculo"/>
            <w:noProof/>
          </w:rPr>
          <w:t>Tabla 2. Reglas de Negocio.</w:t>
        </w:r>
        <w:r w:rsidR="003C6CBF">
          <w:rPr>
            <w:noProof/>
            <w:webHidden/>
          </w:rPr>
          <w:tab/>
        </w:r>
        <w:r w:rsidR="003C6CBF">
          <w:rPr>
            <w:noProof/>
            <w:webHidden/>
          </w:rPr>
          <w:fldChar w:fldCharType="begin"/>
        </w:r>
        <w:r w:rsidR="003C6CBF">
          <w:rPr>
            <w:noProof/>
            <w:webHidden/>
          </w:rPr>
          <w:instrText xml:space="preserve"> PAGEREF _Toc242802594 \h </w:instrText>
        </w:r>
        <w:r w:rsidR="003C6CBF">
          <w:rPr>
            <w:noProof/>
            <w:webHidden/>
          </w:rPr>
        </w:r>
        <w:r w:rsidR="003C6CBF">
          <w:rPr>
            <w:noProof/>
            <w:webHidden/>
          </w:rPr>
          <w:fldChar w:fldCharType="separate"/>
        </w:r>
        <w:r w:rsidR="003C6CBF">
          <w:rPr>
            <w:noProof/>
            <w:webHidden/>
          </w:rPr>
          <w:t>1</w:t>
        </w:r>
        <w:r w:rsidR="003C6CBF">
          <w:rPr>
            <w:noProof/>
            <w:webHidden/>
          </w:rPr>
          <w:fldChar w:fldCharType="end"/>
        </w:r>
      </w:hyperlink>
    </w:p>
    <w:p w14:paraId="6AF153E2" w14:textId="7622AB24" w:rsidR="000636C9" w:rsidRDefault="00C83D55" w:rsidP="006B7795">
      <w:pPr>
        <w:pStyle w:val="IndexStk"/>
      </w:pPr>
      <w:r>
        <w:fldChar w:fldCharType="end"/>
      </w:r>
    </w:p>
    <w:p w14:paraId="343BE329" w14:textId="77777777" w:rsidR="003C6CBF" w:rsidRDefault="003C6CBF" w:rsidP="003C6CBF">
      <w:pPr>
        <w:pStyle w:val="IndexStk"/>
        <w:ind w:left="0"/>
      </w:pPr>
    </w:p>
    <w:p w14:paraId="1B60D3AD" w14:textId="3B5FBE72" w:rsidR="003C6CBF" w:rsidRDefault="003C6CBF" w:rsidP="003C6CBF">
      <w:pPr>
        <w:pStyle w:val="TtuloTDC"/>
        <w:numPr>
          <w:ilvl w:val="0"/>
          <w:numId w:val="0"/>
        </w:numPr>
      </w:pPr>
      <w:r w:rsidRPr="00CE58D1">
        <w:rPr>
          <w:rFonts w:ascii="Avenir Next LT Pro" w:hAnsi="Avenir Next LT Pro"/>
          <w:lang w:val="es-MX"/>
        </w:rPr>
        <w:t>Índice</w:t>
      </w:r>
      <w:r>
        <w:rPr>
          <w:rFonts w:ascii="Avenir Next LT Pro" w:hAnsi="Avenir Next LT Pro"/>
          <w:lang w:val="es-MX"/>
        </w:rPr>
        <w:t xml:space="preserve"> de </w:t>
      </w:r>
      <w:r>
        <w:rPr>
          <w:rFonts w:ascii="Avenir Next LT Pro" w:hAnsi="Avenir Next LT Pro"/>
          <w:lang w:val="es-MX"/>
        </w:rPr>
        <w:t>ilustraciones</w:t>
      </w:r>
    </w:p>
    <w:p w14:paraId="2AEE1642" w14:textId="38ED5636" w:rsidR="00602495" w:rsidRDefault="00602495" w:rsidP="00602495">
      <w:pPr>
        <w:rPr>
          <w:lang w:val="es-MX"/>
        </w:rPr>
      </w:pPr>
    </w:p>
    <w:p w14:paraId="247F9284" w14:textId="77777777" w:rsidR="0066555E" w:rsidRPr="00602495" w:rsidRDefault="0066555E" w:rsidP="00602495">
      <w:pPr>
        <w:rPr>
          <w:lang w:val="es-MX"/>
        </w:rPr>
      </w:pPr>
    </w:p>
    <w:p w14:paraId="2B0D9840" w14:textId="77777777" w:rsidR="00FE674B" w:rsidRDefault="00FE674B" w:rsidP="007E58F1">
      <w:pPr>
        <w:pStyle w:val="TextStk"/>
      </w:pPr>
    </w:p>
    <w:p w14:paraId="6D45E8E1" w14:textId="77777777" w:rsidR="00FE674B" w:rsidRDefault="00FE674B" w:rsidP="007E58F1">
      <w:pPr>
        <w:pStyle w:val="TextStk"/>
      </w:pPr>
    </w:p>
    <w:p w14:paraId="658DCB33" w14:textId="77777777" w:rsidR="00FE674B" w:rsidRDefault="00FE674B" w:rsidP="007E58F1">
      <w:pPr>
        <w:pStyle w:val="TextStk"/>
      </w:pPr>
    </w:p>
    <w:p w14:paraId="5EF513FB" w14:textId="77777777" w:rsidR="00FE674B" w:rsidRDefault="00FE674B" w:rsidP="007E58F1">
      <w:pPr>
        <w:pStyle w:val="TextStk"/>
      </w:pPr>
    </w:p>
    <w:p w14:paraId="24B0BBA8" w14:textId="77777777" w:rsidR="00FE674B" w:rsidRDefault="00FE674B" w:rsidP="007E58F1">
      <w:pPr>
        <w:pStyle w:val="TextStk"/>
      </w:pPr>
    </w:p>
    <w:p w14:paraId="65E5F508" w14:textId="77777777" w:rsidR="00FE674B" w:rsidRDefault="00FE674B" w:rsidP="007E58F1">
      <w:pPr>
        <w:pStyle w:val="TextStk"/>
      </w:pPr>
    </w:p>
    <w:p w14:paraId="1D062A2D" w14:textId="77777777" w:rsidR="00FE674B" w:rsidRDefault="00FE674B" w:rsidP="007E58F1">
      <w:pPr>
        <w:pStyle w:val="TextStk"/>
      </w:pPr>
    </w:p>
    <w:p w14:paraId="00687C80" w14:textId="77777777" w:rsidR="00FE674B" w:rsidRDefault="00FE674B" w:rsidP="007E58F1">
      <w:pPr>
        <w:pStyle w:val="TextStk"/>
      </w:pPr>
    </w:p>
    <w:p w14:paraId="2C660E9D" w14:textId="77777777" w:rsidR="00FE674B" w:rsidRDefault="00FE674B" w:rsidP="007E58F1">
      <w:pPr>
        <w:pStyle w:val="TextStk"/>
      </w:pPr>
    </w:p>
    <w:p w14:paraId="0244D643" w14:textId="77777777" w:rsidR="00FE674B" w:rsidRDefault="00FE674B" w:rsidP="007E58F1">
      <w:pPr>
        <w:pStyle w:val="TextStk"/>
      </w:pPr>
    </w:p>
    <w:p w14:paraId="14422CBA" w14:textId="77777777" w:rsidR="00FE674B" w:rsidRDefault="00FE674B" w:rsidP="007E58F1">
      <w:pPr>
        <w:pStyle w:val="TextStk"/>
      </w:pPr>
    </w:p>
    <w:p w14:paraId="2FFCDE8B" w14:textId="5315B242" w:rsidR="00092EA6" w:rsidRDefault="00092EA6" w:rsidP="007E58F1">
      <w:pPr>
        <w:pStyle w:val="TextStk"/>
      </w:pPr>
      <w:r w:rsidRPr="00FB4ACF">
        <w:rPr>
          <w:rFonts w:ascii="Avenir Next LT Pro Demi" w:hAnsi="Avenir Next LT Pro Demi"/>
          <w:sz w:val="24"/>
          <w:szCs w:val="24"/>
        </w:rPr>
        <w:t>Nombre del documento: PDD - Ejercicio 9 Admisión a colegio privado</w:t>
      </w:r>
    </w:p>
    <w:p w14:paraId="12F247C0" w14:textId="47D76FD9" w:rsidR="00092EA6" w:rsidRDefault="00092EA6" w:rsidP="007E58F1">
      <w:pPr>
        <w:pStyle w:val="TextStk"/>
      </w:pPr>
      <w:r w:rsidRPr="00FB4ACF">
        <w:rPr>
          <w:rFonts w:ascii="Avenir Next LT Pro Demi" w:hAnsi="Avenir Next LT Pro Demi"/>
          <w:sz w:val="24"/>
          <w:szCs w:val="24"/>
        </w:rPr>
        <w:t>Clasificación de la información:</w:t>
      </w:r>
      <w:r>
        <w:t xml:space="preserve"> </w:t>
      </w:r>
      <w:r w:rsidR="00627BA4">
        <w:t xml:space="preserve">Público </w:t>
      </w:r>
    </w:p>
    <w:p w14:paraId="73B74EA3" w14:textId="77777777" w:rsidR="00092EA6" w:rsidRDefault="00092EA6" w:rsidP="007E58F1">
      <w:pPr>
        <w:pStyle w:val="TextStk"/>
      </w:pPr>
    </w:p>
    <w:p w14:paraId="5A50C4C4" w14:textId="77777777" w:rsidR="00092EA6" w:rsidRPr="00977981" w:rsidRDefault="00092EA6" w:rsidP="00977981">
      <w:pPr>
        <w:pStyle w:val="HeadingTextStk"/>
        <w:rPr>
          <w:lang w:val="es-MX"/>
        </w:rPr>
      </w:pPr>
      <w:r w:rsidRPr="00977981">
        <w:rPr>
          <w:lang w:val="es-MX"/>
        </w:rPr>
        <w:t xml:space="preserve">Restricciones </w:t>
      </w:r>
    </w:p>
    <w:p w14:paraId="67996F4A" w14:textId="39C968F7" w:rsidR="00092EA6" w:rsidRPr="005826BB" w:rsidRDefault="00092EA6" w:rsidP="007E58F1">
      <w:pPr>
        <w:pStyle w:val="TextStk"/>
      </w:pPr>
      <w:r w:rsidRPr="005826BB">
        <w:t xml:space="preserve">Los contenidos de este documento son propiedad de Softtek, y son para uso </w:t>
      </w:r>
      <w:r w:rsidR="00627BA4">
        <w:t>público</w:t>
      </w:r>
      <w:r w:rsidRPr="005826BB">
        <w:t xml:space="preserve">. Queda estrictamente prohibido cualquier reproducción total o parcial sin la autorización escrita por parte de Softtek. </w:t>
      </w:r>
    </w:p>
    <w:p w14:paraId="044F4CCB" w14:textId="77777777" w:rsidR="00092EA6" w:rsidRPr="005826BB" w:rsidRDefault="00092EA6" w:rsidP="007E58F1">
      <w:pPr>
        <w:pStyle w:val="TextStk"/>
      </w:pPr>
      <w:r w:rsidRPr="005826BB">
        <w:t>Este documento está sujeto a cambios. Los comentarios, correcciones o dudas deberán ser enviados al autor.</w:t>
      </w:r>
    </w:p>
    <w:p w14:paraId="7141B23A" w14:textId="77777777" w:rsidR="00092EA6" w:rsidRDefault="00092EA6" w:rsidP="007E58F1">
      <w:pPr>
        <w:pStyle w:val="TextStk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81"/>
        <w:gridCol w:w="4981"/>
      </w:tblGrid>
      <w:tr w:rsidR="00806703" w:rsidRPr="00552C35" w14:paraId="56F59320" w14:textId="77777777" w:rsidTr="00092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03032" w:themeFill="background2" w:themeFillTint="E6"/>
            <w:hideMark/>
          </w:tcPr>
          <w:p w14:paraId="005F5AE7" w14:textId="77777777" w:rsidR="00092EA6" w:rsidRPr="007E58F1" w:rsidRDefault="00092EA6" w:rsidP="007E58F1">
            <w:pPr>
              <w:pStyle w:val="TextStk"/>
              <w:rPr>
                <w:color w:val="FFFFFF" w:themeColor="text1"/>
              </w:rPr>
            </w:pPr>
            <w:r w:rsidRPr="007E58F1">
              <w:rPr>
                <w:color w:val="FFFFFF" w:themeColor="text1"/>
              </w:rPr>
              <w:t>Audiencia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303032" w:themeFill="background2" w:themeFillTint="E6"/>
            <w:hideMark/>
          </w:tcPr>
          <w:p w14:paraId="652EFEE5" w14:textId="77777777" w:rsidR="00092EA6" w:rsidRPr="007E58F1" w:rsidRDefault="00092EA6" w:rsidP="007E58F1">
            <w:pPr>
              <w:pStyle w:val="TextSt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text1"/>
              </w:rPr>
            </w:pPr>
            <w:r w:rsidRPr="007E58F1">
              <w:rPr>
                <w:color w:val="FFFFFF" w:themeColor="text1"/>
              </w:rPr>
              <w:t>Propósito</w:t>
            </w:r>
          </w:p>
        </w:tc>
      </w:tr>
      <w:tr w:rsidR="008704DF" w:rsidRPr="00894A99" w14:paraId="6450A805" w14:textId="77777777" w:rsidTr="00A15261">
        <w:trPr>
          <w:trHeight w:val="59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A051F" w14:textId="07275982" w:rsidR="00092EA6" w:rsidRPr="00552C35" w:rsidRDefault="00092EA6" w:rsidP="00A15261">
            <w:pPr>
              <w:pStyle w:val="TextStk"/>
              <w:ind w:left="0"/>
            </w:pPr>
            <w:r>
              <w:rPr>
                <w:b w:val="0"/>
              </w:rPr>
              <w:t>Instructores y evaluadores del Semillero de Automatización RPA e IA</w:t>
            </w:r>
          </w:p>
        </w:tc>
        <w:tc>
          <w:tcPr>
            <w:tcW w:w="49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34F93" w14:textId="1887749A" w:rsidR="00092EA6" w:rsidRPr="000B190C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CO"/>
              </w:rPr>
            </w:pPr>
            <w:r>
              <w:rPr>
                <w:b w:val="0"/>
              </w:rPr>
              <w:t>Explicar cómo resolví el Ejercicio 9 para su revisión y sustentación</w:t>
            </w:r>
          </w:p>
        </w:tc>
      </w:tr>
    </w:tbl>
    <w:p w14:paraId="6775CC30" w14:textId="77777777" w:rsidR="00092EA6" w:rsidRDefault="00092EA6" w:rsidP="007E58F1">
      <w:pPr>
        <w:pStyle w:val="TextStk"/>
      </w:pPr>
    </w:p>
    <w:p w14:paraId="2D274A0B" w14:textId="77777777" w:rsidR="00092EA6" w:rsidRDefault="00092EA6" w:rsidP="007E58F1">
      <w:pPr>
        <w:pStyle w:val="TextStk"/>
      </w:pPr>
    </w:p>
    <w:p w14:paraId="57506475" w14:textId="77777777" w:rsidR="00092EA6" w:rsidRDefault="00092EA6" w:rsidP="00092EA6">
      <w:pPr>
        <w:pStyle w:val="HeadingTextStk"/>
        <w:rPr>
          <w:lang w:val="es-MX"/>
        </w:rPr>
      </w:pPr>
      <w:bookmarkStart w:id="2" w:name="_Toc103028057"/>
      <w:bookmarkStart w:id="3" w:name="_Toc136614291"/>
      <w:r>
        <w:rPr>
          <w:lang w:val="es-MX"/>
        </w:rPr>
        <w:t>Tabla de Revisión</w:t>
      </w:r>
      <w:bookmarkEnd w:id="2"/>
      <w:bookmarkEnd w:id="3"/>
      <w:r>
        <w:rPr>
          <w:lang w:val="es-MX"/>
        </w:rPr>
        <w:t xml:space="preserve"> </w:t>
      </w:r>
    </w:p>
    <w:p w14:paraId="422ABBE3" w14:textId="77777777" w:rsidR="00092EA6" w:rsidRPr="005826BB" w:rsidRDefault="00092EA6" w:rsidP="007E58F1">
      <w:pPr>
        <w:pStyle w:val="TextStk"/>
      </w:pPr>
      <w:r w:rsidRPr="005826BB">
        <w:t>La siguiente tabla enlista las revisiones realizadas a este documento. Debe utilizarse para describir los cambios y adiciones cada vez que este documento vuelva a ser publicado. La descripción debe ser detallada e incluir el nombre de quien solicita los cambios.</w:t>
      </w:r>
    </w:p>
    <w:p w14:paraId="7C76D611" w14:textId="77777777" w:rsidR="00092EA6" w:rsidRDefault="00092EA6" w:rsidP="007E58F1">
      <w:pPr>
        <w:pStyle w:val="TextStk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92"/>
        <w:gridCol w:w="1992"/>
        <w:gridCol w:w="1992"/>
        <w:gridCol w:w="1993"/>
        <w:gridCol w:w="1993"/>
      </w:tblGrid>
      <w:tr w:rsidR="00EB7918" w:rsidRPr="00552C35" w14:paraId="76312E3F" w14:textId="77777777" w:rsidTr="00092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 w:themeFill="text2" w:themeFillShade="1A"/>
            <w:hideMark/>
          </w:tcPr>
          <w:p w14:paraId="75FF4BE0" w14:textId="77777777" w:rsidR="00092EA6" w:rsidRPr="007E58F1" w:rsidRDefault="00092EA6" w:rsidP="007E58F1">
            <w:pPr>
              <w:pStyle w:val="TextStk"/>
              <w:rPr>
                <w:color w:val="FFFFFF" w:themeColor="text1"/>
              </w:rPr>
            </w:pPr>
            <w:r w:rsidRPr="007E58F1">
              <w:rPr>
                <w:color w:val="FFFFFF" w:themeColor="text1"/>
              </w:rPr>
              <w:t>Número de versión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 w:themeFill="text2" w:themeFillShade="1A"/>
            <w:hideMark/>
          </w:tcPr>
          <w:p w14:paraId="5E0EBA66" w14:textId="77777777" w:rsidR="00092EA6" w:rsidRPr="007E58F1" w:rsidRDefault="00092EA6" w:rsidP="007E58F1">
            <w:pPr>
              <w:pStyle w:val="TextSt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text1"/>
              </w:rPr>
            </w:pPr>
            <w:r w:rsidRPr="007E58F1">
              <w:rPr>
                <w:color w:val="FFFFFF" w:themeColor="text1"/>
              </w:rPr>
              <w:t>Fecha de versión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 w:themeFill="text2" w:themeFillShade="1A"/>
            <w:hideMark/>
          </w:tcPr>
          <w:p w14:paraId="7611B5CA" w14:textId="77777777" w:rsidR="00092EA6" w:rsidRPr="007E58F1" w:rsidRDefault="00092EA6" w:rsidP="007E58F1">
            <w:pPr>
              <w:pStyle w:val="TextSt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text1"/>
              </w:rPr>
            </w:pPr>
            <w:r w:rsidRPr="007E58F1">
              <w:rPr>
                <w:color w:val="FFFFFF" w:themeColor="text1"/>
              </w:rPr>
              <w:t>Tipo de cambios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 w:themeFill="text2" w:themeFillShade="1A"/>
            <w:hideMark/>
          </w:tcPr>
          <w:p w14:paraId="20780550" w14:textId="77777777" w:rsidR="00092EA6" w:rsidRPr="007E58F1" w:rsidRDefault="00092EA6" w:rsidP="007E58F1">
            <w:pPr>
              <w:pStyle w:val="TextSt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text1"/>
              </w:rPr>
            </w:pPr>
            <w:r w:rsidRPr="007E58F1">
              <w:rPr>
                <w:color w:val="FFFFFF" w:themeColor="text1"/>
              </w:rPr>
              <w:t>Dueño / Autor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171717" w:themeFill="text2" w:themeFillShade="1A"/>
            <w:hideMark/>
          </w:tcPr>
          <w:p w14:paraId="37709C83" w14:textId="77777777" w:rsidR="00092EA6" w:rsidRPr="007E58F1" w:rsidRDefault="00092EA6" w:rsidP="007E58F1">
            <w:pPr>
              <w:pStyle w:val="TextStk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FFFFFF" w:themeColor="text1"/>
              </w:rPr>
            </w:pPr>
            <w:r w:rsidRPr="007E58F1">
              <w:rPr>
                <w:color w:val="FFFFFF" w:themeColor="text1"/>
              </w:rPr>
              <w:t>Fecha de Revisión / Expiración</w:t>
            </w:r>
          </w:p>
        </w:tc>
      </w:tr>
      <w:tr w:rsidR="009A563B" w:rsidRPr="00894A99" w14:paraId="11D0676A" w14:textId="77777777" w:rsidTr="00092E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C80CDD" w14:textId="36E9E34E" w:rsidR="00092EA6" w:rsidRPr="00552C35" w:rsidRDefault="00092EA6" w:rsidP="007E58F1">
            <w:pPr>
              <w:pStyle w:val="TextStk"/>
            </w:pPr>
            <w:r>
              <w:rPr>
                <w:b w:val="0"/>
              </w:rPr>
              <w:t>1.0.0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25C5E" w14:textId="7FF36154" w:rsidR="00092EA6" w:rsidRPr="00552C35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16/10/2026</w:t>
            </w: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BE5312" w14:textId="6B1AD893" w:rsidR="00092EA6" w:rsidRPr="00552C35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Creación del documento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5B9F9" w14:textId="5816507E" w:rsidR="00092EA6" w:rsidRPr="00552C35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Yeidi Fernández</w:t>
            </w: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3C5687" w14:textId="77777777" w:rsidR="00092EA6" w:rsidRPr="00552C35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16/10/2026</w:t>
            </w:r>
          </w:p>
        </w:tc>
      </w:tr>
      <w:tr w:rsidR="000B2829" w:rsidRPr="00552C35" w14:paraId="4E936712" w14:textId="77777777" w:rsidTr="00092E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1C1658" w14:textId="77777777" w:rsidR="00092EA6" w:rsidRPr="00552C35" w:rsidRDefault="00092EA6" w:rsidP="007E58F1">
            <w:pPr>
              <w:pStyle w:val="TextStk"/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1D05C" w14:textId="77777777" w:rsidR="00092EA6" w:rsidRPr="00552C35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34193" w14:textId="3C3B8979" w:rsidR="00092EA6" w:rsidRPr="00552C35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78151" w14:textId="45C1F0B1" w:rsidR="00092EA6" w:rsidRPr="00552C35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8BCE5" w14:textId="77777777" w:rsidR="00092EA6" w:rsidRPr="00552C35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B2829" w:rsidRPr="00552C35" w14:paraId="77D44720" w14:textId="77777777" w:rsidTr="00092EA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E5FB21" w14:textId="77777777" w:rsidR="00092EA6" w:rsidRPr="00552C35" w:rsidRDefault="00092EA6" w:rsidP="007E58F1">
            <w:pPr>
              <w:pStyle w:val="TextStk"/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FCF72" w14:textId="77777777" w:rsidR="00092EA6" w:rsidRPr="00552C35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261391" w14:textId="77777777" w:rsidR="00092EA6" w:rsidRPr="00552C35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C982A2" w14:textId="77777777" w:rsidR="00092EA6" w:rsidRPr="00552C35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A55C57" w14:textId="77777777" w:rsidR="00092EA6" w:rsidRPr="00552C35" w:rsidRDefault="00092EA6" w:rsidP="007E58F1">
            <w:pPr>
              <w:pStyle w:val="TextStk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BF9217" w14:textId="77777777" w:rsidR="00092EA6" w:rsidRDefault="00092EA6" w:rsidP="007E58F1">
      <w:pPr>
        <w:pStyle w:val="TextStk"/>
      </w:pPr>
    </w:p>
    <w:p w14:paraId="485457EB" w14:textId="77777777" w:rsidR="00092EA6" w:rsidRDefault="00092EA6" w:rsidP="00092EA6">
      <w:pPr>
        <w:ind w:left="0"/>
        <w:rPr>
          <w:lang w:val="es-MX"/>
        </w:rPr>
      </w:pPr>
    </w:p>
    <w:p w14:paraId="1061EC23" w14:textId="77777777" w:rsidR="007343F7" w:rsidRPr="001401FC" w:rsidRDefault="007343F7" w:rsidP="00046666">
      <w:pPr>
        <w:pStyle w:val="NumberingTextStk"/>
        <w:sectPr w:rsidR="007343F7" w:rsidRPr="001401FC" w:rsidSect="001D6757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2240" w:h="15840" w:code="1"/>
          <w:pgMar w:top="1418" w:right="1134" w:bottom="1418" w:left="1134" w:header="737" w:footer="510" w:gutter="0"/>
          <w:pgNumType w:start="0"/>
          <w:cols w:space="708"/>
          <w:titlePg/>
          <w:docGrid w:linePitch="360"/>
        </w:sectPr>
      </w:pPr>
    </w:p>
    <w:p w14:paraId="4F091968" w14:textId="77777777" w:rsidR="000244BF" w:rsidRPr="00005F8A" w:rsidRDefault="000244BF" w:rsidP="008B1F1E">
      <w:pPr>
        <w:pStyle w:val="Ttulo1"/>
        <w:numPr>
          <w:ilvl w:val="0"/>
          <w:numId w:val="6"/>
        </w:numPr>
        <w:tabs>
          <w:tab w:val="num" w:pos="0"/>
        </w:tabs>
        <w:ind w:left="360" w:hanging="360"/>
        <w:rPr>
          <w:rFonts w:ascii="Avenir Next LT Pro Demi" w:hAnsi="Avenir Next LT Pro Demi"/>
          <w:b w:val="0"/>
          <w:bCs w:val="0"/>
          <w:sz w:val="24"/>
          <w:szCs w:val="24"/>
        </w:rPr>
      </w:pPr>
      <w:bookmarkStart w:id="5" w:name="_Toc167702042"/>
      <w:bookmarkStart w:id="6" w:name="_Toc242803627"/>
      <w:proofErr w:type="spellStart"/>
      <w:r w:rsidRPr="00005F8A">
        <w:rPr>
          <w:rFonts w:ascii="Avenir Next LT Pro Demi" w:hAnsi="Avenir Next LT Pro Demi"/>
          <w:b w:val="0"/>
          <w:bCs w:val="0"/>
          <w:sz w:val="24"/>
          <w:szCs w:val="24"/>
        </w:rPr>
        <w:lastRenderedPageBreak/>
        <w:t>Objetivo</w:t>
      </w:r>
      <w:bookmarkEnd w:id="5"/>
      <w:bookmarkEnd w:id="6"/>
      <w:proofErr w:type="spellEnd"/>
    </w:p>
    <w:p>
      <w:pPr>
        <w:pStyle w:val="TextStk"/>
      </w:pPr>
      <w:r>
        <w:rPr>
          <w:b w:val="0"/>
        </w:rPr>
        <w:t>Mi objetivo fue construir un programa en Python que funciona por consola y ayuda a un colegio privado a decidir si admite a un aspirante. El programa pide los datos del aspirante y de su familia, calcula un puntaje de 100 puntos y muestra una carta con la decisión, el costo final y la pensión mensual.</w:t>
      </w:r>
    </w:p>
    <w:p w14:paraId="2AF8F1A5" w14:textId="36A7485A" w:rsidR="00E21BFF" w:rsidRPr="00E21BFF" w:rsidRDefault="00E21BFF" w:rsidP="00E21BFF">
      <w:pPr>
        <w:pStyle w:val="Ttulo2"/>
        <w:rPr>
          <w:b w:val="0"/>
          <w:bCs w:val="0"/>
          <w:i w:val="0"/>
          <w:iCs w:val="0"/>
          <w:sz w:val="20"/>
          <w:szCs w:val="20"/>
          <w:lang w:val="es-CO"/>
        </w:rPr>
      </w:pPr>
      <w:bookmarkStart w:id="7" w:name="_Toc242803628"/>
      <w:r w:rsidRPr="00E21BFF">
        <w:rPr>
          <w:b w:val="0"/>
          <w:bCs w:val="0"/>
          <w:i w:val="0"/>
          <w:iCs w:val="0"/>
          <w:sz w:val="20"/>
          <w:szCs w:val="20"/>
          <w:lang w:val="es-CO"/>
        </w:rPr>
        <w:t>Objetivos específicos</w:t>
      </w:r>
      <w:bookmarkEnd w:id="7"/>
      <w:r w:rsidRPr="00E21BFF">
        <w:rPr>
          <w:b w:val="0"/>
          <w:bCs w:val="0"/>
          <w:i w:val="0"/>
          <w:iCs w:val="0"/>
          <w:sz w:val="20"/>
          <w:szCs w:val="20"/>
          <w:lang w:val="es-CO"/>
        </w:rPr>
        <w:t xml:space="preserve"> </w:t>
      </w:r>
    </w:p>
    <w:p>
      <w:pPr>
        <w:pStyle w:val="BulletedTextStk"/>
      </w:pPr>
      <w:r>
        <w:rPr>
          <w:b w:val="0"/>
        </w:rPr>
        <w:t>Pedir todos los datos por consola y validar cada uno, para que el programa nunca se cierre con un error.</w:t>
      </w:r>
    </w:p>
    <w:p>
      <w:pPr>
        <w:pStyle w:val="BulletedTextStk"/>
      </w:pPr>
      <w:r>
        <w:rPr>
          <w:b w:val="0"/>
        </w:rPr>
        <w:t>Sumar los ingresos de los aportantes con un ciclo que depende del número que digita el usuario.</w:t>
      </w:r>
    </w:p>
    <w:p>
      <w:pPr>
        <w:pStyle w:val="BulletedTextStk"/>
      </w:pPr>
      <w:r>
        <w:rPr>
          <w:b w:val="0"/>
        </w:rPr>
        <w:t>Calcular el puntaje económico, el familiar y el académico según las reglas del enunciado.</w:t>
      </w:r>
    </w:p>
    <w:p>
      <w:pPr>
        <w:pStyle w:val="BulletedTextStk"/>
      </w:pPr>
      <w:r>
        <w:rPr>
          <w:b w:val="0"/>
        </w:rPr>
        <w:t>Aplicar el descuento por hermanos sin pasar del tope del 25 %.</w:t>
      </w:r>
    </w:p>
    <w:p>
      <w:pPr>
        <w:pStyle w:val="BulletedTextStk"/>
      </w:pPr>
      <w:r>
        <w:rPr>
          <w:b w:val="0"/>
        </w:rPr>
        <w:t>Probar becas del 20 %, 35 % y 50 % cuando la familia no alcanza a pagar.</w:t>
      </w:r>
    </w:p>
    <w:p>
      <w:pPr>
        <w:pStyle w:val="BulletedTextStk"/>
      </w:pPr>
      <w:r>
        <w:rPr>
          <w:b w:val="0"/>
        </w:rPr>
        <w:t>Mostrar una carta con el desglose de puntos, los costos y la decisión con su justificación.</w:t>
      </w:r>
    </w:p>
    <w:p w14:paraId="1955FBE5" w14:textId="1C7121BC" w:rsidR="000244BF" w:rsidRPr="005A1C3B" w:rsidRDefault="000244BF" w:rsidP="008B1F1E">
      <w:pPr>
        <w:pStyle w:val="Ttulo1"/>
        <w:numPr>
          <w:ilvl w:val="0"/>
          <w:numId w:val="6"/>
        </w:numPr>
        <w:tabs>
          <w:tab w:val="num" w:pos="0"/>
        </w:tabs>
        <w:ind w:left="360" w:hanging="360"/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</w:pPr>
      <w:bookmarkStart w:id="8" w:name="_Toc167702043"/>
      <w:bookmarkStart w:id="9" w:name="_Toc242803629"/>
      <w:proofErr w:type="spellStart"/>
      <w:r w:rsidRPr="00005F8A">
        <w:rPr>
          <w:rFonts w:ascii="Avenir Next LT Pro Demi" w:hAnsi="Avenir Next LT Pro Demi"/>
          <w:b w:val="0"/>
          <w:bCs w:val="0"/>
          <w:sz w:val="24"/>
          <w:szCs w:val="24"/>
        </w:rPr>
        <w:t>Alcance</w:t>
      </w:r>
      <w:bookmarkEnd w:id="8"/>
      <w:bookmarkEnd w:id="9"/>
      <w:proofErr w:type="spellEnd"/>
      <w:r w:rsidRPr="005A1C3B"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  <w:t xml:space="preserve"> </w:t>
      </w:r>
    </w:p>
    <w:p w14:paraId="312BADE5" w14:textId="657A2010" w:rsidR="008457C9" w:rsidRPr="00894A99" w:rsidRDefault="00BD499A" w:rsidP="004F13D6">
      <w:pPr>
        <w:pStyle w:val="Ttulo2"/>
        <w:rPr>
          <w:b w:val="0"/>
          <w:bCs w:val="0"/>
          <w:i w:val="0"/>
          <w:iCs w:val="0"/>
          <w:sz w:val="20"/>
          <w:szCs w:val="20"/>
          <w:lang w:val="it-IT"/>
        </w:rPr>
      </w:pPr>
      <w:bookmarkStart w:id="10" w:name="_Toc242803630"/>
      <w:r w:rsidRPr="00894A99">
        <w:rPr>
          <w:b w:val="0"/>
          <w:bCs w:val="0"/>
          <w:i w:val="0"/>
          <w:iCs w:val="0"/>
          <w:sz w:val="20"/>
          <w:szCs w:val="20"/>
          <w:lang w:val="it-IT"/>
        </w:rPr>
        <w:t>Dentro del Alcance (In Scope):</w:t>
      </w:r>
      <w:bookmarkEnd w:id="10"/>
    </w:p>
    <w:p>
      <w:pPr>
        <w:pStyle w:val="BulletedTextStk"/>
      </w:pPr>
      <w:r>
        <w:rPr>
          <w:b w:val="0"/>
        </w:rPr>
        <w:t>Captura y validación de los 13 datos que pide el enunciado.</w:t>
      </w:r>
    </w:p>
    <w:p>
      <w:pPr>
        <w:pStyle w:val="BulletedTextStk"/>
      </w:pPr>
      <w:r>
        <w:rPr>
          <w:b w:val="0"/>
        </w:rPr>
        <w:t>Ciclo para pedir el ingreso de cada aportante.</w:t>
      </w:r>
    </w:p>
    <w:p>
      <w:pPr>
        <w:pStyle w:val="BulletedTextStk"/>
      </w:pPr>
      <w:r>
        <w:rPr>
          <w:b w:val="0"/>
        </w:rPr>
        <w:t>Cálculo de los tres puntajes y del puntaje total.</w:t>
      </w:r>
    </w:p>
    <w:p>
      <w:pPr>
        <w:pStyle w:val="BulletedTextStk"/>
      </w:pPr>
      <w:r>
        <w:rPr>
          <w:b w:val="0"/>
        </w:rPr>
        <w:t>Descuento por hermanos y asignación escalonada de la beca.</w:t>
      </w:r>
    </w:p>
    <w:p>
      <w:pPr>
        <w:pStyle w:val="BulletedTextStk"/>
      </w:pPr>
      <w:r>
        <w:rPr>
          <w:b w:val="0"/>
        </w:rPr>
        <w:t>Las decisiones: admitido, admitido con beca parcial, lista de espera por capacidad de pago, lista de espera y no admitido.</w:t>
      </w:r>
    </w:p>
    <w:p>
      <w:pPr>
        <w:pStyle w:val="BulletedTextStk"/>
      </w:pPr>
      <w:r>
        <w:rPr>
          <w:b w:val="0"/>
        </w:rPr>
        <w:t>Carta de resultado por consola.</w:t>
      </w:r>
    </w:p>
    <w:p w14:paraId="7DC5510E" w14:textId="79FAE00F" w:rsidR="00A17A81" w:rsidRPr="00BF2A60" w:rsidRDefault="00A17A81" w:rsidP="00BF2A60">
      <w:pPr>
        <w:pStyle w:val="Ttulo2"/>
        <w:rPr>
          <w:b w:val="0"/>
          <w:bCs w:val="0"/>
          <w:i w:val="0"/>
          <w:iCs w:val="0"/>
          <w:sz w:val="20"/>
          <w:szCs w:val="20"/>
        </w:rPr>
      </w:pPr>
      <w:bookmarkStart w:id="11" w:name="_Toc242803631"/>
      <w:r w:rsidRPr="004F13D6">
        <w:rPr>
          <w:b w:val="0"/>
          <w:bCs w:val="0"/>
          <w:i w:val="0"/>
          <w:iCs w:val="0"/>
          <w:sz w:val="20"/>
          <w:szCs w:val="20"/>
        </w:rPr>
        <w:t xml:space="preserve">Fuera del </w:t>
      </w:r>
      <w:proofErr w:type="spellStart"/>
      <w:r w:rsidRPr="004F13D6">
        <w:rPr>
          <w:b w:val="0"/>
          <w:bCs w:val="0"/>
          <w:i w:val="0"/>
          <w:iCs w:val="0"/>
          <w:sz w:val="20"/>
          <w:szCs w:val="20"/>
        </w:rPr>
        <w:t>Alcance</w:t>
      </w:r>
      <w:proofErr w:type="spellEnd"/>
      <w:r w:rsidRPr="004F13D6">
        <w:rPr>
          <w:b w:val="0"/>
          <w:bCs w:val="0"/>
          <w:i w:val="0"/>
          <w:iCs w:val="0"/>
          <w:sz w:val="20"/>
          <w:szCs w:val="20"/>
        </w:rPr>
        <w:t xml:space="preserve"> (Out of Scope):</w:t>
      </w:r>
      <w:bookmarkEnd w:id="11"/>
    </w:p>
    <w:p>
      <w:pPr>
        <w:pStyle w:val="BulletedTextStk"/>
      </w:pPr>
      <w:r>
        <w:rPr>
          <w:b w:val="0"/>
        </w:rPr>
        <w:t>El programa no guarda la información en archivos ni en una base de datos.</w:t>
      </w:r>
    </w:p>
    <w:p>
      <w:pPr>
        <w:pStyle w:val="BulletedTextStk"/>
      </w:pPr>
      <w:r>
        <w:rPr>
          <w:b w:val="0"/>
        </w:rPr>
        <w:t>No tiene ventanas ni interfaz gráfica, solo funciona por consola.</w:t>
      </w:r>
    </w:p>
    <w:p>
      <w:pPr>
        <w:pStyle w:val="BulletedTextStk"/>
      </w:pPr>
      <w:r>
        <w:rPr>
          <w:b w:val="0"/>
        </w:rPr>
        <w:t>Evalúa un solo aspirante cada vez que se ejecuta.</w:t>
      </w:r>
    </w:p>
    <w:p>
      <w:pPr>
        <w:pStyle w:val="BulletedTextStk"/>
      </w:pPr>
      <w:r>
        <w:rPr>
          <w:b w:val="0"/>
        </w:rPr>
        <w:t>No revisa documentos reales de la familia. Confía en los datos que se digitan.</w:t>
      </w:r>
    </w:p>
    <w:p>
      <w:pPr>
        <w:pStyle w:val="BulletedTextStk"/>
      </w:pPr>
      <w:r>
        <w:rPr>
          <w:b w:val="0"/>
        </w:rPr>
        <w:t>No usa librerías externas, solo Python estándar.</w:t>
      </w:r>
    </w:p>
    <w:p w14:paraId="60DFB15B" w14:textId="77777777" w:rsidR="004A2EDD" w:rsidRDefault="00E45629" w:rsidP="004A2EDD">
      <w:pPr>
        <w:pStyle w:val="Ttulo1"/>
        <w:numPr>
          <w:ilvl w:val="0"/>
          <w:numId w:val="6"/>
        </w:numPr>
        <w:tabs>
          <w:tab w:val="num" w:pos="0"/>
        </w:tabs>
        <w:ind w:left="360" w:hanging="360"/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</w:pPr>
      <w:bookmarkStart w:id="12" w:name="_Toc242803632"/>
      <w:r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  <w:t>Pseudocódigo</w:t>
      </w:r>
      <w:bookmarkEnd w:id="12"/>
      <w:r w:rsidR="004A2EDD"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  <w:t xml:space="preserve"> </w:t>
      </w:r>
    </w:p>
    <w:p>
      <w:pPr>
        <w:pStyle w:val="TextStk"/>
      </w:pPr>
      <w:r>
        <w:rPr>
          <w:b w:val="0"/>
        </w:rPr>
        <w:t>Antes de programar hice el diagrama de flujo en PSeInt y escribí el pseudocódigo con los pasos del algoritmo principal.</w:t>
      </w:r>
    </w:p>
    <w:p>
      <w:pPr>
        <w:pStyle w:val="TextStk"/>
        <w:keepNext/>
      </w:pPr>
      <w:r>
        <w:rPr>
          <w:b/>
        </w:rPr>
        <w:t>Diagrama de flujo</w:t>
      </w:r>
    </w:p>
    <w:p>
      <w:pPr>
        <w:pStyle w:val="TextStk"/>
        <w:keepNext/>
      </w:pPr>
      <w:r>
        <w:rPr>
          <w:b w:val="0"/>
        </w:rPr>
        <w:t>Lo partí en dos mitades para que quepa en una hoja: primero va la mitad izquierda y luego la derecha.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68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5817421"/>
                  <wp:docPr id="2116112303" name="Picture 211611230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_1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581742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4099941"/>
                  <wp:docPr id="2116112304" name="Picture 211611230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ag_2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409994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extStk"/>
        <w:keepNext/>
      </w:pPr>
      <w:r>
        <w:rPr>
          <w:b/>
        </w:rPr>
        <w:t>Pseudocódigo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68"/>
          </w:tcPr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>INICIO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Definir COSTO_ANUAL = 18.000.000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// Cada dato se vuelve a pedir si no es válido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// Capturar la información del aspirante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Pedir nombre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Pedir edad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Pedir grado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Pedir nombre del acudiente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Pedir tipo de familia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Pedir estado civil de los padres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Pedir cantidad de aportantes económicos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ingreso_familiar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Para i desde 1 hasta cantidad de aportantes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Pedir ingreso del aportante 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ingreso_familiar = ingreso_familiar + ingreso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Fin Para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Pedir gastos mensuales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Preguntar si la vivienda es propia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Pedir cantidad de hermanos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Pedir promedio académico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Preguntar si tuvo observaciones disciplinarias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// Calcular capacidad económica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excedente_mensual = ingreso_familiar - gastos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excedente_anual = excedente_mensual * 12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// Calcular puntaje económico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Asignar puntos según el excedente anual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Si la vivienda es propia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sumar 10 puntos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Fin Si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Si hay 2 o más aportantes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sumar 10 puntos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Fin Si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// Calcular puntaje familiar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Asignar puntos según el tipo de familia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Asignar puntos según el estado civil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Si tiene al menos un hermano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sumar 5 puntos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Fin Si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</w:tc>
        <w:tc>
          <w:tcPr>
            <w:tcW w:type="dxa" w:w="4968"/>
          </w:tcPr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// Calcular puntaje académico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Asignar puntos según el promedio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Si no tuvo observaciones disciplinarias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sumar 5 puntos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Fin Si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// Calcular puntaje total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puntaje_total = puntaje_economico + puntaje_familiar + puntaje_academico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// Calcular descuento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descuento = hermanos * 10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Si descuento es mayor a 25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descuento = 25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Fin Si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costo_con_descuento = COSTO_ANUAL - (COSTO_ANUAL * descuento / 100)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// Tomar decisión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beca_otorgada = 0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costo_final = costo_con_descuento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Si puntaje_total &gt;= 70 Entonces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Si excedente_anual &gt;= costo_con_descuento Entonces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decision = "ADMITIDO"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Sino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Para cada beca en 20 %, 35 % y 50 %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    costo_con_beca = costo_con_descuento - (costo_con_descuento * beca / 100)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    Si excedente_anual &gt;= costo_con_beca Entonces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        beca_otorgada = beca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        costo_final = costo_con_beca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        decision = "ADMITIDO CON BECA PARCIAL"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        salir del ciclo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    Fin Si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Fin Para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Si beca_otorgada = 0 Entonces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    decision = "LISTA DE ESPERA POR CAPACIDAD DE PAGO"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Fin Si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Fin Si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Sino Si puntaje_total &gt;= 50 Entonces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decision = "LISTA DE ESPERA"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Sino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decision = "NO ADMITIDO"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Fin Si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pension_mensual = costo_final / 12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Mostrar: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Datos del aspirante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Para cada criterio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    mostrar sus puntos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Fin Para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Puntajes obtenidos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Descuento aplicado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Beca otorgada (si aplica)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Costo final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Pensión mensual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 xml:space="preserve">      Decisión final y justificación</w:t>
            </w:r>
          </w:p>
          <w:p>
            <w:pPr>
              <w:spacing w:before="0" w:after="0"/>
            </w:pPr>
            <w:r>
              <w:rPr>
                <w:rFonts w:ascii="Consolas" w:hAnsi="Consolas"/>
                <w:sz w:val="14"/>
              </w:rPr>
              <w:t>FIN</w:t>
            </w:r>
          </w:p>
        </w:tc>
      </w:tr>
    </w:tbl>
    <w:p w14:paraId="78811B9E" w14:textId="4DC45194" w:rsidR="000244BF" w:rsidRDefault="00E45629" w:rsidP="008B1F1E">
      <w:pPr>
        <w:pStyle w:val="Ttulo1"/>
        <w:numPr>
          <w:ilvl w:val="0"/>
          <w:numId w:val="6"/>
        </w:numPr>
        <w:tabs>
          <w:tab w:val="num" w:pos="0"/>
        </w:tabs>
        <w:ind w:left="360" w:hanging="360"/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</w:pPr>
      <w:bookmarkStart w:id="13" w:name="_Toc242803633"/>
      <w:r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  <w:t>Desarrollo</w:t>
      </w:r>
      <w:bookmarkEnd w:id="13"/>
      <w:r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  <w:t xml:space="preserve"> </w:t>
      </w:r>
    </w:p>
    <w:p>
      <w:pPr>
        <w:pStyle w:val="TextStk"/>
      </w:pPr>
      <w:r>
        <w:rPr>
          <w:b w:val="0"/>
        </w:rPr>
        <w:t>Hice el programa en un solo archivo de Python, organizado en funciones y usando solo la librería estándar. Primero escribí las funciones para pedir y validar los datos. Después escribí las funciones de cálculo. Al final escribí la función principal main(), que pide los datos, calcula, toma la decisión y muestra la carta.</w:t>
      </w:r>
    </w:p>
    <w:p>
      <w:pPr>
        <w:pStyle w:val="TextStk"/>
      </w:pPr>
      <w:r>
        <w:rPr>
          <w:b w:val="0"/>
        </w:rPr>
        <w:t>Para pedir los datos usé el ciclo while True con break. Así el bloque se ejecuta al menos una vez y se repite mientras el dato no sea válido, igual que un ciclo hacer-mientras.</w:t>
      </w:r>
    </w:p>
    <w:p>
      <w:pPr>
        <w:pStyle w:val="Ttulo2"/>
      </w:pPr>
      <w:r>
        <w:rPr>
          <w:b w:val="0"/>
        </w:rPr>
        <w:t>Estructuras de datos</w:t>
      </w:r>
    </w:p>
    <w:p>
      <w:pPr>
        <w:pStyle w:val="BulletedTextStk"/>
      </w:pPr>
      <w:r>
        <w:rPr>
          <w:b w:val="0"/>
        </w:rPr>
        <w:t>Constante COSTO_ANUAL: guarda el costo del colegio. La escribí en mayúsculas porque es una regla fija del enunciado y no cambia.</w:t>
      </w:r>
    </w:p>
    <w:p>
      <w:pPr>
        <w:pStyle w:val="BulletedTextStk"/>
      </w:pPr>
      <w:r>
        <w:rPr>
          <w:b w:val="0"/>
        </w:rPr>
        <w:t>Listas para las opciones permitidas (tipo de familia, estado civil y respuestas S/N). Las elegí porque con "in" es fácil revisar si lo que se escribió está en la lista.</w:t>
      </w:r>
    </w:p>
    <w:p>
      <w:pPr>
        <w:pStyle w:val="BulletedTextStk"/>
      </w:pPr>
      <w:r>
        <w:rPr>
          <w:b w:val="0"/>
        </w:rPr>
        <w:t>Lista [20, 35, 50] para las becas. La elegí porque se recorre en orden con un for, de la beca más pequeña a la más grande.</w:t>
      </w:r>
    </w:p>
    <w:p>
      <w:pPr>
        <w:pStyle w:val="BulletedTextStk"/>
      </w:pPr>
      <w:r>
        <w:rPr>
          <w:b w:val="0"/>
        </w:rPr>
        <w:t>Lista de tuplas "criterios": cada tupla guarda el nombre del criterio, los puntos que sacó y el máximo. Usé una lista porque la recorro con un for para mostrar el desglose en la carta. Usé tuplas porque esos tres valores van juntos y no se cambian después.</w:t>
      </w:r>
    </w:p>
    <w:p>
      <w:pPr>
        <w:pStyle w:val="BulletedTextStk"/>
      </w:pPr>
      <w:r>
        <w:rPr>
          <w:b w:val="0"/>
        </w:rPr>
        <w:t>Valores True o False para la vivienda propia y las observaciones. Así se usan directo en un if.</w:t>
      </w:r>
    </w:p>
    <w:p>
      <w:pPr>
        <w:pStyle w:val="Ttulo2"/>
      </w:pPr>
      <w:r>
        <w:rPr>
          <w:b w:val="0"/>
        </w:rPr>
        <w:t>Descripción de las funciones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100"/>
        <w:gridCol w:w="3300"/>
        <w:gridCol w:w="4567"/>
      </w:tblGrid>
      <w:tr w:rsidR="009E642C" w:rsidRPr="00374CC0" w14:paraId="7E35234B" w14:textId="77777777" w:rsidTr="00D13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shd w:val="clear" w:color="auto" w:fill="171717" w:themeFill="text2" w:themeFillShade="1A"/>
          </w:tcPr>
          <w:p w14:paraId="064ED1F0" w14:textId="443EA72B" w:rsidR="005925E8" w:rsidRPr="00374CC0" w:rsidRDefault="005925E8" w:rsidP="006D30EE">
            <w:pPr>
              <w:ind w:left="0"/>
              <w:rPr>
                <w:szCs w:val="20"/>
              </w:rPr>
            </w:pPr>
            <w:r w:rsidRPr="00374CC0">
              <w:rPr>
                <w:b w:val="0"/>
                <w:sz w:val="16"/>
                <w:szCs w:val="20"/>
              </w:rPr>
              <w:t>Función</w:t>
            </w:r>
          </w:p>
        </w:tc>
        <w:tc>
          <w:tcPr>
            <w:tcW w:w="3300" w:type="dxa"/>
            <w:shd w:val="clear" w:color="auto" w:fill="171717" w:themeFill="text2" w:themeFillShade="1A"/>
          </w:tcPr>
          <w:p w14:paraId="18D8A826" w14:textId="1635B636" w:rsidR="005925E8" w:rsidRPr="00374CC0" w:rsidRDefault="005925E8" w:rsidP="006D30EE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74CC0">
              <w:rPr>
                <w:b w:val="0"/>
                <w:sz w:val="16"/>
                <w:szCs w:val="20"/>
              </w:rPr>
              <w:t>Qué recibe y qué devuelve</w:t>
            </w:r>
          </w:p>
        </w:tc>
        <w:tc>
          <w:tcPr>
            <w:tcW w:w="4567" w:type="dxa"/>
            <w:shd w:val="clear" w:color="auto" w:fill="171717" w:themeFill="text2" w:themeFillShade="1A"/>
          </w:tcPr>
          <w:p w14:paraId="4AB789FA" w14:textId="19F309F6" w:rsidR="005925E8" w:rsidRPr="00374CC0" w:rsidRDefault="005925E8" w:rsidP="006D30EE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proofErr w:type="spellStart"/>
            <w:r w:rsidRPr="00374CC0">
              <w:rPr>
                <w:b w:val="0"/>
                <w:sz w:val="16"/>
                <w:szCs w:val="20"/>
              </w:rPr>
              <w:t>Qué hace</w:t>
            </w:r>
            <w:proofErr w:type="spellEnd"/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pedir_texto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Recibe: el mensaje.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Devuelve: el texto en Formato Título.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Pide un texto y no deja avanzar si está vacío o tiene solo espacios. Usa .strip() y .title().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pedir_entero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Recibe: el mensaje, el mínimo y el máximo (opcional).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Devuelve: un número entero.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Revisa con .isdigit() que tenga solo dígitos. Así rechaza letras, signos, decimales y vacío. Después revisa que el número esté en el rango. Si no hay máximo, el número no tiene tope.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pedir_opcion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Recibe: el mensaje y la lista de opciones.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Devuelve: la opción en mayúsculas.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Pasa la respuesta a mayúsculas con .strip().upper() y revisa que esté en la lista. Si no está, muestra las opciones válidas.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pedir_si_no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Recibe: el mensaje.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Devuelve: True o False.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Acepta S, SI, N y NO en cualquier combinación de mayúsculas y minúsculas.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capturar_ingresos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Recibe: el número de aportantes.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Devuelve: el ingreso familiar.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Ciclo for que se repite según el número de aportantes. Pide el ingreso de cada uno y lo suma.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puntos_excedente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Recibe: el excedente anual.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Devuelve: 30, 20, 10 o 0.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Compara el excedente con el costo anual y asigna los puntos por escalones.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puntos_tipo_familia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Recibe: el tipo de familia.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Devuelve: 15, 12, 10 u 8.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Asigna los puntos según el tipo de familia.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puntos_estado_civil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Recibe: el estado civil.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Devuelve: 10 o 5.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Da 10 puntos a casados o unión libre, y 5 a los demás.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puntos_promedio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Recibe: el promedio.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Devuelve: 15, 12, 8 o 3.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Asigna los puntos según los cuatro escalones del promedio.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calcular_descuento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Recibe: los hermanos matriculados.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Devuelve: el porcentaje de descuento.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Da 10 % por cada hermano y lo deja en 25 % si se pasa.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calcular_beca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Recibe: el excedente anual y el costo con descuento.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Devuelve: 20, 35, 50 o 0.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Prueba cada beca en orden, recalcula el costo y devuelve la primera que alcanza. Si ninguna alcanza, devuelve 0.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pesos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Recibe: un valor.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Devuelve: el valor como texto.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Muestra el valor con signo de pesos y puntos de miles, por ejemplo $16.200.000.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0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main</w:t>
            </w:r>
          </w:p>
        </w:tc>
        <w:tc>
          <w:tcPr>
            <w:tcW w:w="330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No recibe datos.</w:t>
            </w:r>
          </w:p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No devuelve nada.</w:t>
            </w:r>
          </w:p>
        </w:tc>
        <w:tc>
          <w:tcPr>
            <w:tcW w:w="45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Es la función principal. Pide los datos, calcula los puntajes, toma la decisión y muestra la carta.</w:t>
            </w:r>
          </w:p>
        </w:tc>
      </w:tr>
    </w:tbl>
    <w:p>
      <w:pPr>
        <w:pStyle w:val="Ttulo2"/>
      </w:pPr>
      <w:r>
        <w:rPr>
          <w:b w:val="0"/>
        </w:rPr>
        <w:t>Casos borde considerados</w:t>
      </w:r>
    </w:p>
    <w:p>
      <w:pPr>
        <w:pStyle w:val="BulletedTextStk"/>
      </w:pPr>
      <w:r>
        <w:rPr>
          <w:b w:val="0"/>
        </w:rPr>
        <w:t>Gastos mayores que los ingresos: el excedente queda negativo, da 0 puntos en el excedente y no alcanza ninguna beca.</w:t>
      </w:r>
    </w:p>
    <w:p>
      <w:pPr>
        <w:pStyle w:val="BulletedTextStk"/>
      </w:pPr>
      <w:r>
        <w:rPr>
          <w:b w:val="0"/>
        </w:rPr>
        <w:t>Tres hermanos o más: el descuento daría 30 % o más, pero se deja en el tope del 25 %.</w:t>
      </w:r>
    </w:p>
    <w:p>
      <w:pPr>
        <w:pStyle w:val="BulletedTextStk"/>
      </w:pPr>
      <w:r>
        <w:rPr>
          <w:b w:val="0"/>
        </w:rPr>
        <w:t>Ninguna beca alcanza: el aspirante queda en lista de espera por capacidad de pago y la carta muestra beca del 0 %.</w:t>
      </w:r>
    </w:p>
    <w:p>
      <w:pPr>
        <w:pStyle w:val="BulletedTextStk"/>
      </w:pPr>
      <w:r>
        <w:rPr>
          <w:b w:val="0"/>
        </w:rPr>
        <w:t>Texto vacío o con solo espacios: se rechaza y se vuelve a preguntar.</w:t>
      </w:r>
    </w:p>
    <w:p>
      <w:pPr>
        <w:pStyle w:val="BulletedTextStk"/>
      </w:pPr>
      <w:r>
        <w:rPr>
          <w:b w:val="0"/>
        </w:rPr>
        <w:t>Letras, decimales o signos donde va un número (por ejemplo "diez", "7.5" o "-3"): se rechazan.</w:t>
      </w:r>
    </w:p>
    <w:p>
      <w:pPr>
        <w:pStyle w:val="BulletedTextStk"/>
      </w:pPr>
      <w:r>
        <w:rPr>
          <w:b w:val="0"/>
        </w:rPr>
        <w:t>Opciones escritas en minúscula o mezcladas (por ejemplo "nuclear" o "Si"): se aceptan.</w:t>
      </w:r>
    </w:p>
    <w:p>
      <w:pPr>
        <w:pStyle w:val="BulletedTextStk"/>
      </w:pPr>
      <w:r>
        <w:rPr>
          <w:b w:val="0"/>
        </w:rPr>
        <w:t>Error en el ingreso de un aportante: el programa vuelve a pedir ese mismo aportante y no se salta al siguiente.</w:t>
      </w:r>
    </w:p>
    <w:p w14:paraId="3025D7C5" w14:textId="5E65FD6C" w:rsidR="00A65D76" w:rsidRPr="00D34417" w:rsidRDefault="00A65D76" w:rsidP="44F6DAEC">
      <w:pPr>
        <w:pStyle w:val="Ttulo1"/>
        <w:tabs>
          <w:tab w:val="num" w:pos="0"/>
        </w:tabs>
        <w:ind w:left="360" w:hanging="360"/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</w:pPr>
      <w:bookmarkStart w:id="14" w:name="_Toc242803634"/>
      <w:r w:rsidRPr="00D34417"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  <w:t>Reglas de Negocio</w:t>
      </w:r>
      <w:bookmarkEnd w:id="14"/>
      <w:r w:rsidRPr="00D34417"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  <w:t xml:space="preserve"> </w:t>
      </w: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2250"/>
        <w:gridCol w:w="1450"/>
        <w:gridCol w:w="6267"/>
      </w:tblGrid>
      <w:tr w:rsidR="009E642C" w:rsidRPr="00374CC0" w14:paraId="7E35234B" w14:textId="77777777" w:rsidTr="00D13E2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7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shd w:val="clear" w:color="auto" w:fill="171717" w:themeFill="text2" w:themeFillShade="1A"/>
          </w:tcPr>
          <w:p w14:paraId="064ED1F0" w14:textId="443EA72B" w:rsidR="005925E8" w:rsidRPr="00374CC0" w:rsidRDefault="005925E8" w:rsidP="006D30EE">
            <w:pPr>
              <w:ind w:left="0"/>
              <w:rPr>
                <w:szCs w:val="20"/>
              </w:rPr>
            </w:pPr>
            <w:r w:rsidRPr="00374CC0">
              <w:rPr>
                <w:b w:val="0"/>
                <w:sz w:val="16"/>
                <w:szCs w:val="20"/>
              </w:rPr>
              <w:t>Nombre</w:t>
            </w:r>
          </w:p>
        </w:tc>
        <w:tc>
          <w:tcPr>
            <w:tcW w:w="1450" w:type="dxa"/>
            <w:shd w:val="clear" w:color="auto" w:fill="171717" w:themeFill="text2" w:themeFillShade="1A"/>
          </w:tcPr>
          <w:p w14:paraId="18D8A826" w14:textId="1635B636" w:rsidR="005925E8" w:rsidRPr="00374CC0" w:rsidRDefault="005925E8" w:rsidP="006D30EE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r w:rsidRPr="00374CC0">
              <w:rPr>
                <w:b w:val="0"/>
                <w:sz w:val="16"/>
                <w:szCs w:val="20"/>
              </w:rPr>
              <w:t>Tipo</w:t>
            </w:r>
          </w:p>
        </w:tc>
        <w:tc>
          <w:tcPr>
            <w:tcW w:w="6267" w:type="dxa"/>
            <w:shd w:val="clear" w:color="auto" w:fill="171717" w:themeFill="text2" w:themeFillShade="1A"/>
          </w:tcPr>
          <w:p w14:paraId="4AB789FA" w14:textId="19F309F6" w:rsidR="005925E8" w:rsidRPr="00374CC0" w:rsidRDefault="005925E8" w:rsidP="006D30EE">
            <w:pPr>
              <w:ind w:left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Cs w:val="20"/>
              </w:rPr>
            </w:pPr>
            <w:proofErr w:type="spellStart"/>
            <w:r w:rsidRPr="00374CC0">
              <w:rPr>
                <w:b w:val="0"/>
                <w:sz w:val="16"/>
                <w:szCs w:val="20"/>
              </w:rPr>
              <w:t>Descripción</w:t>
            </w:r>
            <w:proofErr w:type="spellEnd"/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RV01 Nombre del aspirante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Texto que no puede estar vacío ni tener solo espacios. Se guarda en Formato Título. Mensaje: "Error: este dato no puede estar vacío. Escriba un nombre." Función: pedir_texto.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RV02 Edad del aspirante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Entero entre 5 y 18. Mensajes: "Error: se esperaba un número entero, sin letras, signos ni decimales. Recibido: '...'" o "Error: el valor debe estar entre 5 y 18. Recibido: ...". Función: pedir_entero.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RV03 Grado al que aspira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Entero entre 1 y 11. Mismos mensajes de pedir_entero con el rango 1 y 11.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RV04 Nombre del acudiente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Igual que el nombre del aspirante. Función: pedir_texto.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RV05 Tipo de familia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Solo NUCLEAR, MONOPARENTAL, SEPARADA o EXTENSA, sin importar mayúsculas. Mensaje: "Error: escriba una de estas opciones: ... Recibido: '...'". Función: pedir_opcion.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RV06 Estado civil de los padres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Solo CASADOS, UNION_LIBRE, SEPARADOS o NO_APLICA, sin importar mayúsculas. Función: pedir_opcion.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RV07 Número de aportantes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Entero entre 1 y 4. Función: pedir_entero.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RV08 Ingreso de cada aportante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Entero mayor a 0, pedido dentro de un ciclo, uno por aportante. Mensaje: "Error: el valor debe ser mayor o igual a 1. Recibido: ...". Función: capturar_ingresos.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RV09 Gastos mensuales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Entero mayor o igual a 0, sin tope. Función: pedir_entero.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RV10 Vivienda propia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Acepta S, SI, N o NO en cualquier forma. Mensaje: "Error: responda S, SI, N o NO. Recibido: '...'". Función: pedir_si_no.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RV11 Hermanos matriculados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Entero entre 0 y 5. Función: pedir_entero.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RV12 Promedio académico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Entero entre 0 y 100. Función: pedir_entero.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RV13 Observaciones disciplinarias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Validación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Acepta S, SI, N o NO en cualquier forma. Función: pedir_si_no.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RN01 Ingreso familiar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Cálculo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Suma de los ingresos de todos los aportantes. Función: capturar_ingresos.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RN02 Excedente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Cálculo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Excedente mensual = ingreso familiar - gastos. Excedente anual = excedente mensual x 12. Función: main.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RN03 Puntaje económico (máx. 50)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Cálculo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30 si el excedente anual cubre el costo, 20 si cubre del 60 % al 99 %, 10 si cubre del 30 % al 59 % y 0 si es menos. Más 10 si tiene vivienda propia y 10 si hay dos o más aportantes. Funciones: puntos_excedente y main.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RN04 Puntaje familiar (máx. 30)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Cálculo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Nuclear 15, extensa 12, monoparental 10 y separada 8. Casados o unión libre 10, separados o no aplica 5. Más 5 si tiene al menos un hermano matriculado. Funciones: puntos_tipo_familia, puntos_estado_civil y main.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RN05 Puntaje académico (máx. 20)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Cálculo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Promedio de 90 o más: 15. De 80 a 89: 12. De 70 a 79: 8. Menos de 70: 3. Más 5 si no tuvo observaciones. Funciones: puntos_promedio y main.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RN06 Descuento por hermanos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Cálculo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10 % por cada hermano matriculado, con tope del 25 %. Función: calcular_descuento.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RN07 Admitido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Decisión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Puntaje total de 70 o más y el excedente anual cubre el costo con el descuento. Función: main.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RN08 Admitido con beca parcial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Decisión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Puntaje de 70 o más, pero el excedente no alcanza. Se prueba beca del 20 %, 35 % y 50 %, recalculando el costo en cada escalón. Funciones: calcular_beca y main.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RN09 Lista de espera por capacidad de pago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Decisión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Puntaje de 70 o más, pero ni con la beca del 50 % alcanza. Función: main.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RN10 Lista de espera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Decisión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Puntaje total entre 50 y 69. Función: main.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RN11 No admitido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Decisión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Puntaje total menor a 50. Función: main.</w:t>
            </w:r>
          </w:p>
        </w:tc>
      </w:tr>
      <w:tr w:rsidR="00D13E29" w:rsidRPr="00336B54" w14:paraId="1BB99B9C" w14:textId="77777777" w:rsidTr="00E45629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0" w:type="dxa"/>
            <w:noWrap/>
          </w:tcPr>
          <w:p w14:paraId="793D129B" w14:textId="4685A810" w:rsidR="00D13E29" w:rsidRPr="00D13E29" w:rsidRDefault="00D13E29" w:rsidP="00D13E29">
            <w:pPr>
              <w:spacing w:before="0" w:after="0"/>
              <w:ind w:left="0"/>
              <w:rPr>
                <w:color w:val="00000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RN12 Pensión mensual</w:t>
            </w:r>
          </w:p>
        </w:tc>
        <w:tc>
          <w:tcPr>
            <w:tcW w:w="1450" w:type="dxa"/>
            <w:noWrap/>
          </w:tcPr>
          <w:p w14:paraId="36FFAC9C" w14:textId="2D7A43BE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Cálculo</w:t>
            </w:r>
          </w:p>
        </w:tc>
        <w:tc>
          <w:tcPr>
            <w:tcW w:w="6267" w:type="dxa"/>
            <w:noWrap/>
          </w:tcPr>
          <w:p w14:paraId="098DB085" w14:textId="76C2E28D" w:rsidR="00D13E29" w:rsidRPr="00D13E29" w:rsidRDefault="00D13E29" w:rsidP="00D13E29">
            <w:pPr>
              <w:spacing w:before="0" w:after="0"/>
              <w:ind w:left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0"/>
                <w:szCs w:val="20"/>
                <w:lang w:val="es-CO" w:eastAsia="es-CO"/>
              </w:rPr>
            </w:pPr>
            <w:r>
              <w:rPr>
                <w:b w:val="0"/>
                <w:sz w:val="16"/>
              </w:rPr>
              <w:t>Costo anual final dividido entre 12. Función: main.</w:t>
            </w:r>
          </w:p>
        </w:tc>
      </w:tr>
    </w:tbl>
    <w:p w14:paraId="5B9AF3DE" w14:textId="430FE985" w:rsidR="00553B75" w:rsidRDefault="006D3F4B" w:rsidP="006D3F4B">
      <w:pPr>
        <w:jc w:val="center"/>
        <w:rPr>
          <w:color w:val="262628" w:themeColor="background1"/>
        </w:rPr>
      </w:pPr>
      <w:bookmarkStart w:id="15" w:name="_Toc242802594"/>
      <w:proofErr w:type="spellStart"/>
      <w:r w:rsidRPr="00C509DB">
        <w:rPr>
          <w:color w:val="262628" w:themeColor="background1"/>
        </w:rPr>
        <w:t>Tabla</w:t>
      </w:r>
      <w:proofErr w:type="spellEnd"/>
      <w:r w:rsidRPr="00C509DB">
        <w:rPr>
          <w:color w:val="262628" w:themeColor="background1"/>
        </w:rPr>
        <w:t xml:space="preserve"> </w:t>
      </w:r>
      <w:r w:rsidRPr="00C509DB">
        <w:rPr>
          <w:i/>
          <w:iCs/>
          <w:color w:val="262628" w:themeColor="background1"/>
        </w:rPr>
        <w:fldChar w:fldCharType="begin"/>
      </w:r>
      <w:r w:rsidRPr="00C509DB">
        <w:rPr>
          <w:color w:val="262628" w:themeColor="background1"/>
        </w:rPr>
        <w:instrText xml:space="preserve"> SEQ Tabla \* ARABIC </w:instrText>
      </w:r>
      <w:r w:rsidRPr="00C509DB">
        <w:rPr>
          <w:i/>
          <w:iCs/>
          <w:color w:val="262628" w:themeColor="background1"/>
        </w:rPr>
        <w:fldChar w:fldCharType="separate"/>
      </w:r>
      <w:r>
        <w:rPr>
          <w:noProof/>
          <w:color w:val="262628" w:themeColor="background1"/>
        </w:rPr>
        <w:t>2</w:t>
      </w:r>
      <w:r w:rsidRPr="00C509DB">
        <w:rPr>
          <w:i/>
          <w:iCs/>
          <w:color w:val="262628" w:themeColor="background1"/>
        </w:rPr>
        <w:fldChar w:fldCharType="end"/>
      </w:r>
      <w:r w:rsidRPr="00C509DB">
        <w:rPr>
          <w:color w:val="262628" w:themeColor="background1"/>
        </w:rPr>
        <w:t xml:space="preserve">. Reglas de </w:t>
      </w:r>
      <w:proofErr w:type="spellStart"/>
      <w:r w:rsidRPr="00C509DB">
        <w:rPr>
          <w:color w:val="262628" w:themeColor="background1"/>
        </w:rPr>
        <w:t>Negocio</w:t>
      </w:r>
      <w:proofErr w:type="spellEnd"/>
      <w:r w:rsidRPr="00C509DB">
        <w:rPr>
          <w:color w:val="262628" w:themeColor="background1"/>
        </w:rPr>
        <w:t>.</w:t>
      </w:r>
      <w:bookmarkEnd w:id="15"/>
    </w:p>
    <w:p w14:paraId="6669575F" w14:textId="2B95D7B9" w:rsidR="00D07E7A" w:rsidRDefault="003C6CBF" w:rsidP="00D34417">
      <w:pPr>
        <w:pStyle w:val="Ttulo1"/>
        <w:numPr>
          <w:ilvl w:val="0"/>
          <w:numId w:val="6"/>
        </w:numPr>
        <w:tabs>
          <w:tab w:val="num" w:pos="0"/>
        </w:tabs>
        <w:ind w:left="360" w:hanging="360"/>
        <w:rPr>
          <w:b w:val="0"/>
          <w:bCs w:val="0"/>
          <w:i/>
          <w:iCs/>
          <w:sz w:val="20"/>
          <w:szCs w:val="20"/>
        </w:rPr>
      </w:pPr>
      <w:bookmarkStart w:id="16" w:name="_Toc242803635"/>
      <w:r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  <w:t>Evidencias</w:t>
      </w:r>
      <w:bookmarkEnd w:id="16"/>
    </w:p>
    <w:p>
      <w:pPr>
        <w:pStyle w:val="TextStk"/>
      </w:pPr>
      <w:r>
        <w:rPr>
          <w:b w:val="0"/>
        </w:rPr>
        <w:t>Hice tres tipos de pruebas: con datos correctos, con datos incorrectos y con el código dañado a propósito.</w:t>
      </w:r>
    </w:p>
    <w:p>
      <w:pPr>
        <w:pStyle w:val="Ttulo2"/>
      </w:pPr>
      <w:r>
        <w:rPr>
          <w:b w:val="0"/>
        </w:rPr>
        <w:t>Prueba con datos correctos</w:t>
      </w:r>
    </w:p>
    <w:p>
      <w:pPr>
        <w:pStyle w:val="TextStk"/>
        <w:keepNext/>
      </w:pPr>
      <w:r>
        <w:rPr>
          <w:b/>
        </w:rPr>
        <w:t>Evidencia 1. Resultado aprobatorio: ADMITIDO</w:t>
      </w:r>
    </w:p>
    <w:p>
      <w:pPr>
        <w:pStyle w:val="TextStk"/>
        <w:keepNext/>
      </w:pPr>
      <w:r>
        <w:rPr>
          <w:b w:val="0"/>
        </w:rPr>
        <w:t>Datos: familia separada, padres en unión libre, 3 aportantes (1.850.000, 2.000.000 y 2.500.000), gastos de 2.100.000, vivienda propia, 2 hermanos, promedio 100 y sin observaciones. Resultado: 93 puntos, descuento del 20 %, costo final de $14.400.000 y pensión de $1.200.000.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68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2277010"/>
                  <wp:docPr id="2116112305" name="Picture 211611230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arta1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22770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641973"/>
                  <wp:docPr id="2116112306" name="Picture 211611230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carta2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64197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extStk"/>
        <w:keepNext/>
      </w:pPr>
      <w:r>
        <w:rPr>
          <w:b/>
        </w:rPr>
        <w:t>Evidencia 2. Resultado negativo: NO ADMITIDO</w:t>
      </w:r>
    </w:p>
    <w:p>
      <w:pPr>
        <w:pStyle w:val="TextStk"/>
        <w:keepNext/>
      </w:pPr>
      <w:r>
        <w:rPr>
          <w:b w:val="0"/>
        </w:rPr>
        <w:t>Datos: familia nuclear, 1 aportante con ingreso de 1.000.000, gastos de 600.000, sin vivienda propia, sin hermanos, promedio 7 y sin observaciones. Resultado: 28 puntos. Como es menor a 50, no es admitido. El excedente anual de $4.800.000 no llega al 30 % del costo, por eso da 0 puntos en el excedente.</w:t>
      </w:r>
    </w:p>
    <w:p>
      <w:pPr>
        <w:pStyle w:val="TextStk"/>
        <w:jc w:val="center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2651760" cy="1951206"/>
            <wp:docPr id="2116112307" name="Picture 211611230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noadmitido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9512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extStk"/>
        <w:keepNext/>
      </w:pPr>
      <w:r>
        <w:rPr>
          <w:b/>
        </w:rPr>
        <w:t>Evidencia 3. Pruebas de las funciones por partes</w:t>
      </w:r>
    </w:p>
    <w:p>
      <w:pPr>
        <w:pStyle w:val="TextStk"/>
        <w:keepNext/>
      </w:pPr>
      <w:r>
        <w:rPr>
          <w:b w:val="0"/>
        </w:rPr>
        <w:t>Probé las funciones de puntajes, descuento y beca antes de unirlas. Todas dieron el valor esperado.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68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737463"/>
                  <wp:docPr id="2116112308" name="Picture 211611230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puntajes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73746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922653"/>
                  <wp:docPr id="2116112309" name="Picture 211611230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beca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92265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tulo2"/>
      </w:pPr>
      <w:r>
        <w:rPr>
          <w:b w:val="0"/>
        </w:rPr>
        <w:t>Prueba con datos incorrectos (control de errores)</w:t>
      </w:r>
    </w:p>
    <w:p>
      <w:pPr>
        <w:pStyle w:val="TextStk"/>
        <w:keepNext/>
      </w:pPr>
      <w:r>
        <w:rPr>
          <w:b/>
        </w:rPr>
        <w:t>Evidencia 4. Rechazo de entradas inválidas</w:t>
      </w:r>
    </w:p>
    <w:p>
      <w:pPr>
        <w:pStyle w:val="TextStk"/>
        <w:keepNext/>
      </w:pPr>
      <w:r>
        <w:rPr>
          <w:b w:val="0"/>
        </w:rPr>
        <w:t>Escribí datos vacíos, letras donde va un número ("diez", "MIL"), valores fuera de rango y opciones que no existen. El programa no se cerró y en cada caso mostró qué esperaba y qué recibió. Cuando me equivoqué en el aportante 2, volvió a pedir ese mismo aportante.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68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423981"/>
                  <wp:docPr id="2116112310" name="Picture 21161123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errores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23981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968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743200" cy="1139089"/>
                  <wp:docPr id="2116112311" name="Picture 21161123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_errores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13908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Ttulo2"/>
      </w:pPr>
      <w:r>
        <w:rPr>
          <w:b w:val="0"/>
        </w:rPr>
        <w:t>Prueba con código incorrecto</w:t>
      </w:r>
    </w:p>
    <w:p>
      <w:pPr>
        <w:pStyle w:val="TextStk"/>
        <w:keepNext/>
      </w:pPr>
      <w:r>
        <w:rPr>
          <w:b/>
        </w:rPr>
        <w:t>Evidencia 5. Sin la revisión .isdigit()</w:t>
      </w:r>
    </w:p>
    <w:p>
      <w:pPr>
        <w:pStyle w:val="TextStk"/>
        <w:keepNext/>
      </w:pPr>
      <w:r>
        <w:rPr>
          <w:b w:val="0"/>
        </w:rPr>
        <w:t>Comenté las líneas que revisan si el dato tiene solo dígitos y escribí "diez" en la edad. El programa se cerró con ValueError, porque int() no puede convertir letras.</w:t>
      </w:r>
    </w:p>
    <w:p>
      <w:pPr>
        <w:pStyle w:val="TextStk"/>
        <w:jc w:val="center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2651760" cy="1596066"/>
            <wp:docPr id="2116112312" name="Picture 2116112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valueerror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5960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extStk"/>
        <w:keepNext/>
      </w:pPr>
      <w:r>
        <w:rPr>
          <w:b/>
        </w:rPr>
        <w:t>Evidencia 6. Sin el + 1 en el rango</w:t>
      </w:r>
    </w:p>
    <w:p>
      <w:pPr>
        <w:pStyle w:val="TextStk"/>
        <w:keepNext/>
      </w:pPr>
      <w:r>
        <w:rPr>
          <w:b w:val="0"/>
        </w:rPr>
        <w:t>Quité el + 1 de range(1, num_aportantes + 1) y puse 2 aportantes. Solo pidió el aportante 1. No salió ningún error, pero el ingreso familiar quedó mal. Es un error de lógica.</w:t>
      </w:r>
    </w:p>
    <w:p>
      <w:pPr>
        <w:pStyle w:val="TextStk"/>
        <w:jc w:val="center"/>
      </w:pPr>
      <w:r>
        <w:rPr>
          <w:b w:val="0"/>
        </w:rPr>
        <w:drawing>
          <wp:inline xmlns:a="http://schemas.openxmlformats.org/drawingml/2006/main" xmlns:pic="http://schemas.openxmlformats.org/drawingml/2006/picture">
            <wp:extent cx="2651760" cy="2059642"/>
            <wp:docPr id="2116112313" name="Picture 2116112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rango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05964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C3F4E22" w14:textId="2F431933" w:rsidR="00454408" w:rsidRDefault="003C6CBF" w:rsidP="00454408">
      <w:pPr>
        <w:pStyle w:val="Ttulo1"/>
        <w:numPr>
          <w:ilvl w:val="0"/>
          <w:numId w:val="6"/>
        </w:numPr>
        <w:tabs>
          <w:tab w:val="num" w:pos="0"/>
        </w:tabs>
        <w:ind w:left="360" w:hanging="360"/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</w:pPr>
      <w:bookmarkStart w:id="17" w:name="_Toc242803636"/>
      <w:r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  <w:t>Dificultades encontradas</w:t>
      </w:r>
      <w:bookmarkEnd w:id="17"/>
      <w:r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  <w:t xml:space="preserve"> </w:t>
      </w:r>
    </w:p>
    <w:p>
      <w:pPr>
        <w:pStyle w:val="BulletedTextStk"/>
      </w:pPr>
      <w:r>
        <w:rPr>
          <w:b w:val="0"/>
        </w:rPr>
        <w:t>Al principio no entendía para qué servía la letra i en el ciclo de los aportantes. Entendí que es un contador que va desde 1 hasta el número de aportantes, y que el for le suma 1 en cada vuelta.</w:t>
      </w:r>
    </w:p>
    <w:p>
      <w:pPr>
        <w:pStyle w:val="BulletedTextStk"/>
      </w:pPr>
      <w:r>
        <w:rPr>
          <w:b w:val="0"/>
        </w:rPr>
        <w:t>No entendía por qué el range lleva + 1. Lo entendí cuando lo quité: el programa pedía un aportante menos y no mostraba ningún error.</w:t>
      </w:r>
    </w:p>
    <w:p>
      <w:pPr>
        <w:pStyle w:val="BulletedTextStk"/>
      </w:pPr>
      <w:r>
        <w:rPr>
          <w:b w:val="0"/>
        </w:rPr>
        <w:t>En mi pseudocódigo restaba el porcentaje de descuento directo al costo, o sea que le quitaba 20 pesos y no el 20 %. Lo corregí para calcular el descuento en pesos.</w:t>
      </w:r>
    </w:p>
    <w:p>
      <w:pPr>
        <w:pStyle w:val="BulletedTextStk"/>
      </w:pPr>
      <w:r>
        <w:rPr>
          <w:b w:val="0"/>
        </w:rPr>
        <w:t>Cuando terminé el código, el programa no hacía ninguna pregunta. El problema era que la llamada main() tenía sangría y quedó dentro de la función. La dejé pegada al borde izquierdo y funcionó.</w:t>
      </w:r>
    </w:p>
    <w:p>
      <w:pPr>
        <w:pStyle w:val="BulletedTextStk"/>
      </w:pPr>
      <w:r>
        <w:rPr>
          <w:b w:val="0"/>
        </w:rPr>
        <w:t>En la prueba de código incorrecto comenté solo una de tres líneas y salió IndentationError. Así aprendí que en Python la sangría es parte del código.</w:t>
      </w:r>
    </w:p>
    <w:p>
      <w:pPr>
        <w:pStyle w:val="BulletedTextStk"/>
      </w:pPr>
      <w:r>
        <w:rPr>
          <w:b w:val="0"/>
        </w:rPr>
        <w:t>Al quitar el + 1 borré solo el signo y dejé el 1. Salió SyntaxError porque quedaron dos valores seguidos sin nada entre ellos.</w:t>
      </w:r>
    </w:p>
    <w:p w14:paraId="35128ED7" w14:textId="7C4D45ED" w:rsidR="003C6CBF" w:rsidRPr="003C6CBF" w:rsidRDefault="003C6CBF" w:rsidP="003C6CBF">
      <w:pPr>
        <w:pStyle w:val="Ttulo1"/>
        <w:numPr>
          <w:ilvl w:val="0"/>
          <w:numId w:val="6"/>
        </w:numPr>
        <w:tabs>
          <w:tab w:val="num" w:pos="0"/>
        </w:tabs>
        <w:ind w:left="360" w:hanging="360"/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</w:pPr>
      <w:bookmarkStart w:id="18" w:name="_Toc242803637"/>
      <w:r w:rsidRPr="003C6CBF"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  <w:t>Mejoras</w:t>
      </w:r>
      <w:bookmarkEnd w:id="18"/>
      <w:r w:rsidRPr="003C6CBF">
        <w:rPr>
          <w:rFonts w:ascii="Avenir Next LT Pro Demi" w:hAnsi="Avenir Next LT Pro Demi"/>
          <w:b w:val="0"/>
          <w:bCs w:val="0"/>
          <w:sz w:val="24"/>
          <w:szCs w:val="24"/>
          <w:lang w:val="es-CO"/>
        </w:rPr>
        <w:t xml:space="preserve"> </w:t>
      </w:r>
    </w:p>
    <w:p>
      <w:pPr>
        <w:pStyle w:val="BulletedTextStk"/>
      </w:pPr>
      <w:r>
        <w:rPr>
          <w:b w:val="0"/>
        </w:rPr>
        <w:t>Evaluar varios aspirantes en una sola ejecución, con un ciclo que pregunte si desea seguir.</w:t>
      </w:r>
    </w:p>
    <w:p>
      <w:pPr>
        <w:pStyle w:val="BulletedTextStk"/>
      </w:pPr>
      <w:r>
        <w:rPr>
          <w:b w:val="0"/>
        </w:rPr>
        <w:t>Guardar las cartas en un archivo de texto o en Excel para tener un registro de las solicitudes.</w:t>
      </w:r>
    </w:p>
    <w:p>
      <w:pPr>
        <w:pStyle w:val="BulletedTextStk"/>
      </w:pPr>
      <w:r>
        <w:rPr>
          <w:b w:val="0"/>
        </w:rPr>
        <w:t>Aceptar también "sí" con tilde, y "union libre" o "no aplica" con espacio. En mis pruebas escribí "union libre" y el programa lo rechazó porque espera UNION_LIBRE.</w:t>
      </w:r>
    </w:p>
    <w:p>
      <w:pPr>
        <w:pStyle w:val="BulletedTextStk"/>
      </w:pPr>
      <w:r>
        <w:rPr>
          <w:b w:val="0"/>
        </w:rPr>
        <w:t>Mostrar cuánto le falta a la familia cuando queda en lista de espera por capacidad de pago.</w:t>
      </w:r>
    </w:p>
    <w:p>
      <w:pPr>
        <w:pStyle w:val="BulletedTextStk"/>
      </w:pPr>
      <w:r>
        <w:rPr>
          <w:b w:val="0"/>
        </w:rPr>
        <w:t>Separar el código en varios archivos: uno para validar datos, otro para los cálculos y otro para el programa principal.</w:t>
      </w:r>
    </w:p>
    <w:p>
      <w:pPr>
        <w:pStyle w:val="BulletedTextStk"/>
      </w:pPr>
      <w:r>
        <w:rPr>
          <w:b w:val="0"/>
        </w:rPr>
        <w:t>Hacer pruebas automáticas a las funciones de cálculo para no tener que probar todo a mano.</w:t>
      </w:r>
    </w:p>
    <w:sectPr w:rsidR="00977548" w:rsidRPr="00D13E29" w:rsidSect="001D6757">
      <w:footerReference w:type="default" r:id="rId17"/>
      <w:footerReference w:type="first" r:id="rId18"/>
      <w:pgSz w:w="12240" w:h="15840" w:code="1"/>
      <w:pgMar w:top="1418" w:right="1134" w:bottom="1418" w:left="1134" w:header="737" w:footer="510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C21E4" w14:textId="77777777" w:rsidR="00106310" w:rsidRDefault="00106310">
      <w:r>
        <w:separator/>
      </w:r>
    </w:p>
  </w:endnote>
  <w:endnote w:type="continuationSeparator" w:id="0">
    <w:p w14:paraId="7B15FA4D" w14:textId="77777777" w:rsidR="00106310" w:rsidRDefault="001063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70312387"/>
      <w:docPartObj>
        <w:docPartGallery w:val="Page Numbers (Bottom of Page)"/>
        <w:docPartUnique/>
      </w:docPartObj>
    </w:sdtPr>
    <w:sdtEndPr>
      <w:rPr>
        <w:rStyle w:val="Nmerodepgina"/>
      </w:rPr>
    </w:sdtEndPr>
    <w:sdtContent>
      <w:p w14:paraId="1E664F29" w14:textId="77777777" w:rsidR="00510393" w:rsidRDefault="00510393" w:rsidP="00D32992">
        <w:pPr>
          <w:pStyle w:val="Piedepgina"/>
          <w:framePr w:wrap="none" w:vAnchor="text" w:hAnchor="margin" w:xAlign="inside" w:y="1"/>
          <w:rPr>
            <w:rStyle w:val="Nmerodepgina"/>
          </w:rPr>
        </w:pPr>
        <w:r>
          <w:rPr>
            <w:rStyle w:val="Nmerodepgina"/>
          </w:rPr>
          <w:fldChar w:fldCharType="begin"/>
        </w:r>
        <w:r>
          <w:rPr>
            <w:rStyle w:val="Nmerodepgina"/>
          </w:rPr>
          <w:instrText xml:space="preserve"> PAGE </w:instrText>
        </w:r>
        <w:r>
          <w:rPr>
            <w:rStyle w:val="Nmerodepgina"/>
          </w:rPr>
          <w:fldChar w:fldCharType="end"/>
        </w:r>
      </w:p>
    </w:sdtContent>
  </w:sdt>
  <w:p w14:paraId="55F787C6" w14:textId="77777777" w:rsidR="00510393" w:rsidRDefault="00510393" w:rsidP="00510393">
    <w:pPr>
      <w:pStyle w:val="Piedepgina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C342B6" w14:textId="77777777" w:rsidR="0097731F" w:rsidRDefault="0097731F" w:rsidP="00510393">
    <w:pPr>
      <w:pStyle w:val="Piedepgina"/>
      <w:ind w:right="360" w:firstLine="360"/>
    </w:pPr>
  </w:p>
  <w:p w14:paraId="1DE322BA" w14:textId="179F64BD" w:rsidR="0097731F" w:rsidRPr="00EF5560" w:rsidRDefault="00065D25" w:rsidP="00065D25">
    <w:pPr>
      <w:pStyle w:val="Piedepgina"/>
      <w:rPr>
        <w:color w:val="262628" w:themeColor="background1"/>
        <w:lang w:val="es-ES"/>
      </w:rPr>
    </w:pPr>
    <w:r w:rsidRPr="00065D25">
      <w:rPr>
        <w:color w:val="262628" w:themeColor="background1"/>
        <w:lang w:val="es-ES"/>
      </w:rPr>
      <w:t xml:space="preserve">Todos los Derechos Reservados © Valores Corporativos Softtek S.A. de C.V. </w:t>
    </w:r>
    <w:bookmarkStart w:id="4" w:name="_Hlk160130386"/>
    <w:r w:rsidRPr="00065D25">
      <w:rPr>
        <w:color w:val="262628" w:themeColor="background1"/>
        <w:lang w:val="es-ES"/>
      </w:rPr>
      <w:t xml:space="preserve">2024 - 2025. </w:t>
    </w:r>
    <w:bookmarkEnd w:id="4"/>
    <w:r w:rsidR="00627BA4">
      <w:rPr>
        <w:color w:val="262628" w:themeColor="background1"/>
        <w:lang w:val="es-ES"/>
      </w:rPr>
      <w:t>Público</w:t>
    </w:r>
    <w:r w:rsidRPr="00065D25">
      <w:rPr>
        <w:color w:val="262628" w:themeColor="background1"/>
        <w:lang w:val="es-ES"/>
      </w:rPr>
      <w:t>.</w:t>
    </w:r>
    <w:r w:rsidR="00C22DE4" w:rsidRPr="00EF5560">
      <w:rPr>
        <w:color w:val="262628" w:themeColor="background1"/>
        <w:lang w:val="es-ES_tradnl"/>
      </w:rPr>
      <w:ptab w:relativeTo="margin" w:alignment="right" w:leader="none"/>
    </w:r>
    <w:r w:rsidR="00C22DE4" w:rsidRPr="00EF5560">
      <w:rPr>
        <w:color w:val="262628" w:themeColor="background1"/>
        <w:lang w:val="es-ES_tradnl"/>
      </w:rPr>
      <w:ptab w:relativeTo="margin" w:alignment="right" w:leader="none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D080E4" w14:textId="6EC85915" w:rsidR="0097731F" w:rsidRPr="00025E72" w:rsidRDefault="0097731F" w:rsidP="00025E72">
    <w:pPr>
      <w:pStyle w:val="Piedepgina"/>
    </w:pPr>
    <w:r w:rsidRPr="006A3792">
      <w:t xml:space="preserve">All Rights Reserved © Valores </w:t>
    </w:r>
    <w:proofErr w:type="spellStart"/>
    <w:r w:rsidRPr="006A3792">
      <w:t>Corporat</w:t>
    </w:r>
    <w:r w:rsidR="00C41E7A">
      <w:t>ivos</w:t>
    </w:r>
    <w:proofErr w:type="spellEnd"/>
    <w:r w:rsidR="00C41E7A">
      <w:t xml:space="preserve"> Softtek S.A. de C.V. </w:t>
    </w:r>
    <w:r w:rsidR="007C1FE2">
      <w:t>2</w:t>
    </w:r>
    <w:r w:rsidR="007160C6">
      <w:t xml:space="preserve">024 - 2025. 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Nmerodepgina"/>
      </w:rPr>
      <w:id w:val="-294221485"/>
      <w:docPartObj>
        <w:docPartGallery w:val="Page Numbers (Bottom of Page)"/>
        <w:docPartUnique/>
      </w:docPartObj>
    </w:sdtPr>
    <w:sdtEndPr>
      <w:rPr>
        <w:rStyle w:val="Nmerodepgina"/>
        <w:color w:val="262628" w:themeColor="background1"/>
      </w:rPr>
    </w:sdtEndPr>
    <w:sdtContent>
      <w:p w14:paraId="14DC733F" w14:textId="77777777" w:rsidR="00510393" w:rsidRPr="005319C8" w:rsidRDefault="00510393" w:rsidP="00537D83">
        <w:pPr>
          <w:pStyle w:val="Piedepgina"/>
          <w:framePr w:w="280" w:wrap="none" w:vAnchor="text" w:hAnchor="page" w:x="11087" w:y="147"/>
          <w:jc w:val="right"/>
          <w:rPr>
            <w:rStyle w:val="Nmerodepgina"/>
            <w:lang w:val="es-ES"/>
          </w:rPr>
        </w:pPr>
        <w:r w:rsidRPr="00EF5560">
          <w:rPr>
            <w:rStyle w:val="Nmerodepgina"/>
            <w:color w:val="262628" w:themeColor="background1"/>
          </w:rPr>
          <w:fldChar w:fldCharType="begin"/>
        </w:r>
        <w:r w:rsidRPr="005319C8">
          <w:rPr>
            <w:rStyle w:val="Nmerodepgina"/>
            <w:color w:val="262628" w:themeColor="background1"/>
            <w:lang w:val="es-ES"/>
          </w:rPr>
          <w:instrText xml:space="preserve"> PAGE </w:instrText>
        </w:r>
        <w:r w:rsidRPr="00EF5560">
          <w:rPr>
            <w:rStyle w:val="Nmerodepgina"/>
            <w:color w:val="262628" w:themeColor="background1"/>
          </w:rPr>
          <w:fldChar w:fldCharType="separate"/>
        </w:r>
        <w:r w:rsidRPr="005319C8">
          <w:rPr>
            <w:rStyle w:val="Nmerodepgina"/>
            <w:noProof/>
            <w:color w:val="262628" w:themeColor="background1"/>
            <w:lang w:val="es-ES"/>
          </w:rPr>
          <w:t>2</w:t>
        </w:r>
        <w:r w:rsidRPr="00EF5560">
          <w:rPr>
            <w:rStyle w:val="Nmerodepgina"/>
            <w:color w:val="262628" w:themeColor="background1"/>
          </w:rPr>
          <w:fldChar w:fldCharType="end"/>
        </w:r>
      </w:p>
    </w:sdtContent>
  </w:sdt>
  <w:p w14:paraId="683DF181" w14:textId="77777777" w:rsidR="00510393" w:rsidRPr="005319C8" w:rsidRDefault="00510393" w:rsidP="00510393">
    <w:pPr>
      <w:pStyle w:val="Piedepgina"/>
      <w:ind w:right="360" w:firstLine="360"/>
      <w:rPr>
        <w:lang w:val="es-ES"/>
      </w:rPr>
    </w:pPr>
  </w:p>
  <w:p w14:paraId="2B66D5DB" w14:textId="3581186B" w:rsidR="00510393" w:rsidRPr="005319C8" w:rsidRDefault="001D62B2" w:rsidP="004859C3">
    <w:pPr>
      <w:pStyle w:val="Piedepgina"/>
      <w:rPr>
        <w:lang w:val="es-ES"/>
      </w:rPr>
    </w:pPr>
    <w:r w:rsidRPr="00EF5560">
      <w:rPr>
        <w:color w:val="262628" w:themeColor="background1"/>
        <w:lang w:val="es-MX"/>
      </w:rPr>
      <w:t xml:space="preserve">Todos los Derechos Reservados © Valores Corporativos Softtek S.A. de C.V. </w:t>
    </w:r>
    <w:r w:rsidR="001401FC" w:rsidRPr="001401FC">
      <w:rPr>
        <w:color w:val="262628" w:themeColor="background1"/>
        <w:lang w:val="es-MX"/>
      </w:rPr>
      <w:t xml:space="preserve">2024 - 2025. </w:t>
    </w:r>
    <w:r w:rsidR="00092EA6">
      <w:rPr>
        <w:color w:val="262628" w:themeColor="background1"/>
        <w:lang w:val="es-MX"/>
      </w:rPr>
      <w:t>Interno.</w:t>
    </w:r>
    <w:r w:rsidR="00510393">
      <w:ptab w:relativeTo="margin" w:alignment="right" w:leader="none"/>
    </w:r>
    <w:r w:rsidR="00510393">
      <w:ptab w:relativeTo="margin" w:alignment="right" w:leader="none"/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5C2D0C" w14:textId="77777777" w:rsidR="00510393" w:rsidRPr="00025E72" w:rsidRDefault="00510393" w:rsidP="00025E72">
    <w:pPr>
      <w:pStyle w:val="Piedepgina"/>
    </w:pPr>
    <w:r w:rsidRPr="006A3792">
      <w:t xml:space="preserve">All Rights Reserved © Valores </w:t>
    </w:r>
    <w:proofErr w:type="spellStart"/>
    <w:r w:rsidRPr="006A3792">
      <w:t>Corporat</w:t>
    </w:r>
    <w:r>
      <w:t>ivos</w:t>
    </w:r>
    <w:proofErr w:type="spellEnd"/>
    <w:r>
      <w:t xml:space="preserve"> Softtek S.A. de C.V. 2018. Confidential.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494AD5" w14:textId="77777777" w:rsidR="00106310" w:rsidRDefault="00106310">
      <w:r>
        <w:separator/>
      </w:r>
    </w:p>
  </w:footnote>
  <w:footnote w:type="continuationSeparator" w:id="0">
    <w:p w14:paraId="7EC3B581" w14:textId="77777777" w:rsidR="00106310" w:rsidRDefault="0010631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EB5474" w14:textId="77777777" w:rsidR="0097731F" w:rsidRDefault="000C545D">
    <w:r w:rsidRPr="000C545D">
      <w:rPr>
        <w:rFonts w:ascii="Franklin Gothic Book" w:eastAsia="Calibri" w:hAnsi="Franklin Gothic Book"/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 wp14:anchorId="791120FD" wp14:editId="212B92BB">
              <wp:simplePos x="0" y="0"/>
              <wp:positionH relativeFrom="column">
                <wp:posOffset>5760720</wp:posOffset>
              </wp:positionH>
              <wp:positionV relativeFrom="paragraph">
                <wp:posOffset>-180340</wp:posOffset>
              </wp:positionV>
              <wp:extent cx="900000" cy="460800"/>
              <wp:effectExtent l="0" t="0" r="0" b="0"/>
              <wp:wrapNone/>
              <wp:docPr id="277" name="Graphic 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900000" cy="460800"/>
                        <a:chOff x="0" y="0"/>
                        <a:chExt cx="4838954" cy="2470641"/>
                      </a:xfrm>
                    </wpg:grpSpPr>
                    <wpg:grpSp>
                      <wpg:cNvPr id="278" name="Graphic 80"/>
                      <wpg:cNvGrpSpPr/>
                      <wpg:grpSpPr>
                        <a:xfrm>
                          <a:off x="3090398" y="0"/>
                          <a:ext cx="369379" cy="1443206"/>
                          <a:chOff x="3090398" y="0"/>
                          <a:chExt cx="369379" cy="1443206"/>
                        </a:xfrm>
                        <a:solidFill>
                          <a:srgbClr val="00447C"/>
                        </a:solidFill>
                      </wpg:grpSpPr>
                      <wps:wsp>
                        <wps:cNvPr id="279" name="Freeform 83"/>
                        <wps:cNvSpPr/>
                        <wps:spPr>
                          <a:xfrm>
                            <a:off x="3223918" y="0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0" name="Freeform 84"/>
                        <wps:cNvSpPr/>
                        <wps:spPr>
                          <a:xfrm>
                            <a:off x="3211926" y="131367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80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1" name="Freeform 85"/>
                        <wps:cNvSpPr/>
                        <wps:spPr>
                          <a:xfrm>
                            <a:off x="3314264" y="114976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999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8784"/>
                                  <a:pt x="29582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2" name="Freeform 86"/>
                        <wps:cNvSpPr/>
                        <wps:spPr>
                          <a:xfrm>
                            <a:off x="3231114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80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3" name="Freeform 87"/>
                        <wps:cNvSpPr/>
                        <wps:spPr>
                          <a:xfrm>
                            <a:off x="3330255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4" name="Freeform 88"/>
                        <wps:cNvSpPr/>
                        <wps:spPr>
                          <a:xfrm>
                            <a:off x="3090398" y="32861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800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5" name="Freeform 89"/>
                        <wps:cNvSpPr/>
                        <wps:spPr>
                          <a:xfrm>
                            <a:off x="3131973" y="16470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6" name="Freeform 90"/>
                        <wps:cNvSpPr/>
                        <wps:spPr>
                          <a:xfrm>
                            <a:off x="3115183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999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287" name="Graphic 80"/>
                      <wpg:cNvGrpSpPr/>
                      <wpg:grpSpPr>
                        <a:xfrm>
                          <a:off x="2544324" y="0"/>
                          <a:ext cx="1485513" cy="1443206"/>
                          <a:chOff x="2544324" y="0"/>
                          <a:chExt cx="1485513" cy="1443206"/>
                        </a:xfrm>
                      </wpg:grpSpPr>
                      <wps:wsp>
                        <wps:cNvPr id="288" name="Freeform 92"/>
                        <wps:cNvSpPr/>
                        <wps:spPr>
                          <a:xfrm>
                            <a:off x="3359038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2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2" y="29584"/>
                                  <a:pt x="129522" y="64764"/>
                                </a:cubicBezTo>
                                <a:cubicBezTo>
                                  <a:pt x="129522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799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9" name="Freeform 93"/>
                        <wps:cNvSpPr/>
                        <wps:spPr>
                          <a:xfrm>
                            <a:off x="3033632" y="0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0" name="Freeform 94"/>
                        <wps:cNvSpPr/>
                        <wps:spPr>
                          <a:xfrm>
                            <a:off x="3022439" y="131367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1" name="Freeform 95"/>
                        <wps:cNvSpPr/>
                        <wps:spPr>
                          <a:xfrm>
                            <a:off x="3402212" y="131367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9582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2" name="Freeform 96"/>
                        <wps:cNvSpPr/>
                        <wps:spPr>
                          <a:xfrm>
                            <a:off x="3414205" y="0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3" name="Freeform 97"/>
                        <wps:cNvSpPr/>
                        <wps:spPr>
                          <a:xfrm>
                            <a:off x="2598692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4" name="Freeform 98"/>
                        <wps:cNvSpPr/>
                        <wps:spPr>
                          <a:xfrm>
                            <a:off x="2788978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5" name="Freeform 99"/>
                        <wps:cNvSpPr/>
                        <wps:spPr>
                          <a:xfrm>
                            <a:off x="2979264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6" name="Freeform 100"/>
                        <wps:cNvSpPr/>
                        <wps:spPr>
                          <a:xfrm>
                            <a:off x="3169551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7" name="Freeform 101"/>
                        <wps:cNvSpPr/>
                        <wps:spPr>
                          <a:xfrm>
                            <a:off x="3549324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8" name="Freeform 102"/>
                        <wps:cNvSpPr/>
                        <wps:spPr>
                          <a:xfrm>
                            <a:off x="3739611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9" name="Freeform 103"/>
                        <wps:cNvSpPr/>
                        <wps:spPr>
                          <a:xfrm>
                            <a:off x="2744205" y="114976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999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0" name="Freeform 104"/>
                        <wps:cNvSpPr/>
                        <wps:spPr>
                          <a:xfrm>
                            <a:off x="2934491" y="114976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1" name="Freeform 105"/>
                        <wps:cNvSpPr/>
                        <wps:spPr>
                          <a:xfrm>
                            <a:off x="3123978" y="114976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99945"/>
                                  <a:pt x="0" y="64764"/>
                                </a:cubicBezTo>
                                <a:cubicBezTo>
                                  <a:pt x="80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2" name="Freeform 106"/>
                        <wps:cNvSpPr/>
                        <wps:spPr>
                          <a:xfrm>
                            <a:off x="3504551" y="114976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3" name="Freeform 107"/>
                        <wps:cNvSpPr/>
                        <wps:spPr>
                          <a:xfrm>
                            <a:off x="3694838" y="114976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2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2" y="28784"/>
                                  <a:pt x="129522" y="64764"/>
                                </a:cubicBezTo>
                                <a:cubicBezTo>
                                  <a:pt x="129522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4" name="Freeform 108"/>
                        <wps:cNvSpPr/>
                        <wps:spPr>
                          <a:xfrm>
                            <a:off x="2661055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5" name="Freeform 109"/>
                        <wps:cNvSpPr/>
                        <wps:spPr>
                          <a:xfrm>
                            <a:off x="2851341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6" name="Freeform 110"/>
                        <wps:cNvSpPr/>
                        <wps:spPr>
                          <a:xfrm>
                            <a:off x="3040828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80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7" name="Freeform 111"/>
                        <wps:cNvSpPr/>
                        <wps:spPr>
                          <a:xfrm>
                            <a:off x="3421401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8" name="Freeform 112"/>
                        <wps:cNvSpPr/>
                        <wps:spPr>
                          <a:xfrm>
                            <a:off x="3611687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9" name="Freeform 113"/>
                        <wps:cNvSpPr/>
                        <wps:spPr>
                          <a:xfrm>
                            <a:off x="3801973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999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0" name="Freeform 114"/>
                        <wps:cNvSpPr/>
                        <wps:spPr>
                          <a:xfrm>
                            <a:off x="2569109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80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1" name="Freeform 115"/>
                        <wps:cNvSpPr/>
                        <wps:spPr>
                          <a:xfrm>
                            <a:off x="2759396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80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2" name="Freeform 116"/>
                        <wps:cNvSpPr/>
                        <wps:spPr>
                          <a:xfrm>
                            <a:off x="2949682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3" name="Freeform 117"/>
                        <wps:cNvSpPr/>
                        <wps:spPr>
                          <a:xfrm>
                            <a:off x="3139969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4" name="Freeform 118"/>
                        <wps:cNvSpPr/>
                        <wps:spPr>
                          <a:xfrm>
                            <a:off x="3519742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799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5" name="Freeform 119"/>
                        <wps:cNvSpPr/>
                        <wps:spPr>
                          <a:xfrm>
                            <a:off x="3710028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9582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6" name="Freeform 120"/>
                        <wps:cNvSpPr/>
                        <wps:spPr>
                          <a:xfrm>
                            <a:off x="3900314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7" name="Freeform 121"/>
                        <wps:cNvSpPr/>
                        <wps:spPr>
                          <a:xfrm>
                            <a:off x="2710625" y="32861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8" name="Freeform 122"/>
                        <wps:cNvSpPr/>
                        <wps:spPr>
                          <a:xfrm>
                            <a:off x="2900911" y="32861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9" name="Freeform 123"/>
                        <wps:cNvSpPr/>
                        <wps:spPr>
                          <a:xfrm>
                            <a:off x="3280685" y="32861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0" name="Freeform 124"/>
                        <wps:cNvSpPr/>
                        <wps:spPr>
                          <a:xfrm>
                            <a:off x="3470971" y="32861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2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2" y="28784"/>
                                  <a:pt x="129522" y="64764"/>
                                </a:cubicBezTo>
                                <a:cubicBezTo>
                                  <a:pt x="129522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1" name="Freeform 125"/>
                        <wps:cNvSpPr/>
                        <wps:spPr>
                          <a:xfrm>
                            <a:off x="3661257" y="32861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2" name="Freeform 126"/>
                        <wps:cNvSpPr/>
                        <wps:spPr>
                          <a:xfrm>
                            <a:off x="2751400" y="16470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3" name="Freeform 127"/>
                        <wps:cNvSpPr/>
                        <wps:spPr>
                          <a:xfrm>
                            <a:off x="2941687" y="16470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4" name="Freeform 128"/>
                        <wps:cNvSpPr/>
                        <wps:spPr>
                          <a:xfrm>
                            <a:off x="3322260" y="16470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5" name="Freeform 129"/>
                        <wps:cNvSpPr/>
                        <wps:spPr>
                          <a:xfrm>
                            <a:off x="3511747" y="16470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799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6" name="Freeform 130"/>
                        <wps:cNvSpPr/>
                        <wps:spPr>
                          <a:xfrm>
                            <a:off x="3702033" y="16470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7" name="Freeform 131"/>
                        <wps:cNvSpPr/>
                        <wps:spPr>
                          <a:xfrm>
                            <a:off x="2544324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800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8" name="Freeform 132"/>
                        <wps:cNvSpPr/>
                        <wps:spPr>
                          <a:xfrm>
                            <a:off x="2734610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9" name="Freeform 133"/>
                        <wps:cNvSpPr/>
                        <wps:spPr>
                          <a:xfrm>
                            <a:off x="2924897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0" name="Freeform 134"/>
                        <wps:cNvSpPr/>
                        <wps:spPr>
                          <a:xfrm>
                            <a:off x="3305470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1" name="Freeform 135"/>
                        <wps:cNvSpPr/>
                        <wps:spPr>
                          <a:xfrm>
                            <a:off x="3494957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2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2" y="28784"/>
                                  <a:pt x="129522" y="64764"/>
                                </a:cubicBezTo>
                                <a:cubicBezTo>
                                  <a:pt x="129522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799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2" name="Freeform 136"/>
                        <wps:cNvSpPr/>
                        <wps:spPr>
                          <a:xfrm>
                            <a:off x="3685243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3" name="Freeform 137"/>
                        <wps:cNvSpPr/>
                        <wps:spPr>
                          <a:xfrm>
                            <a:off x="3875529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334" name="Freeform 138"/>
                      <wps:cNvSpPr/>
                      <wps:spPr>
                        <a:xfrm>
                          <a:off x="0" y="1479187"/>
                          <a:ext cx="771782" cy="991454"/>
                        </a:xfrm>
                        <a:custGeom>
                          <a:avLst/>
                          <a:gdLst>
                            <a:gd name="connsiteX0" fmla="*/ 390410 w 771782"/>
                            <a:gd name="connsiteY0" fmla="*/ 148718 h 991454"/>
                            <a:gd name="connsiteX1" fmla="*/ 239300 w 771782"/>
                            <a:gd name="connsiteY1" fmla="*/ 271851 h 991454"/>
                            <a:gd name="connsiteX2" fmla="*/ 415195 w 771782"/>
                            <a:gd name="connsiteY2" fmla="*/ 402978 h 991454"/>
                            <a:gd name="connsiteX3" fmla="*/ 771782 w 771782"/>
                            <a:gd name="connsiteY3" fmla="*/ 672430 h 991454"/>
                            <a:gd name="connsiteX4" fmla="*/ 363226 w 771782"/>
                            <a:gd name="connsiteY4" fmla="*/ 991455 h 991454"/>
                            <a:gd name="connsiteX5" fmla="*/ 243 w 771782"/>
                            <a:gd name="connsiteY5" fmla="*/ 666034 h 991454"/>
                            <a:gd name="connsiteX6" fmla="*/ 206520 w 771782"/>
                            <a:gd name="connsiteY6" fmla="*/ 666034 h 991454"/>
                            <a:gd name="connsiteX7" fmla="*/ 365625 w 771782"/>
                            <a:gd name="connsiteY7" fmla="*/ 842737 h 991454"/>
                            <a:gd name="connsiteX8" fmla="*/ 556711 w 771782"/>
                            <a:gd name="connsiteY8" fmla="*/ 716406 h 991454"/>
                            <a:gd name="connsiteX9" fmla="*/ 338441 w 771782"/>
                            <a:gd name="connsiteY9" fmla="*/ 575684 h 991454"/>
                            <a:gd name="connsiteX10" fmla="*/ 24228 w 771782"/>
                            <a:gd name="connsiteY10" fmla="*/ 314227 h 991454"/>
                            <a:gd name="connsiteX11" fmla="*/ 418393 w 771782"/>
                            <a:gd name="connsiteY11" fmla="*/ 0 h 991454"/>
                            <a:gd name="connsiteX12" fmla="*/ 746198 w 771782"/>
                            <a:gd name="connsiteY12" fmla="*/ 291840 h 991454"/>
                            <a:gd name="connsiteX13" fmla="*/ 548715 w 771782"/>
                            <a:gd name="connsiteY13" fmla="*/ 292639 h 991454"/>
                            <a:gd name="connsiteX14" fmla="*/ 390410 w 771782"/>
                            <a:gd name="connsiteY14" fmla="*/ 148718 h 991454"/>
                            <a:gd name="connsiteX15" fmla="*/ 390410 w 771782"/>
                            <a:gd name="connsiteY15" fmla="*/ 148718 h 9914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771782" h="991454">
                              <a:moveTo>
                                <a:pt x="390410" y="148718"/>
                              </a:moveTo>
                              <a:cubicBezTo>
                                <a:pt x="315255" y="148718"/>
                                <a:pt x="239300" y="188696"/>
                                <a:pt x="239300" y="271851"/>
                              </a:cubicBezTo>
                              <a:cubicBezTo>
                                <a:pt x="239300" y="374994"/>
                                <a:pt x="331245" y="386987"/>
                                <a:pt x="415195" y="402978"/>
                              </a:cubicBezTo>
                              <a:cubicBezTo>
                                <a:pt x="559909" y="439758"/>
                                <a:pt x="771782" y="480536"/>
                                <a:pt x="771782" y="672430"/>
                              </a:cubicBezTo>
                              <a:cubicBezTo>
                                <a:pt x="771782" y="909100"/>
                                <a:pt x="567904" y="991455"/>
                                <a:pt x="363226" y="991455"/>
                              </a:cubicBezTo>
                              <a:cubicBezTo>
                                <a:pt x="146555" y="991455"/>
                                <a:pt x="-6953" y="906702"/>
                                <a:pt x="243" y="666034"/>
                              </a:cubicBezTo>
                              <a:lnTo>
                                <a:pt x="206520" y="666034"/>
                              </a:lnTo>
                              <a:cubicBezTo>
                                <a:pt x="198524" y="771576"/>
                                <a:pt x="259288" y="842737"/>
                                <a:pt x="365625" y="842737"/>
                              </a:cubicBezTo>
                              <a:cubicBezTo>
                                <a:pt x="447975" y="842737"/>
                                <a:pt x="556711" y="817950"/>
                                <a:pt x="556711" y="716406"/>
                              </a:cubicBezTo>
                              <a:cubicBezTo>
                                <a:pt x="556711" y="604468"/>
                                <a:pt x="419992" y="596472"/>
                                <a:pt x="338441" y="575684"/>
                              </a:cubicBezTo>
                              <a:cubicBezTo>
                                <a:pt x="204921" y="542902"/>
                                <a:pt x="24228" y="482135"/>
                                <a:pt x="24228" y="314227"/>
                              </a:cubicBezTo>
                              <a:cubicBezTo>
                                <a:pt x="24228" y="96747"/>
                                <a:pt x="223310" y="0"/>
                                <a:pt x="418393" y="0"/>
                              </a:cubicBezTo>
                              <a:cubicBezTo>
                                <a:pt x="603083" y="0"/>
                                <a:pt x="746198" y="100745"/>
                                <a:pt x="746198" y="291840"/>
                              </a:cubicBezTo>
                              <a:lnTo>
                                <a:pt x="548715" y="292639"/>
                              </a:lnTo>
                              <a:cubicBezTo>
                                <a:pt x="539921" y="195892"/>
                                <a:pt x="488751" y="148718"/>
                                <a:pt x="390410" y="148718"/>
                              </a:cubicBezTo>
                              <a:lnTo>
                                <a:pt x="390410" y="148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5" name="Freeform 139"/>
                      <wps:cNvSpPr/>
                      <wps:spPr>
                        <a:xfrm>
                          <a:off x="878119" y="1770227"/>
                          <a:ext cx="686789" cy="700415"/>
                        </a:xfrm>
                        <a:custGeom>
                          <a:avLst/>
                          <a:gdLst>
                            <a:gd name="connsiteX0" fmla="*/ 342995 w 686789"/>
                            <a:gd name="connsiteY0" fmla="*/ 700415 h 700415"/>
                            <a:gd name="connsiteX1" fmla="*/ 0 w 686789"/>
                            <a:gd name="connsiteY1" fmla="*/ 350207 h 700415"/>
                            <a:gd name="connsiteX2" fmla="*/ 342995 w 686789"/>
                            <a:gd name="connsiteY2" fmla="*/ 0 h 700415"/>
                            <a:gd name="connsiteX3" fmla="*/ 686790 w 686789"/>
                            <a:gd name="connsiteY3" fmla="*/ 350207 h 700415"/>
                            <a:gd name="connsiteX4" fmla="*/ 342995 w 686789"/>
                            <a:gd name="connsiteY4" fmla="*/ 700415 h 700415"/>
                            <a:gd name="connsiteX5" fmla="*/ 342995 w 686789"/>
                            <a:gd name="connsiteY5" fmla="*/ 700415 h 700415"/>
                            <a:gd name="connsiteX6" fmla="*/ 342995 w 686789"/>
                            <a:gd name="connsiteY6" fmla="*/ 568488 h 700415"/>
                            <a:gd name="connsiteX7" fmla="*/ 482912 w 686789"/>
                            <a:gd name="connsiteY7" fmla="*/ 350207 h 700415"/>
                            <a:gd name="connsiteX8" fmla="*/ 342995 w 686789"/>
                            <a:gd name="connsiteY8" fmla="*/ 131927 h 700415"/>
                            <a:gd name="connsiteX9" fmla="*/ 203079 w 686789"/>
                            <a:gd name="connsiteY9" fmla="*/ 350207 h 700415"/>
                            <a:gd name="connsiteX10" fmla="*/ 342995 w 686789"/>
                            <a:gd name="connsiteY10" fmla="*/ 568488 h 700415"/>
                            <a:gd name="connsiteX11" fmla="*/ 342995 w 686789"/>
                            <a:gd name="connsiteY11" fmla="*/ 568488 h 7004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686789" h="700415">
                              <a:moveTo>
                                <a:pt x="342995" y="700415"/>
                              </a:moveTo>
                              <a:cubicBezTo>
                                <a:pt x="128723" y="700415"/>
                                <a:pt x="0" y="558093"/>
                                <a:pt x="0" y="350207"/>
                              </a:cubicBezTo>
                              <a:cubicBezTo>
                                <a:pt x="0" y="142322"/>
                                <a:pt x="128723" y="0"/>
                                <a:pt x="342995" y="0"/>
                              </a:cubicBezTo>
                              <a:cubicBezTo>
                                <a:pt x="558067" y="0"/>
                                <a:pt x="686790" y="142322"/>
                                <a:pt x="686790" y="350207"/>
                              </a:cubicBezTo>
                              <a:cubicBezTo>
                                <a:pt x="685990" y="558093"/>
                                <a:pt x="557267" y="700415"/>
                                <a:pt x="342995" y="700415"/>
                              </a:cubicBezTo>
                              <a:lnTo>
                                <a:pt x="342995" y="700415"/>
                              </a:lnTo>
                              <a:close/>
                              <a:moveTo>
                                <a:pt x="342995" y="568488"/>
                              </a:moveTo>
                              <a:cubicBezTo>
                                <a:pt x="462924" y="568488"/>
                                <a:pt x="482912" y="454950"/>
                                <a:pt x="482912" y="350207"/>
                              </a:cubicBezTo>
                              <a:cubicBezTo>
                                <a:pt x="482912" y="245465"/>
                                <a:pt x="463723" y="131927"/>
                                <a:pt x="342995" y="131927"/>
                              </a:cubicBezTo>
                              <a:cubicBezTo>
                                <a:pt x="223067" y="131927"/>
                                <a:pt x="203079" y="245465"/>
                                <a:pt x="203079" y="350207"/>
                              </a:cubicBezTo>
                              <a:cubicBezTo>
                                <a:pt x="203079" y="454950"/>
                                <a:pt x="222267" y="568488"/>
                                <a:pt x="342995" y="568488"/>
                              </a:cubicBezTo>
                              <a:lnTo>
                                <a:pt x="342995" y="568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6" name="Freeform 140"/>
                      <wps:cNvSpPr/>
                      <wps:spPr>
                        <a:xfrm>
                          <a:off x="1576902" y="1479187"/>
                          <a:ext cx="432541" cy="972265"/>
                        </a:xfrm>
                        <a:custGeom>
                          <a:avLst/>
                          <a:gdLst>
                            <a:gd name="connsiteX0" fmla="*/ 295823 w 432541"/>
                            <a:gd name="connsiteY0" fmla="*/ 309430 h 972265"/>
                            <a:gd name="connsiteX1" fmla="*/ 415752 w 432541"/>
                            <a:gd name="connsiteY1" fmla="*/ 309430 h 972265"/>
                            <a:gd name="connsiteX2" fmla="*/ 415752 w 432541"/>
                            <a:gd name="connsiteY2" fmla="*/ 441357 h 972265"/>
                            <a:gd name="connsiteX3" fmla="*/ 295823 w 432541"/>
                            <a:gd name="connsiteY3" fmla="*/ 441357 h 972265"/>
                            <a:gd name="connsiteX4" fmla="*/ 295823 w 432541"/>
                            <a:gd name="connsiteY4" fmla="*/ 972266 h 972265"/>
                            <a:gd name="connsiteX5" fmla="*/ 98341 w 432541"/>
                            <a:gd name="connsiteY5" fmla="*/ 972266 h 972265"/>
                            <a:gd name="connsiteX6" fmla="*/ 98341 w 432541"/>
                            <a:gd name="connsiteY6" fmla="*/ 441357 h 972265"/>
                            <a:gd name="connsiteX7" fmla="*/ 0 w 432541"/>
                            <a:gd name="connsiteY7" fmla="*/ 441357 h 972265"/>
                            <a:gd name="connsiteX8" fmla="*/ 0 w 432541"/>
                            <a:gd name="connsiteY8" fmla="*/ 309430 h 972265"/>
                            <a:gd name="connsiteX9" fmla="*/ 98341 w 432541"/>
                            <a:gd name="connsiteY9" fmla="*/ 309430 h 972265"/>
                            <a:gd name="connsiteX10" fmla="*/ 324606 w 432541"/>
                            <a:gd name="connsiteY10" fmla="*/ 0 h 972265"/>
                            <a:gd name="connsiteX11" fmla="*/ 432542 w 432541"/>
                            <a:gd name="connsiteY11" fmla="*/ 9595 h 972265"/>
                            <a:gd name="connsiteX12" fmla="*/ 432542 w 432541"/>
                            <a:gd name="connsiteY12" fmla="*/ 132727 h 972265"/>
                            <a:gd name="connsiteX13" fmla="*/ 295823 w 432541"/>
                            <a:gd name="connsiteY13" fmla="*/ 309430 h 972265"/>
                            <a:gd name="connsiteX14" fmla="*/ 295823 w 432541"/>
                            <a:gd name="connsiteY14" fmla="*/ 309430 h 9722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432541" h="972265">
                              <a:moveTo>
                                <a:pt x="295823" y="309430"/>
                              </a:moveTo>
                              <a:lnTo>
                                <a:pt x="415752" y="309430"/>
                              </a:lnTo>
                              <a:lnTo>
                                <a:pt x="415752" y="441357"/>
                              </a:lnTo>
                              <a:lnTo>
                                <a:pt x="295823" y="441357"/>
                              </a:lnTo>
                              <a:lnTo>
                                <a:pt x="295823" y="972266"/>
                              </a:lnTo>
                              <a:lnTo>
                                <a:pt x="98341" y="972266"/>
                              </a:lnTo>
                              <a:lnTo>
                                <a:pt x="98341" y="441357"/>
                              </a:lnTo>
                              <a:lnTo>
                                <a:pt x="0" y="441357"/>
                              </a:lnTo>
                              <a:lnTo>
                                <a:pt x="0" y="309430"/>
                              </a:lnTo>
                              <a:lnTo>
                                <a:pt x="98341" y="309430"/>
                              </a:lnTo>
                              <a:cubicBezTo>
                                <a:pt x="92745" y="121533"/>
                                <a:pt x="110334" y="0"/>
                                <a:pt x="324606" y="0"/>
                              </a:cubicBezTo>
                              <a:cubicBezTo>
                                <a:pt x="360585" y="0"/>
                                <a:pt x="396563" y="3998"/>
                                <a:pt x="432542" y="9595"/>
                              </a:cubicBezTo>
                              <a:lnTo>
                                <a:pt x="432542" y="132727"/>
                              </a:lnTo>
                              <a:cubicBezTo>
                                <a:pt x="293425" y="116736"/>
                                <a:pt x="290227" y="179901"/>
                                <a:pt x="295823" y="309430"/>
                              </a:cubicBezTo>
                              <a:lnTo>
                                <a:pt x="295823" y="3094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7" name="Freeform 141"/>
                      <wps:cNvSpPr/>
                      <wps:spPr>
                        <a:xfrm>
                          <a:off x="2042224" y="1586328"/>
                          <a:ext cx="478114" cy="884313"/>
                        </a:xfrm>
                        <a:custGeom>
                          <a:avLst/>
                          <a:gdLst>
                            <a:gd name="connsiteX0" fmla="*/ 132721 w 478114"/>
                            <a:gd name="connsiteY0" fmla="*/ 71161 h 884313"/>
                            <a:gd name="connsiteX1" fmla="*/ 329403 w 478114"/>
                            <a:gd name="connsiteY1" fmla="*/ 0 h 884313"/>
                            <a:gd name="connsiteX2" fmla="*/ 329403 w 478114"/>
                            <a:gd name="connsiteY2" fmla="*/ 202289 h 884313"/>
                            <a:gd name="connsiteX3" fmla="*/ 478115 w 478114"/>
                            <a:gd name="connsiteY3" fmla="*/ 202289 h 884313"/>
                            <a:gd name="connsiteX4" fmla="*/ 478115 w 478114"/>
                            <a:gd name="connsiteY4" fmla="*/ 334216 h 884313"/>
                            <a:gd name="connsiteX5" fmla="*/ 329403 w 478114"/>
                            <a:gd name="connsiteY5" fmla="*/ 334216 h 884313"/>
                            <a:gd name="connsiteX6" fmla="*/ 329403 w 478114"/>
                            <a:gd name="connsiteY6" fmla="*/ 641248 h 884313"/>
                            <a:gd name="connsiteX7" fmla="*/ 410955 w 478114"/>
                            <a:gd name="connsiteY7" fmla="*/ 752386 h 884313"/>
                            <a:gd name="connsiteX8" fmla="*/ 474117 w 478114"/>
                            <a:gd name="connsiteY8" fmla="*/ 748389 h 884313"/>
                            <a:gd name="connsiteX9" fmla="*/ 474117 w 478114"/>
                            <a:gd name="connsiteY9" fmla="*/ 864325 h 884313"/>
                            <a:gd name="connsiteX10" fmla="*/ 319010 w 478114"/>
                            <a:gd name="connsiteY10" fmla="*/ 884314 h 884313"/>
                            <a:gd name="connsiteX11" fmla="*/ 132721 w 478114"/>
                            <a:gd name="connsiteY11" fmla="*/ 659637 h 884313"/>
                            <a:gd name="connsiteX12" fmla="*/ 132721 w 478114"/>
                            <a:gd name="connsiteY12" fmla="*/ 334216 h 884313"/>
                            <a:gd name="connsiteX13" fmla="*/ 0 w 478114"/>
                            <a:gd name="connsiteY13" fmla="*/ 334216 h 884313"/>
                            <a:gd name="connsiteX14" fmla="*/ 0 w 478114"/>
                            <a:gd name="connsiteY14" fmla="*/ 202289 h 884313"/>
                            <a:gd name="connsiteX15" fmla="*/ 132721 w 478114"/>
                            <a:gd name="connsiteY15" fmla="*/ 202289 h 884313"/>
                            <a:gd name="connsiteX16" fmla="*/ 132721 w 478114"/>
                            <a:gd name="connsiteY16" fmla="*/ 71161 h 884313"/>
                            <a:gd name="connsiteX17" fmla="*/ 132721 w 478114"/>
                            <a:gd name="connsiteY17" fmla="*/ 71161 h 8843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478114" h="884313">
                              <a:moveTo>
                                <a:pt x="132721" y="71161"/>
                              </a:moveTo>
                              <a:lnTo>
                                <a:pt x="329403" y="0"/>
                              </a:lnTo>
                              <a:lnTo>
                                <a:pt x="329403" y="202289"/>
                              </a:lnTo>
                              <a:lnTo>
                                <a:pt x="478115" y="202289"/>
                              </a:lnTo>
                              <a:lnTo>
                                <a:pt x="478115" y="334216"/>
                              </a:lnTo>
                              <a:lnTo>
                                <a:pt x="329403" y="334216"/>
                              </a:lnTo>
                              <a:lnTo>
                                <a:pt x="329403" y="641248"/>
                              </a:lnTo>
                              <a:cubicBezTo>
                                <a:pt x="329403" y="728400"/>
                                <a:pt x="342196" y="752386"/>
                                <a:pt x="410955" y="752386"/>
                              </a:cubicBezTo>
                              <a:cubicBezTo>
                                <a:pt x="431742" y="752386"/>
                                <a:pt x="452530" y="749988"/>
                                <a:pt x="474117" y="748389"/>
                              </a:cubicBezTo>
                              <a:lnTo>
                                <a:pt x="474117" y="864325"/>
                              </a:lnTo>
                              <a:cubicBezTo>
                                <a:pt x="451730" y="874719"/>
                                <a:pt x="346993" y="884314"/>
                                <a:pt x="319010" y="884314"/>
                              </a:cubicBezTo>
                              <a:cubicBezTo>
                                <a:pt x="165501" y="884314"/>
                                <a:pt x="132721" y="803558"/>
                                <a:pt x="132721" y="659637"/>
                              </a:cubicBezTo>
                              <a:lnTo>
                                <a:pt x="132721" y="334216"/>
                              </a:lnTo>
                              <a:lnTo>
                                <a:pt x="0" y="334216"/>
                              </a:lnTo>
                              <a:lnTo>
                                <a:pt x="0" y="202289"/>
                              </a:lnTo>
                              <a:lnTo>
                                <a:pt x="132721" y="202289"/>
                              </a:lnTo>
                              <a:lnTo>
                                <a:pt x="132721" y="71161"/>
                              </a:lnTo>
                              <a:lnTo>
                                <a:pt x="132721" y="71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8" name="Freeform 142"/>
                      <wps:cNvSpPr/>
                      <wps:spPr>
                        <a:xfrm>
                          <a:off x="2579503" y="1586328"/>
                          <a:ext cx="478114" cy="884313"/>
                        </a:xfrm>
                        <a:custGeom>
                          <a:avLst/>
                          <a:gdLst>
                            <a:gd name="connsiteX0" fmla="*/ 131921 w 478114"/>
                            <a:gd name="connsiteY0" fmla="*/ 71161 h 884313"/>
                            <a:gd name="connsiteX1" fmla="*/ 329403 w 478114"/>
                            <a:gd name="connsiteY1" fmla="*/ 0 h 884313"/>
                            <a:gd name="connsiteX2" fmla="*/ 329403 w 478114"/>
                            <a:gd name="connsiteY2" fmla="*/ 202289 h 884313"/>
                            <a:gd name="connsiteX3" fmla="*/ 478115 w 478114"/>
                            <a:gd name="connsiteY3" fmla="*/ 202289 h 884313"/>
                            <a:gd name="connsiteX4" fmla="*/ 478115 w 478114"/>
                            <a:gd name="connsiteY4" fmla="*/ 334216 h 884313"/>
                            <a:gd name="connsiteX5" fmla="*/ 329403 w 478114"/>
                            <a:gd name="connsiteY5" fmla="*/ 334216 h 884313"/>
                            <a:gd name="connsiteX6" fmla="*/ 329403 w 478114"/>
                            <a:gd name="connsiteY6" fmla="*/ 641248 h 884313"/>
                            <a:gd name="connsiteX7" fmla="*/ 410955 w 478114"/>
                            <a:gd name="connsiteY7" fmla="*/ 752386 h 884313"/>
                            <a:gd name="connsiteX8" fmla="*/ 474117 w 478114"/>
                            <a:gd name="connsiteY8" fmla="*/ 748389 h 884313"/>
                            <a:gd name="connsiteX9" fmla="*/ 474117 w 478114"/>
                            <a:gd name="connsiteY9" fmla="*/ 864325 h 884313"/>
                            <a:gd name="connsiteX10" fmla="*/ 319010 w 478114"/>
                            <a:gd name="connsiteY10" fmla="*/ 884314 h 884313"/>
                            <a:gd name="connsiteX11" fmla="*/ 132721 w 478114"/>
                            <a:gd name="connsiteY11" fmla="*/ 659637 h 884313"/>
                            <a:gd name="connsiteX12" fmla="*/ 132721 w 478114"/>
                            <a:gd name="connsiteY12" fmla="*/ 334216 h 884313"/>
                            <a:gd name="connsiteX13" fmla="*/ 0 w 478114"/>
                            <a:gd name="connsiteY13" fmla="*/ 334216 h 884313"/>
                            <a:gd name="connsiteX14" fmla="*/ 0 w 478114"/>
                            <a:gd name="connsiteY14" fmla="*/ 202289 h 884313"/>
                            <a:gd name="connsiteX15" fmla="*/ 132721 w 478114"/>
                            <a:gd name="connsiteY15" fmla="*/ 202289 h 884313"/>
                            <a:gd name="connsiteX16" fmla="*/ 132721 w 478114"/>
                            <a:gd name="connsiteY16" fmla="*/ 71161 h 884313"/>
                            <a:gd name="connsiteX17" fmla="*/ 131921 w 478114"/>
                            <a:gd name="connsiteY17" fmla="*/ 71161 h 8843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478114" h="884313">
                              <a:moveTo>
                                <a:pt x="131921" y="71161"/>
                              </a:moveTo>
                              <a:lnTo>
                                <a:pt x="329403" y="0"/>
                              </a:lnTo>
                              <a:lnTo>
                                <a:pt x="329403" y="202289"/>
                              </a:lnTo>
                              <a:lnTo>
                                <a:pt x="478115" y="202289"/>
                              </a:lnTo>
                              <a:lnTo>
                                <a:pt x="478115" y="334216"/>
                              </a:lnTo>
                              <a:lnTo>
                                <a:pt x="329403" y="334216"/>
                              </a:lnTo>
                              <a:lnTo>
                                <a:pt x="329403" y="641248"/>
                              </a:lnTo>
                              <a:cubicBezTo>
                                <a:pt x="329403" y="728400"/>
                                <a:pt x="342196" y="752386"/>
                                <a:pt x="410955" y="752386"/>
                              </a:cubicBezTo>
                              <a:cubicBezTo>
                                <a:pt x="431742" y="752386"/>
                                <a:pt x="453329" y="749988"/>
                                <a:pt x="474117" y="748389"/>
                              </a:cubicBezTo>
                              <a:lnTo>
                                <a:pt x="474117" y="864325"/>
                              </a:lnTo>
                              <a:cubicBezTo>
                                <a:pt x="451730" y="874719"/>
                                <a:pt x="346194" y="884314"/>
                                <a:pt x="319010" y="884314"/>
                              </a:cubicBezTo>
                              <a:cubicBezTo>
                                <a:pt x="165501" y="884314"/>
                                <a:pt x="132721" y="803558"/>
                                <a:pt x="132721" y="659637"/>
                              </a:cubicBezTo>
                              <a:lnTo>
                                <a:pt x="132721" y="334216"/>
                              </a:lnTo>
                              <a:lnTo>
                                <a:pt x="0" y="334216"/>
                              </a:lnTo>
                              <a:lnTo>
                                <a:pt x="0" y="202289"/>
                              </a:lnTo>
                              <a:lnTo>
                                <a:pt x="132721" y="202289"/>
                              </a:lnTo>
                              <a:lnTo>
                                <a:pt x="132721" y="71161"/>
                              </a:lnTo>
                              <a:lnTo>
                                <a:pt x="131921" y="71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39" name="Freeform 143"/>
                      <wps:cNvSpPr/>
                      <wps:spPr>
                        <a:xfrm>
                          <a:off x="3095195" y="1770227"/>
                          <a:ext cx="638019" cy="700415"/>
                        </a:xfrm>
                        <a:custGeom>
                          <a:avLst/>
                          <a:gdLst>
                            <a:gd name="connsiteX0" fmla="*/ 203878 w 638019"/>
                            <a:gd name="connsiteY0" fmla="*/ 402978 h 700415"/>
                            <a:gd name="connsiteX1" fmla="*/ 317410 w 638019"/>
                            <a:gd name="connsiteY1" fmla="*/ 568488 h 700415"/>
                            <a:gd name="connsiteX2" fmla="*/ 438938 w 638019"/>
                            <a:gd name="connsiteY2" fmla="*/ 482934 h 700415"/>
                            <a:gd name="connsiteX3" fmla="*/ 616432 w 638019"/>
                            <a:gd name="connsiteY3" fmla="*/ 482934 h 700415"/>
                            <a:gd name="connsiteX4" fmla="*/ 317410 w 638019"/>
                            <a:gd name="connsiteY4" fmla="*/ 700415 h 700415"/>
                            <a:gd name="connsiteX5" fmla="*/ 0 w 638019"/>
                            <a:gd name="connsiteY5" fmla="*/ 351807 h 700415"/>
                            <a:gd name="connsiteX6" fmla="*/ 317410 w 638019"/>
                            <a:gd name="connsiteY6" fmla="*/ 0 h 700415"/>
                            <a:gd name="connsiteX7" fmla="*/ 599642 w 638019"/>
                            <a:gd name="connsiteY7" fmla="*/ 158313 h 700415"/>
                            <a:gd name="connsiteX8" fmla="*/ 632423 w 638019"/>
                            <a:gd name="connsiteY8" fmla="*/ 276648 h 700415"/>
                            <a:gd name="connsiteX9" fmla="*/ 638019 w 638019"/>
                            <a:gd name="connsiteY9" fmla="*/ 403778 h 700415"/>
                            <a:gd name="connsiteX10" fmla="*/ 203878 w 638019"/>
                            <a:gd name="connsiteY10" fmla="*/ 403778 h 700415"/>
                            <a:gd name="connsiteX11" fmla="*/ 203878 w 638019"/>
                            <a:gd name="connsiteY11" fmla="*/ 402978 h 700415"/>
                            <a:gd name="connsiteX12" fmla="*/ 434141 w 638019"/>
                            <a:gd name="connsiteY12" fmla="*/ 271051 h 700415"/>
                            <a:gd name="connsiteX13" fmla="*/ 317410 w 638019"/>
                            <a:gd name="connsiteY13" fmla="*/ 131927 h 700415"/>
                            <a:gd name="connsiteX14" fmla="*/ 203878 w 638019"/>
                            <a:gd name="connsiteY14" fmla="*/ 271051 h 700415"/>
                            <a:gd name="connsiteX15" fmla="*/ 434141 w 638019"/>
                            <a:gd name="connsiteY15" fmla="*/ 271051 h 700415"/>
                            <a:gd name="connsiteX16" fmla="*/ 434141 w 638019"/>
                            <a:gd name="connsiteY16" fmla="*/ 271051 h 7004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638019" h="700415">
                              <a:moveTo>
                                <a:pt x="203878" y="402978"/>
                              </a:moveTo>
                              <a:cubicBezTo>
                                <a:pt x="203878" y="488532"/>
                                <a:pt x="215871" y="568488"/>
                                <a:pt x="317410" y="568488"/>
                              </a:cubicBezTo>
                              <a:cubicBezTo>
                                <a:pt x="386170" y="568488"/>
                                <a:pt x="420549" y="543701"/>
                                <a:pt x="438938" y="482934"/>
                              </a:cubicBezTo>
                              <a:lnTo>
                                <a:pt x="616432" y="482934"/>
                              </a:lnTo>
                              <a:cubicBezTo>
                                <a:pt x="599642" y="646045"/>
                                <a:pt x="471719" y="700415"/>
                                <a:pt x="317410" y="700415"/>
                              </a:cubicBezTo>
                              <a:cubicBezTo>
                                <a:pt x="90346" y="700415"/>
                                <a:pt x="0" y="572485"/>
                                <a:pt x="0" y="351807"/>
                              </a:cubicBezTo>
                              <a:cubicBezTo>
                                <a:pt x="0" y="152716"/>
                                <a:pt x="115931" y="0"/>
                                <a:pt x="317410" y="0"/>
                              </a:cubicBezTo>
                              <a:cubicBezTo>
                                <a:pt x="441336" y="0"/>
                                <a:pt x="544475" y="42377"/>
                                <a:pt x="599642" y="158313"/>
                              </a:cubicBezTo>
                              <a:cubicBezTo>
                                <a:pt x="618031" y="195093"/>
                                <a:pt x="627626" y="234271"/>
                                <a:pt x="632423" y="276648"/>
                              </a:cubicBezTo>
                              <a:cubicBezTo>
                                <a:pt x="638019" y="317426"/>
                                <a:pt x="638019" y="359802"/>
                                <a:pt x="638019" y="403778"/>
                              </a:cubicBezTo>
                              <a:lnTo>
                                <a:pt x="203878" y="403778"/>
                              </a:lnTo>
                              <a:lnTo>
                                <a:pt x="203878" y="402978"/>
                              </a:lnTo>
                              <a:close/>
                              <a:moveTo>
                                <a:pt x="434141" y="271051"/>
                              </a:moveTo>
                              <a:cubicBezTo>
                                <a:pt x="434141" y="199091"/>
                                <a:pt x="414153" y="131927"/>
                                <a:pt x="317410" y="131927"/>
                              </a:cubicBezTo>
                              <a:cubicBezTo>
                                <a:pt x="226265" y="131927"/>
                                <a:pt x="206277" y="199091"/>
                                <a:pt x="203878" y="271051"/>
                              </a:cubicBezTo>
                              <a:lnTo>
                                <a:pt x="434141" y="271051"/>
                              </a:lnTo>
                              <a:lnTo>
                                <a:pt x="434141" y="271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" name="Freeform 144"/>
                      <wps:cNvSpPr/>
                      <wps:spPr>
                        <a:xfrm>
                          <a:off x="3814766" y="1498376"/>
                          <a:ext cx="627625" cy="953875"/>
                        </a:xfrm>
                        <a:custGeom>
                          <a:avLst/>
                          <a:gdLst>
                            <a:gd name="connsiteX0" fmla="*/ 199081 w 627625"/>
                            <a:gd name="connsiteY0" fmla="*/ 561292 h 953875"/>
                            <a:gd name="connsiteX1" fmla="*/ 393365 w 627625"/>
                            <a:gd name="connsiteY1" fmla="*/ 283044 h 953875"/>
                            <a:gd name="connsiteX2" fmla="*/ 613234 w 627625"/>
                            <a:gd name="connsiteY2" fmla="*/ 283044 h 953875"/>
                            <a:gd name="connsiteX3" fmla="*/ 386169 w 627625"/>
                            <a:gd name="connsiteY3" fmla="*/ 573285 h 953875"/>
                            <a:gd name="connsiteX4" fmla="*/ 627625 w 627625"/>
                            <a:gd name="connsiteY4" fmla="*/ 953876 h 953875"/>
                            <a:gd name="connsiteX5" fmla="*/ 397362 w 627625"/>
                            <a:gd name="connsiteY5" fmla="*/ 953876 h 953875"/>
                            <a:gd name="connsiteX6" fmla="*/ 199081 w 627625"/>
                            <a:gd name="connsiteY6" fmla="*/ 590875 h 953875"/>
                            <a:gd name="connsiteX7" fmla="*/ 196682 w 627625"/>
                            <a:gd name="connsiteY7" fmla="*/ 593274 h 953875"/>
                            <a:gd name="connsiteX8" fmla="*/ 196682 w 627625"/>
                            <a:gd name="connsiteY8" fmla="*/ 953876 h 953875"/>
                            <a:gd name="connsiteX9" fmla="*/ 0 w 627625"/>
                            <a:gd name="connsiteY9" fmla="*/ 953876 h 953875"/>
                            <a:gd name="connsiteX10" fmla="*/ 0 w 627625"/>
                            <a:gd name="connsiteY10" fmla="*/ 0 h 953875"/>
                            <a:gd name="connsiteX11" fmla="*/ 196682 w 627625"/>
                            <a:gd name="connsiteY11" fmla="*/ 0 h 953875"/>
                            <a:gd name="connsiteX12" fmla="*/ 196682 w 627625"/>
                            <a:gd name="connsiteY12" fmla="*/ 558893 h 953875"/>
                            <a:gd name="connsiteX13" fmla="*/ 199081 w 627625"/>
                            <a:gd name="connsiteY13" fmla="*/ 561292 h 953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627625" h="953875">
                              <a:moveTo>
                                <a:pt x="199081" y="561292"/>
                              </a:moveTo>
                              <a:lnTo>
                                <a:pt x="393365" y="283044"/>
                              </a:lnTo>
                              <a:lnTo>
                                <a:pt x="613234" y="283044"/>
                              </a:lnTo>
                              <a:lnTo>
                                <a:pt x="386169" y="573285"/>
                              </a:lnTo>
                              <a:lnTo>
                                <a:pt x="627625" y="953876"/>
                              </a:lnTo>
                              <a:lnTo>
                                <a:pt x="397362" y="953876"/>
                              </a:lnTo>
                              <a:lnTo>
                                <a:pt x="199081" y="590875"/>
                              </a:lnTo>
                              <a:lnTo>
                                <a:pt x="196682" y="593274"/>
                              </a:lnTo>
                              <a:lnTo>
                                <a:pt x="196682" y="953876"/>
                              </a:lnTo>
                              <a:lnTo>
                                <a:pt x="0" y="953876"/>
                              </a:lnTo>
                              <a:lnTo>
                                <a:pt x="0" y="0"/>
                              </a:lnTo>
                              <a:lnTo>
                                <a:pt x="196682" y="0"/>
                              </a:lnTo>
                              <a:lnTo>
                                <a:pt x="196682" y="558893"/>
                              </a:lnTo>
                              <a:lnTo>
                                <a:pt x="199081" y="561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1" name="Freeform 145"/>
                      <wps:cNvSpPr/>
                      <wps:spPr>
                        <a:xfrm>
                          <a:off x="4541532" y="1489581"/>
                          <a:ext cx="297422" cy="299035"/>
                        </a:xfrm>
                        <a:custGeom>
                          <a:avLst/>
                          <a:gdLst>
                            <a:gd name="connsiteX0" fmla="*/ 0 w 297422"/>
                            <a:gd name="connsiteY0" fmla="*/ 149518 h 299035"/>
                            <a:gd name="connsiteX1" fmla="*/ 148712 w 297422"/>
                            <a:gd name="connsiteY1" fmla="*/ 299036 h 299035"/>
                            <a:gd name="connsiteX2" fmla="*/ 297423 w 297422"/>
                            <a:gd name="connsiteY2" fmla="*/ 149518 h 299035"/>
                            <a:gd name="connsiteX3" fmla="*/ 148712 w 297422"/>
                            <a:gd name="connsiteY3" fmla="*/ 0 h 299035"/>
                            <a:gd name="connsiteX4" fmla="*/ 0 w 297422"/>
                            <a:gd name="connsiteY4" fmla="*/ 149518 h 299035"/>
                            <a:gd name="connsiteX5" fmla="*/ 26384 w 297422"/>
                            <a:gd name="connsiteY5" fmla="*/ 149518 h 299035"/>
                            <a:gd name="connsiteX6" fmla="*/ 148712 w 297422"/>
                            <a:gd name="connsiteY6" fmla="*/ 26386 h 299035"/>
                            <a:gd name="connsiteX7" fmla="*/ 271038 w 297422"/>
                            <a:gd name="connsiteY7" fmla="*/ 149518 h 299035"/>
                            <a:gd name="connsiteX8" fmla="*/ 148712 w 297422"/>
                            <a:gd name="connsiteY8" fmla="*/ 272650 h 299035"/>
                            <a:gd name="connsiteX9" fmla="*/ 26384 w 297422"/>
                            <a:gd name="connsiteY9" fmla="*/ 149518 h 2990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97422" h="299035">
                              <a:moveTo>
                                <a:pt x="0" y="149518"/>
                              </a:moveTo>
                              <a:cubicBezTo>
                                <a:pt x="0" y="231873"/>
                                <a:pt x="66360" y="299036"/>
                                <a:pt x="148712" y="299036"/>
                              </a:cubicBezTo>
                              <a:cubicBezTo>
                                <a:pt x="230262" y="299036"/>
                                <a:pt x="297423" y="231873"/>
                                <a:pt x="297423" y="149518"/>
                              </a:cubicBezTo>
                              <a:cubicBezTo>
                                <a:pt x="297423" y="67163"/>
                                <a:pt x="231062" y="0"/>
                                <a:pt x="148712" y="0"/>
                              </a:cubicBezTo>
                              <a:cubicBezTo>
                                <a:pt x="67160" y="0"/>
                                <a:pt x="0" y="67163"/>
                                <a:pt x="0" y="149518"/>
                              </a:cubicBezTo>
                              <a:close/>
                              <a:moveTo>
                                <a:pt x="26384" y="149518"/>
                              </a:moveTo>
                              <a:cubicBezTo>
                                <a:pt x="26384" y="81555"/>
                                <a:pt x="81551" y="26386"/>
                                <a:pt x="148712" y="26386"/>
                              </a:cubicBezTo>
                              <a:cubicBezTo>
                                <a:pt x="215871" y="26386"/>
                                <a:pt x="271038" y="81555"/>
                                <a:pt x="271038" y="149518"/>
                              </a:cubicBezTo>
                              <a:cubicBezTo>
                                <a:pt x="271038" y="217481"/>
                                <a:pt x="215871" y="272650"/>
                                <a:pt x="148712" y="272650"/>
                              </a:cubicBezTo>
                              <a:cubicBezTo>
                                <a:pt x="81551" y="272650"/>
                                <a:pt x="26384" y="217481"/>
                                <a:pt x="26384" y="1495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42" name="Freeform 146"/>
                      <wps:cNvSpPr/>
                      <wps:spPr>
                        <a:xfrm>
                          <a:off x="4635875" y="1567938"/>
                          <a:ext cx="122327" cy="136724"/>
                        </a:xfrm>
                        <a:custGeom>
                          <a:avLst/>
                          <a:gdLst>
                            <a:gd name="connsiteX0" fmla="*/ 27184 w 122327"/>
                            <a:gd name="connsiteY0" fmla="*/ 57568 h 136724"/>
                            <a:gd name="connsiteX1" fmla="*/ 47172 w 122327"/>
                            <a:gd name="connsiteY1" fmla="*/ 57568 h 136724"/>
                            <a:gd name="connsiteX2" fmla="*/ 71957 w 122327"/>
                            <a:gd name="connsiteY2" fmla="*/ 55969 h 136724"/>
                            <a:gd name="connsiteX3" fmla="*/ 79952 w 122327"/>
                            <a:gd name="connsiteY3" fmla="*/ 50372 h 136724"/>
                            <a:gd name="connsiteX4" fmla="*/ 83151 w 122327"/>
                            <a:gd name="connsiteY4" fmla="*/ 39978 h 136724"/>
                            <a:gd name="connsiteX5" fmla="*/ 79153 w 122327"/>
                            <a:gd name="connsiteY5" fmla="*/ 28784 h 136724"/>
                            <a:gd name="connsiteX6" fmla="*/ 68759 w 122327"/>
                            <a:gd name="connsiteY6" fmla="*/ 23187 h 136724"/>
                            <a:gd name="connsiteX7" fmla="*/ 48771 w 122327"/>
                            <a:gd name="connsiteY7" fmla="*/ 23187 h 136724"/>
                            <a:gd name="connsiteX8" fmla="*/ 27184 w 122327"/>
                            <a:gd name="connsiteY8" fmla="*/ 23187 h 136724"/>
                            <a:gd name="connsiteX9" fmla="*/ 27184 w 122327"/>
                            <a:gd name="connsiteY9" fmla="*/ 57568 h 136724"/>
                            <a:gd name="connsiteX10" fmla="*/ 27184 w 122327"/>
                            <a:gd name="connsiteY10" fmla="*/ 57568 h 136724"/>
                            <a:gd name="connsiteX11" fmla="*/ 0 w 122327"/>
                            <a:gd name="connsiteY11" fmla="*/ 136725 h 136724"/>
                            <a:gd name="connsiteX12" fmla="*/ 0 w 122327"/>
                            <a:gd name="connsiteY12" fmla="*/ 0 h 136724"/>
                            <a:gd name="connsiteX13" fmla="*/ 57566 w 122327"/>
                            <a:gd name="connsiteY13" fmla="*/ 0 h 136724"/>
                            <a:gd name="connsiteX14" fmla="*/ 89547 w 122327"/>
                            <a:gd name="connsiteY14" fmla="*/ 3998 h 136724"/>
                            <a:gd name="connsiteX15" fmla="*/ 105537 w 122327"/>
                            <a:gd name="connsiteY15" fmla="*/ 16791 h 136724"/>
                            <a:gd name="connsiteX16" fmla="*/ 111933 w 122327"/>
                            <a:gd name="connsiteY16" fmla="*/ 38379 h 136724"/>
                            <a:gd name="connsiteX17" fmla="*/ 103139 w 122327"/>
                            <a:gd name="connsiteY17" fmla="*/ 63965 h 136724"/>
                            <a:gd name="connsiteX18" fmla="*/ 75955 w 122327"/>
                            <a:gd name="connsiteY18" fmla="*/ 76758 h 136724"/>
                            <a:gd name="connsiteX19" fmla="*/ 90346 w 122327"/>
                            <a:gd name="connsiteY19" fmla="*/ 87952 h 136724"/>
                            <a:gd name="connsiteX20" fmla="*/ 105537 w 122327"/>
                            <a:gd name="connsiteY20" fmla="*/ 110339 h 136724"/>
                            <a:gd name="connsiteX21" fmla="*/ 122327 w 122327"/>
                            <a:gd name="connsiteY21" fmla="*/ 136725 h 136724"/>
                            <a:gd name="connsiteX22" fmla="*/ 89547 w 122327"/>
                            <a:gd name="connsiteY22" fmla="*/ 136725 h 136724"/>
                            <a:gd name="connsiteX23" fmla="*/ 69559 w 122327"/>
                            <a:gd name="connsiteY23" fmla="*/ 107141 h 136724"/>
                            <a:gd name="connsiteX24" fmla="*/ 55167 w 122327"/>
                            <a:gd name="connsiteY24" fmla="*/ 87152 h 136724"/>
                            <a:gd name="connsiteX25" fmla="*/ 46373 w 122327"/>
                            <a:gd name="connsiteY25" fmla="*/ 81555 h 136724"/>
                            <a:gd name="connsiteX26" fmla="*/ 32781 w 122327"/>
                            <a:gd name="connsiteY26" fmla="*/ 79956 h 136724"/>
                            <a:gd name="connsiteX27" fmla="*/ 27184 w 122327"/>
                            <a:gd name="connsiteY27" fmla="*/ 79956 h 136724"/>
                            <a:gd name="connsiteX28" fmla="*/ 27184 w 122327"/>
                            <a:gd name="connsiteY28" fmla="*/ 136725 h 136724"/>
                            <a:gd name="connsiteX29" fmla="*/ 0 w 122327"/>
                            <a:gd name="connsiteY29" fmla="*/ 136725 h 136724"/>
                            <a:gd name="connsiteX30" fmla="*/ 0 w 122327"/>
                            <a:gd name="connsiteY30" fmla="*/ 136725 h 1367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122327" h="136724">
                              <a:moveTo>
                                <a:pt x="27184" y="57568"/>
                              </a:moveTo>
                              <a:lnTo>
                                <a:pt x="47172" y="57568"/>
                              </a:lnTo>
                              <a:cubicBezTo>
                                <a:pt x="59964" y="57568"/>
                                <a:pt x="68759" y="56769"/>
                                <a:pt x="71957" y="55969"/>
                              </a:cubicBezTo>
                              <a:cubicBezTo>
                                <a:pt x="75155" y="55170"/>
                                <a:pt x="77554" y="52771"/>
                                <a:pt x="79952" y="50372"/>
                              </a:cubicBezTo>
                              <a:cubicBezTo>
                                <a:pt x="81551" y="47174"/>
                                <a:pt x="83151" y="43976"/>
                                <a:pt x="83151" y="39978"/>
                              </a:cubicBezTo>
                              <a:cubicBezTo>
                                <a:pt x="83151" y="35181"/>
                                <a:pt x="81551" y="31982"/>
                                <a:pt x="79153" y="28784"/>
                              </a:cubicBezTo>
                              <a:cubicBezTo>
                                <a:pt x="76754" y="25586"/>
                                <a:pt x="72757" y="23987"/>
                                <a:pt x="68759" y="23187"/>
                              </a:cubicBezTo>
                              <a:cubicBezTo>
                                <a:pt x="66361" y="23187"/>
                                <a:pt x="59964" y="23187"/>
                                <a:pt x="48771" y="23187"/>
                              </a:cubicBezTo>
                              <a:lnTo>
                                <a:pt x="27184" y="23187"/>
                              </a:lnTo>
                              <a:lnTo>
                                <a:pt x="27184" y="57568"/>
                              </a:lnTo>
                              <a:lnTo>
                                <a:pt x="27184" y="57568"/>
                              </a:lnTo>
                              <a:close/>
                              <a:moveTo>
                                <a:pt x="0" y="136725"/>
                              </a:moveTo>
                              <a:lnTo>
                                <a:pt x="0" y="0"/>
                              </a:lnTo>
                              <a:lnTo>
                                <a:pt x="57566" y="0"/>
                              </a:lnTo>
                              <a:cubicBezTo>
                                <a:pt x="71957" y="0"/>
                                <a:pt x="82351" y="1599"/>
                                <a:pt x="89547" y="3998"/>
                              </a:cubicBezTo>
                              <a:cubicBezTo>
                                <a:pt x="95943" y="6396"/>
                                <a:pt x="101539" y="11194"/>
                                <a:pt x="105537" y="16791"/>
                              </a:cubicBezTo>
                              <a:cubicBezTo>
                                <a:pt x="109535" y="23187"/>
                                <a:pt x="111933" y="30383"/>
                                <a:pt x="111933" y="38379"/>
                              </a:cubicBezTo>
                              <a:cubicBezTo>
                                <a:pt x="111933" y="48773"/>
                                <a:pt x="108735" y="57568"/>
                                <a:pt x="103139" y="63965"/>
                              </a:cubicBezTo>
                              <a:cubicBezTo>
                                <a:pt x="96743" y="70361"/>
                                <a:pt x="87948" y="75159"/>
                                <a:pt x="75955" y="76758"/>
                              </a:cubicBezTo>
                              <a:cubicBezTo>
                                <a:pt x="81551" y="79956"/>
                                <a:pt x="86349" y="83954"/>
                                <a:pt x="90346" y="87952"/>
                              </a:cubicBezTo>
                              <a:cubicBezTo>
                                <a:pt x="94344" y="91949"/>
                                <a:pt x="99141" y="99145"/>
                                <a:pt x="105537" y="110339"/>
                              </a:cubicBezTo>
                              <a:lnTo>
                                <a:pt x="122327" y="136725"/>
                              </a:lnTo>
                              <a:lnTo>
                                <a:pt x="89547" y="136725"/>
                              </a:lnTo>
                              <a:lnTo>
                                <a:pt x="69559" y="107141"/>
                              </a:lnTo>
                              <a:cubicBezTo>
                                <a:pt x="62363" y="96747"/>
                                <a:pt x="57566" y="90350"/>
                                <a:pt x="55167" y="87152"/>
                              </a:cubicBezTo>
                              <a:cubicBezTo>
                                <a:pt x="52769" y="84753"/>
                                <a:pt x="49571" y="82355"/>
                                <a:pt x="46373" y="81555"/>
                              </a:cubicBezTo>
                              <a:cubicBezTo>
                                <a:pt x="43174" y="80755"/>
                                <a:pt x="39177" y="79956"/>
                                <a:pt x="32781" y="79956"/>
                              </a:cubicBezTo>
                              <a:lnTo>
                                <a:pt x="27184" y="79956"/>
                              </a:lnTo>
                              <a:lnTo>
                                <a:pt x="27184" y="136725"/>
                              </a:lnTo>
                              <a:lnTo>
                                <a:pt x="0" y="136725"/>
                              </a:lnTo>
                              <a:lnTo>
                                <a:pt x="0" y="136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39484658" id="Graphic 80" o:spid="_x0000_s1026" style="position:absolute;margin-left:453.6pt;margin-top:-14.2pt;width:70.85pt;height:36.3pt;z-index:-251658240" coordsize="48389,24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">
              <o:lock v:ext="edit" aspectratio="t"/>
              <v:group id="_x0000_s1027" style="position:absolute;left:30903;width:3694;height:14432" coordorigin="30903" coordsize="3693,14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">
                <v:shape id="Freeform 83" o:spid="_x0000_s1028" style="position:absolute;left:32239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" path="m64761,v35979,,64762,28784,64762,64764c129523,100745,100740,129529,64761,129529,28783,129529,,100745,,64764,,29584,28783,,64761,r,xe" fillcolor="#00447c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84" o:spid="_x0000_s1029" style="position:absolute;left:32119;top:13136;width:1295;height:1296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" path="m64761,v35979,,64762,28784,64762,64764c129523,100745,100740,129529,64761,129529,29582,129529,,100745,,64764,800,28784,29582,,64761,r,xe" fillcolor="#00447c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85" o:spid="_x0000_s1030" style="position:absolute;left:33142;top:1149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" path="m64762,v35178,,64761,28784,64761,64764c129523,100745,100740,129529,64762,129529,28783,129529,,99945,,64764,,28784,29582,,64762,r,xe" fillcolor="#00447c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86" o:spid="_x0000_s1031" style="position:absolute;left:32311;top:657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" path="m64761,v35979,,64762,28784,64762,64764c129523,100745,100740,129529,64761,129529,29582,129529,,100745,,64764,800,28784,29582,,64761,r,xe" fillcolor="#00447c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87" o:spid="_x0000_s1032" style="position:absolute;left:33302;top:8211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" path="m64762,v35978,,64761,29584,64761,64764c129523,100745,100740,129529,64762,129529,29582,129529,,100745,,64764,,28784,28783,,64762,r,xe" fillcolor="#00447c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88" o:spid="_x0000_s1033" style="position:absolute;left:30903;top:3286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" path="m64761,v35979,,64762,28784,64762,64764c129523,100745,100740,129529,64761,129529,28783,129529,,100745,,64764,800,29584,29582,,64761,r,xe" fillcolor="#00447c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89" o:spid="_x0000_s1034" style="position:absolute;left:31319;top:164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" path="m64761,v35979,,64762,28784,64762,64764c129523,100745,100740,129529,64761,129529,29582,129529,,100745,,64764,,28784,28783,,64761,r,xe" fillcolor="#00447c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90" o:spid="_x0000_s1035" style="position:absolute;left:31151;top:4933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" path="m64761,v35979,,64762,28784,64762,64764c129523,100745,100740,129529,64761,129529,29582,129529,,99945,,64764,,29584,28783,,64761,r,xe" fillcolor="#00447c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</v:group>
              <v:group id="_x0000_s1036" style="position:absolute;left:25443;width:14855;height:14432" coordorigin="25443" coordsize="14855,14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2AOxQAAANw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">
                <v:shape id="Freeform 92" o:spid="_x0000_s1037" style="position:absolute;left:33590;top:9858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" path="m64761,v35979,,64761,29584,64761,64764c129522,100745,100740,129529,64761,129529,29582,129529,,100745,,64764,799,29584,29582,,64761,r,xe" fillcolor="#00447c" stroked="f" strokeweight=".22183mm">
                  <v:stroke joinstyle="miter"/>
                  <v:path arrowok="t" o:connecttype="custom" o:connectlocs="64761,0;129522,64764;64761,129529;0,64764;64761,0;64761,0" o:connectangles="0,0,0,0,0,0"/>
                </v:shape>
                <v:shape id="Freeform 93" o:spid="_x0000_s1038" style="position:absolute;left:30336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" path="m64761,v35979,,64762,287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94" o:spid="_x0000_s1039" style="position:absolute;left:30224;top:13136;width:1295;height:1296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" path="m64761,v35979,,64762,28784,64762,64764c129523,100745,100740,129529,64761,129529,28783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95" o:spid="_x0000_s1040" style="position:absolute;left:34022;top:13136;width:1295;height:1296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" path="m64762,v35978,,64761,28784,64761,64764c129523,100745,100740,129529,64762,129529,28783,129529,,100745,,64764,,28784,29582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96" o:spid="_x0000_s1041" style="position:absolute;left:3414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" path="m64762,v35978,,64761,28784,64761,64764c129523,100745,100740,129529,64762,129529,28783,129529,,100745,,64764,,29584,28783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97" o:spid="_x0000_s1042" style="position:absolute;left:25986;top:9858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" path="m64761,v35179,,64762,295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98" o:spid="_x0000_s1043" style="position:absolute;left:27889;top:9858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" path="m64761,v35979,,64762,295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99" o:spid="_x0000_s1044" style="position:absolute;left:29792;top:9858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" path="m64761,v35979,,64762,295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0" o:spid="_x0000_s1045" style="position:absolute;left:31695;top:9858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" path="m64761,v35979,,64762,295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1" o:spid="_x0000_s1046" style="position:absolute;left:35493;top:9858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" path="m64761,v35179,,64762,29584,64762,64764c129523,100745,100740,129529,64761,129529,28783,129529,,100745,,64764,,295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2" o:spid="_x0000_s1047" style="position:absolute;left:37396;top:9858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" path="m64761,v35979,,64762,295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3" o:spid="_x0000_s1048" style="position:absolute;left:27442;top:1149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" path="m64761,v35979,,64762,28784,64762,64764c129523,100745,100740,129529,64761,129529,29582,129529,,999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4" o:spid="_x0000_s1049" style="position:absolute;left:29344;top:11497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" path="m64761,v35979,,64762,28784,64762,64764c129523,100745,100740,129529,64761,129529,28783,129529,,999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5" o:spid="_x0000_s1050" style="position:absolute;left:31239;top:11497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" path="m64761,v35979,,64762,28784,64762,64764c129523,100745,100740,129529,64761,129529,29582,129529,,99945,,64764,800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6" o:spid="_x0000_s1051" style="position:absolute;left:35045;top:1149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" path="m64762,v35978,,64761,28784,64761,64764c129523,100745,100740,129529,64762,129529,28783,129529,,99945,,64764,,28784,28783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107" o:spid="_x0000_s1052" style="position:absolute;left:36948;top:1149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" path="m64761,v35979,,64761,28784,64761,64764c129522,100745,100740,129529,64761,129529,28783,129529,,99945,,64764,,28784,28783,,64761,r,xe" fillcolor="#8dc63f" stroked="f" strokeweight=".22183mm">
                  <v:stroke joinstyle="miter"/>
                  <v:path arrowok="t" o:connecttype="custom" o:connectlocs="64761,0;129522,64764;64761,129529;0,64764;64761,0;64761,0" o:connectangles="0,0,0,0,0,0"/>
                </v:shape>
                <v:shape id="Freeform 108" o:spid="_x0000_s1053" style="position:absolute;left:26610;top:657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" path="m64761,v35179,,64762,28784,64762,64764c129523,100745,100740,129529,64761,129529,28783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9" o:spid="_x0000_s1054" style="position:absolute;left:28513;top:657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" path="m64761,v35979,,64762,28784,64762,64764c129523,100745,100740,129529,64761,129529,28783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0" o:spid="_x0000_s1055" style="position:absolute;left:30408;top:657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" path="m64761,v35979,,64762,28784,64762,64764c129523,100745,100740,129529,64761,129529,28783,129529,,100745,,64764,800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1" o:spid="_x0000_s1056" style="position:absolute;left:34214;top:657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" path="m64761,v35979,,64762,28784,64762,64764c129523,100745,100740,129529,64761,129529,28783,129529,,100745,,64764,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2" o:spid="_x0000_s1057" style="position:absolute;left:36116;top:6572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" path="m64761,v35979,,64762,28784,64762,64764c129523,100745,100740,129529,64761,129529,29582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3" o:spid="_x0000_s1058" style="position:absolute;left:38019;top:657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" path="m64762,v35178,,64761,28784,64761,64764c129523,100745,100740,129529,64762,129529,28783,129529,,100745,,64764,,28784,28783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114" o:spid="_x0000_s1059" style="position:absolute;left:25691;top:8211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" path="m64761,v35979,,64762,29584,64762,64764c129523,100745,100740,129529,64761,129529,28783,129529,,100745,,64764,800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5" o:spid="_x0000_s1060" style="position:absolute;left:27593;top:8211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" path="m64761,v35979,,64762,29584,64762,64764c129523,100745,100740,129529,64761,129529,28783,129529,,100745,,64764,800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6" o:spid="_x0000_s1061" style="position:absolute;left:29496;top:8211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" path="m64761,v35979,,64762,29584,64762,64764c129523,100745,100740,129529,64761,129529,29582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7" o:spid="_x0000_s1062" style="position:absolute;left:31399;top:8211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" path="m64761,v35979,,64762,29584,64762,64764c129523,100745,100740,129529,64761,129529,28783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8" o:spid="_x0000_s1063" style="position:absolute;left:35197;top:8211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" path="m64761,v35979,,64762,29584,64762,64764c129523,100745,100740,129529,64761,129529,28783,129529,,100745,,64764,799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9" o:spid="_x0000_s1064" style="position:absolute;left:37100;top:8211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" path="m64762,v35978,,64761,29584,64761,64764c129523,100745,100740,129529,64762,129529,28783,129529,,100745,,64764,,28784,29582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120" o:spid="_x0000_s1065" style="position:absolute;left:39003;top:8211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" path="m64762,v35978,,64761,29584,64761,64764c129523,100745,100740,129529,64762,129529,28783,129529,,100745,,64764,,28784,28783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121" o:spid="_x0000_s1066" style="position:absolute;left:27106;top:3286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" path="m64761,v35979,,64762,287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22" o:spid="_x0000_s1067" style="position:absolute;left:29009;top:3286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" path="m64761,v35979,,64762,287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23" o:spid="_x0000_s1068" style="position:absolute;left:32806;top:3286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" path="m64761,v35979,,64762,287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24" o:spid="_x0000_s1069" style="position:absolute;left:34709;top:3286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" path="m64761,v35979,,64761,28784,64761,64764c129522,100745,100740,129529,64761,129529,29582,129529,,100745,,64764,,29584,28783,,64761,r,xe" fillcolor="#8dc63f" stroked="f" strokeweight=".22183mm">
                  <v:stroke joinstyle="miter"/>
                  <v:path arrowok="t" o:connecttype="custom" o:connectlocs="64761,0;129522,64764;64761,129529;0,64764;64761,0;64761,0" o:connectangles="0,0,0,0,0,0"/>
                </v:shape>
                <v:shape id="Freeform 125" o:spid="_x0000_s1070" style="position:absolute;left:36612;top:3286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" path="m64761,v35979,,64762,287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26" o:spid="_x0000_s1071" style="position:absolute;left:27514;top:164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" path="m64761,v35979,,64762,28784,64762,64764c129523,100745,100740,129529,64761,129529,28783,129529,,100745,,64764,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27" o:spid="_x0000_s1072" style="position:absolute;left:29416;top:1647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" path="m64761,v35979,,64762,28784,64762,64764c129523,100745,100740,129529,64761,129529,28783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28" o:spid="_x0000_s1073" style="position:absolute;left:33222;top:164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" path="m64762,v35978,,64761,28784,64761,64764c129523,100745,100740,129529,64762,129529,28783,129529,,100745,,64764,,28784,28783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129" o:spid="_x0000_s1074" style="position:absolute;left:35117;top:164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" path="m64761,v35179,,64762,28784,64762,64764c129523,100745,100740,129529,64761,129529,28783,129529,,100745,,64764,799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30" o:spid="_x0000_s1075" style="position:absolute;left:37020;top:164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" path="m64762,v35978,,64761,28784,64761,64764c129523,100745,100740,129529,64762,129529,28783,129529,,100745,,64764,,28784,28783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131" o:spid="_x0000_s1076" style="position:absolute;left:25443;top:4933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" path="m64761,v35179,,64762,28784,64762,64764c129523,100745,100740,129529,64761,129529,28783,129529,,99945,,64764,800,295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32" o:spid="_x0000_s1077" style="position:absolute;left:27346;top:4933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" path="m64761,v35179,,64762,28784,64762,64764c129523,100745,100740,129529,64761,129529,28783,129529,,99945,,64764,,295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33" o:spid="_x0000_s1078" style="position:absolute;left:29248;top:4933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" path="m64761,v35979,,64762,28784,64762,64764c129523,100745,100740,129529,64761,129529,28783,129529,,999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34" o:spid="_x0000_s1079" style="position:absolute;left:33054;top:4933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" path="m64761,v35979,,64762,28784,64762,64764c129523,100745,100740,129529,64761,129529,28783,129529,,999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35" o:spid="_x0000_s1080" style="position:absolute;left:34949;top:4933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" path="m64761,v35179,,64761,28784,64761,64764c129522,100745,100740,129529,64761,129529,28783,129529,,99945,,64764,799,29584,29582,,64761,r,xe" fillcolor="#8dc63f" stroked="f" strokeweight=".22183mm">
                  <v:stroke joinstyle="miter"/>
                  <v:path arrowok="t" o:connecttype="custom" o:connectlocs="64761,0;129522,64764;64761,129529;0,64764;64761,0;64761,0" o:connectangles="0,0,0,0,0,0"/>
                </v:shape>
                <v:shape id="Freeform 136" o:spid="_x0000_s1081" style="position:absolute;left:36852;top:4933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" path="m64761,v35979,,64762,28784,64762,64764c129523,100745,100740,129529,64761,129529,28783,129529,,99945,,64764,,295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37" o:spid="_x0000_s1082" style="position:absolute;left:38755;top:4933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" path="m64761,v35979,,64762,28784,64762,64764c129523,100745,100740,129529,64761,129529,28783,129529,,999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</v:group>
              <v:shape id="Freeform 138" o:spid="_x0000_s1083" style="position:absolute;top:14791;width:7717;height:9915;visibility:visible;mso-wrap-style:square;v-text-anchor:middle" coordsize="771782,99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" path="m390410,148718v-75155,,-151110,39978,-151110,123133c239300,374994,331245,386987,415195,402978v144714,36780,356587,77558,356587,269452c771782,909100,567904,991455,363226,991455,146555,991455,-6953,906702,243,666034r206277,c198524,771576,259288,842737,365625,842737v82350,,191086,-24787,191086,-126331c556711,604468,419992,596472,338441,575684,204921,542902,24228,482135,24228,314227,24228,96747,223310,,418393,,603083,,746198,100745,746198,291840r-197483,799c539921,195892,488751,148718,390410,148718r,xe" fillcolor="#00447c" stroked="f" strokeweight=".22183mm">
                <v:stroke joinstyle="miter"/>
                <v:path arrowok="t" o:connecttype="custom" o:connectlocs="390410,148718;239300,271851;415195,402978;771782,672430;363226,991455;243,666034;206520,666034;365625,842737;556711,716406;338441,575684;24228,314227;418393,0;746198,291840;548715,292639;390410,148718;390410,148718" o:connectangles="0,0,0,0,0,0,0,0,0,0,0,0,0,0,0,0"/>
              </v:shape>
              <v:shape id="Freeform 139" o:spid="_x0000_s1084" style="position:absolute;left:8781;top:17702;width:6868;height:7004;visibility:visible;mso-wrap-style:square;v-text-anchor:middle" coordsize="686789,70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" path="m342995,700415c128723,700415,,558093,,350207,,142322,128723,,342995,,558067,,686790,142322,686790,350207,685990,558093,557267,700415,342995,700415r,xm342995,568488v119929,,139917,-113538,139917,-218281c482912,245465,463723,131927,342995,131927v-119928,,-139916,113538,-139916,218280c203079,454950,222267,568488,342995,568488r,xe" fillcolor="#00447c" stroked="f" strokeweight=".22183mm">
                <v:stroke joinstyle="miter"/>
                <v:path arrowok="t" o:connecttype="custom" o:connectlocs="342995,700415;0,350207;342995,0;686790,350207;342995,700415;342995,700415;342995,568488;482912,350207;342995,131927;203079,350207;342995,568488;342995,568488" o:connectangles="0,0,0,0,0,0,0,0,0,0,0,0"/>
              </v:shape>
              <v:shape id="Freeform 140" o:spid="_x0000_s1085" style="position:absolute;left:15769;top:14791;width:4325;height:9723;visibility:visible;mso-wrap-style:square;v-text-anchor:middle" coordsize="432541,97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" path="m295823,309430r119929,l415752,441357r-119929,l295823,972266r-197482,l98341,441357,,441357,,309430r98341,c92745,121533,110334,,324606,v35979,,71957,3998,107936,9595l432542,132727c293425,116736,290227,179901,295823,309430r,xe" fillcolor="#00447c" stroked="f" strokeweight=".22183mm">
                <v:stroke joinstyle="miter"/>
                <v:path arrowok="t" o:connecttype="custom" o:connectlocs="295823,309430;415752,309430;415752,441357;295823,441357;295823,972266;98341,972266;98341,441357;0,441357;0,309430;98341,309430;324606,0;432542,9595;432542,132727;295823,309430;295823,309430" o:connectangles="0,0,0,0,0,0,0,0,0,0,0,0,0,0,0"/>
              </v:shape>
              <v:shape id="Freeform 141" o:spid="_x0000_s1086" style="position:absolute;left:20422;top:15863;width:4781;height:8843;visibility:visible;mso-wrap-style:square;v-text-anchor:middle" coordsize="478114,88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" path="m132721,71161l329403,r,202289l478115,202289r,131927l329403,334216r,307032c329403,728400,342196,752386,410955,752386v20787,,41575,-2398,63162,-3997l474117,864325v-22387,10394,-127124,19989,-155107,19989c165501,884314,132721,803558,132721,659637r,-325421l,334216,,202289r132721,l132721,71161r,xe" fillcolor="#00447c" stroked="f" strokeweight=".22183mm">
                <v:stroke joinstyle="miter"/>
                <v:path arrowok="t" o:connecttype="custom" o:connectlocs="132721,71161;329403,0;329403,202289;478115,202289;478115,334216;329403,334216;329403,641248;410955,752386;474117,748389;474117,864325;319010,884314;132721,659637;132721,334216;0,334216;0,202289;132721,202289;132721,71161;132721,71161" o:connectangles="0,0,0,0,0,0,0,0,0,0,0,0,0,0,0,0,0,0"/>
              </v:shape>
              <v:shape id="Freeform 142" o:spid="_x0000_s1087" style="position:absolute;left:25795;top:15863;width:4781;height:8843;visibility:visible;mso-wrap-style:square;v-text-anchor:middle" coordsize="478114,88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" path="m131921,71161l329403,r,202289l478115,202289r,131927l329403,334216r,307032c329403,728400,342196,752386,410955,752386v20787,,42374,-2398,63162,-3997l474117,864325v-22387,10394,-127923,19989,-155107,19989c165501,884314,132721,803558,132721,659637r,-325421l,334216,,202289r132721,l132721,71161r-800,xe" fillcolor="#00447c" stroked="f" strokeweight=".22183mm">
                <v:stroke joinstyle="miter"/>
                <v:path arrowok="t" o:connecttype="custom" o:connectlocs="131921,71161;329403,0;329403,202289;478115,202289;478115,334216;329403,334216;329403,641248;410955,752386;474117,748389;474117,864325;319010,884314;132721,659637;132721,334216;0,334216;0,202289;132721,202289;132721,71161;131921,71161" o:connectangles="0,0,0,0,0,0,0,0,0,0,0,0,0,0,0,0,0,0"/>
              </v:shape>
              <v:shape id="Freeform 143" o:spid="_x0000_s1088" style="position:absolute;left:30951;top:17702;width:6381;height:7004;visibility:visible;mso-wrap-style:square;v-text-anchor:middle" coordsize="638019,70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" path="m203878,402978v,85554,11993,165510,113532,165510c386170,568488,420549,543701,438938,482934r177494,c599642,646045,471719,700415,317410,700415,90346,700415,,572485,,351807,,152716,115931,,317410,,441336,,544475,42377,599642,158313v18389,36780,27984,75958,32781,118335c638019,317426,638019,359802,638019,403778r-434141,l203878,402978xm434141,271051v,-71960,-19988,-139124,-116731,-139124c226265,131927,206277,199091,203878,271051r230263,l434141,271051xe" fillcolor="#00447c" stroked="f" strokeweight=".22183mm">
                <v:stroke joinstyle="miter"/>
                <v:path arrowok="t" o:connecttype="custom" o:connectlocs="203878,402978;317410,568488;438938,482934;616432,482934;317410,700415;0,351807;317410,0;599642,158313;632423,276648;638019,403778;203878,403778;203878,402978;434141,271051;317410,131927;203878,271051;434141,271051;434141,271051" o:connectangles="0,0,0,0,0,0,0,0,0,0,0,0,0,0,0,0,0"/>
              </v:shape>
              <v:shape id="Freeform 144" o:spid="_x0000_s1089" style="position:absolute;left:38147;top:14983;width:6276;height:9539;visibility:visible;mso-wrap-style:square;v-text-anchor:middle" coordsize="627625,95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" path="m199081,561292l393365,283044r219869,l386169,573285,627625,953876r-230263,l199081,590875r-2399,2399l196682,953876,,953876,,,196682,r,558893l199081,561292xe" fillcolor="#00447c" stroked="f" strokeweight=".22183mm">
                <v:stroke joinstyle="miter"/>
                <v:path arrowok="t" o:connecttype="custom" o:connectlocs="199081,561292;393365,283044;613234,283044;386169,573285;627625,953876;397362,953876;199081,590875;196682,593274;196682,953876;0,953876;0,0;196682,0;196682,558893;199081,561292" o:connectangles="0,0,0,0,0,0,0,0,0,0,0,0,0,0"/>
              </v:shape>
              <v:shape id="Freeform 145" o:spid="_x0000_s1090" style="position:absolute;left:45415;top:14895;width:2974;height:2991;visibility:visible;mso-wrap-style:square;v-text-anchor:middle" coordsize="297422,29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" path="m,149518v,82355,66360,149518,148712,149518c230262,299036,297423,231873,297423,149518,297423,67163,231062,,148712,,67160,,,67163,,149518xm26384,149518c26384,81555,81551,26386,148712,26386v67159,,122326,55169,122326,123132c271038,217481,215871,272650,148712,272650,81551,272650,26384,217481,26384,149518xe" fillcolor="#00447c" stroked="f" strokeweight=".22183mm">
                <v:stroke joinstyle="miter"/>
                <v:path arrowok="t" o:connecttype="custom" o:connectlocs="0,149518;148712,299036;297423,149518;148712,0;0,149518;26384,149518;148712,26386;271038,149518;148712,272650;26384,149518" o:connectangles="0,0,0,0,0,0,0,0,0,0"/>
              </v:shape>
              <v:shape id="Freeform 146" o:spid="_x0000_s1091" style="position:absolute;left:46358;top:15679;width:1224;height:1367;visibility:visible;mso-wrap-style:square;v-text-anchor:middle" coordsize="122327,136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" path="m27184,57568r19988,c59964,57568,68759,56769,71957,55969v3198,-799,5597,-3198,7995,-5597c81551,47174,83151,43976,83151,39978v,-4797,-1600,-7996,-3998,-11194c76754,25586,72757,23987,68759,23187v-2398,,-8795,,-19988,l27184,23187r,34381l27184,57568xm,136725l,,57566,c71957,,82351,1599,89547,3998v6396,2398,11992,7196,15990,12793c109535,23187,111933,30383,111933,38379v,10394,-3198,19189,-8794,25586c96743,70361,87948,75159,75955,76758v5596,3198,10394,7196,14391,11194c94344,91949,99141,99145,105537,110339r16790,26386l89547,136725,69559,107141c62363,96747,57566,90350,55167,87152,52769,84753,49571,82355,46373,81555,43174,80755,39177,79956,32781,79956r-5597,l27184,136725,,136725r,xe" fillcolor="#00447c" stroked="f" strokeweight=".22183mm">
                <v:stroke joinstyle="miter"/>
                <v:path arrowok="t" o:connecttype="custom" o:connectlocs="27184,57568;47172,57568;71957,55969;79952,50372;83151,39978;79153,28784;68759,23187;48771,23187;27184,23187;27184,57568;27184,57568;0,136725;0,0;57566,0;89547,3998;105537,16791;111933,38379;103139,63965;75955,76758;90346,87952;105537,110339;122327,136725;89547,136725;69559,107141;55167,87152;46373,81555;32781,79956;27184,79956;27184,136725;0,136725;0,136725" o:connectangles="0,0,0,0,0,0,0,0,0,0,0,0,0,0,0,0,0,0,0,0,0,0,0,0,0,0,0,0,0,0,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73473" w14:textId="77777777" w:rsidR="007343F7" w:rsidRDefault="00510393">
    <w:pPr>
      <w:pStyle w:val="Encabezado"/>
    </w:pPr>
    <w:r w:rsidRPr="000C545D">
      <w:rPr>
        <w:rFonts w:ascii="Franklin Gothic Book" w:eastAsia="Calibri" w:hAnsi="Franklin Gothic Book"/>
        <w:noProof/>
      </w:rPr>
      <mc:AlternateContent>
        <mc:Choice Requires="wpg">
          <w:drawing>
            <wp:anchor distT="0" distB="0" distL="114300" distR="114300" simplePos="0" relativeHeight="251658241" behindDoc="1" locked="0" layoutInCell="1" allowOverlap="1" wp14:anchorId="1FA8DD7D" wp14:editId="2C45B7D0">
              <wp:simplePos x="0" y="0"/>
              <wp:positionH relativeFrom="column">
                <wp:posOffset>5760720</wp:posOffset>
              </wp:positionH>
              <wp:positionV relativeFrom="paragraph">
                <wp:posOffset>-180340</wp:posOffset>
              </wp:positionV>
              <wp:extent cx="900000" cy="460800"/>
              <wp:effectExtent l="0" t="0" r="1905" b="0"/>
              <wp:wrapNone/>
              <wp:docPr id="136" name="Graphic 8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900000" cy="460800"/>
                        <a:chOff x="0" y="0"/>
                        <a:chExt cx="4838954" cy="2470641"/>
                      </a:xfrm>
                    </wpg:grpSpPr>
                    <wpg:grpSp>
                      <wpg:cNvPr id="137" name="Graphic 80"/>
                      <wpg:cNvGrpSpPr/>
                      <wpg:grpSpPr>
                        <a:xfrm>
                          <a:off x="3090398" y="0"/>
                          <a:ext cx="369379" cy="1443206"/>
                          <a:chOff x="3090398" y="0"/>
                          <a:chExt cx="369379" cy="1443206"/>
                        </a:xfrm>
                        <a:solidFill>
                          <a:srgbClr val="00447C"/>
                        </a:solidFill>
                      </wpg:grpSpPr>
                      <wps:wsp>
                        <wps:cNvPr id="138" name="Freeform 83"/>
                        <wps:cNvSpPr/>
                        <wps:spPr>
                          <a:xfrm>
                            <a:off x="3223918" y="0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" name="Freeform 84"/>
                        <wps:cNvSpPr/>
                        <wps:spPr>
                          <a:xfrm>
                            <a:off x="3211926" y="131367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80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5" name="Freeform 85"/>
                        <wps:cNvSpPr/>
                        <wps:spPr>
                          <a:xfrm>
                            <a:off x="3314264" y="114976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999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8784"/>
                                  <a:pt x="29582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6" name="Freeform 86"/>
                        <wps:cNvSpPr/>
                        <wps:spPr>
                          <a:xfrm>
                            <a:off x="3231114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80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7" name="Freeform 87"/>
                        <wps:cNvSpPr/>
                        <wps:spPr>
                          <a:xfrm>
                            <a:off x="3330255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8" name="Freeform 88"/>
                        <wps:cNvSpPr/>
                        <wps:spPr>
                          <a:xfrm>
                            <a:off x="3090398" y="32861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800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9" name="Freeform 89"/>
                        <wps:cNvSpPr/>
                        <wps:spPr>
                          <a:xfrm>
                            <a:off x="3131973" y="16470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" name="Freeform 90"/>
                        <wps:cNvSpPr/>
                        <wps:spPr>
                          <a:xfrm>
                            <a:off x="3115183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999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g:grpSp>
                      <wpg:cNvPr id="151" name="Graphic 80"/>
                      <wpg:cNvGrpSpPr/>
                      <wpg:grpSpPr>
                        <a:xfrm>
                          <a:off x="2544324" y="0"/>
                          <a:ext cx="1485513" cy="1443206"/>
                          <a:chOff x="2544324" y="0"/>
                          <a:chExt cx="1485513" cy="1443206"/>
                        </a:xfrm>
                      </wpg:grpSpPr>
                      <wps:wsp>
                        <wps:cNvPr id="152" name="Freeform 92"/>
                        <wps:cNvSpPr/>
                        <wps:spPr>
                          <a:xfrm>
                            <a:off x="3359038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2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2" y="29584"/>
                                  <a:pt x="129522" y="64764"/>
                                </a:cubicBezTo>
                                <a:cubicBezTo>
                                  <a:pt x="129522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799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47C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3" name="Freeform 93"/>
                        <wps:cNvSpPr/>
                        <wps:spPr>
                          <a:xfrm>
                            <a:off x="3033632" y="0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4" name="Freeform 94"/>
                        <wps:cNvSpPr/>
                        <wps:spPr>
                          <a:xfrm>
                            <a:off x="3022439" y="131367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" name="Freeform 95"/>
                        <wps:cNvSpPr/>
                        <wps:spPr>
                          <a:xfrm>
                            <a:off x="3402212" y="131367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9582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6" name="Freeform 96"/>
                        <wps:cNvSpPr/>
                        <wps:spPr>
                          <a:xfrm>
                            <a:off x="3414205" y="0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7" name="Freeform 97"/>
                        <wps:cNvSpPr/>
                        <wps:spPr>
                          <a:xfrm>
                            <a:off x="2598692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8" name="Freeform 98"/>
                        <wps:cNvSpPr/>
                        <wps:spPr>
                          <a:xfrm>
                            <a:off x="2788978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9" name="Freeform 99"/>
                        <wps:cNvSpPr/>
                        <wps:spPr>
                          <a:xfrm>
                            <a:off x="2979264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0" name="Freeform 100"/>
                        <wps:cNvSpPr/>
                        <wps:spPr>
                          <a:xfrm>
                            <a:off x="3169551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1" name="Freeform 101"/>
                        <wps:cNvSpPr/>
                        <wps:spPr>
                          <a:xfrm>
                            <a:off x="3549324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2" name="Freeform 102"/>
                        <wps:cNvSpPr/>
                        <wps:spPr>
                          <a:xfrm>
                            <a:off x="3739611" y="98585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3" name="Freeform 103"/>
                        <wps:cNvSpPr/>
                        <wps:spPr>
                          <a:xfrm>
                            <a:off x="2744205" y="114976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999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Freeform 104"/>
                        <wps:cNvSpPr/>
                        <wps:spPr>
                          <a:xfrm>
                            <a:off x="2934491" y="114976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Freeform 105"/>
                        <wps:cNvSpPr/>
                        <wps:spPr>
                          <a:xfrm>
                            <a:off x="3123978" y="114976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99945"/>
                                  <a:pt x="0" y="64764"/>
                                </a:cubicBezTo>
                                <a:cubicBezTo>
                                  <a:pt x="80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6" name="Freeform 106"/>
                        <wps:cNvSpPr/>
                        <wps:spPr>
                          <a:xfrm>
                            <a:off x="3504551" y="114976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" name="Freeform 107"/>
                        <wps:cNvSpPr/>
                        <wps:spPr>
                          <a:xfrm>
                            <a:off x="3694838" y="114976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2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2" y="28784"/>
                                  <a:pt x="129522" y="64764"/>
                                </a:cubicBezTo>
                                <a:cubicBezTo>
                                  <a:pt x="129522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8" name="Freeform 108"/>
                        <wps:cNvSpPr/>
                        <wps:spPr>
                          <a:xfrm>
                            <a:off x="2661055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9" name="Freeform 109"/>
                        <wps:cNvSpPr/>
                        <wps:spPr>
                          <a:xfrm>
                            <a:off x="2851341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0" name="Freeform 110"/>
                        <wps:cNvSpPr/>
                        <wps:spPr>
                          <a:xfrm>
                            <a:off x="3040828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80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" name="Freeform 111"/>
                        <wps:cNvSpPr/>
                        <wps:spPr>
                          <a:xfrm>
                            <a:off x="3421401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2" name="Freeform 112"/>
                        <wps:cNvSpPr/>
                        <wps:spPr>
                          <a:xfrm>
                            <a:off x="3611687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" name="Freeform 113"/>
                        <wps:cNvSpPr/>
                        <wps:spPr>
                          <a:xfrm>
                            <a:off x="3801973" y="65723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999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4" name="Freeform 114"/>
                        <wps:cNvSpPr/>
                        <wps:spPr>
                          <a:xfrm>
                            <a:off x="2569109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80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5" name="Freeform 115"/>
                        <wps:cNvSpPr/>
                        <wps:spPr>
                          <a:xfrm>
                            <a:off x="2759396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80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6" name="Freeform 116"/>
                        <wps:cNvSpPr/>
                        <wps:spPr>
                          <a:xfrm>
                            <a:off x="2949682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7" name="Freeform 117"/>
                        <wps:cNvSpPr/>
                        <wps:spPr>
                          <a:xfrm>
                            <a:off x="3139969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8" name="Freeform 118"/>
                        <wps:cNvSpPr/>
                        <wps:spPr>
                          <a:xfrm>
                            <a:off x="3519742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799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9" name="Freeform 119"/>
                        <wps:cNvSpPr/>
                        <wps:spPr>
                          <a:xfrm>
                            <a:off x="3710028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9582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" name="Freeform 120"/>
                        <wps:cNvSpPr/>
                        <wps:spPr>
                          <a:xfrm>
                            <a:off x="3900314" y="821148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95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" name="Freeform 121"/>
                        <wps:cNvSpPr/>
                        <wps:spPr>
                          <a:xfrm>
                            <a:off x="2710625" y="32861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" name="Freeform 122"/>
                        <wps:cNvSpPr/>
                        <wps:spPr>
                          <a:xfrm>
                            <a:off x="2900911" y="32861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3" name="Freeform 123"/>
                        <wps:cNvSpPr/>
                        <wps:spPr>
                          <a:xfrm>
                            <a:off x="3280685" y="32861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4" name="Freeform 124"/>
                        <wps:cNvSpPr/>
                        <wps:spPr>
                          <a:xfrm>
                            <a:off x="3470971" y="32861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2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2" y="28784"/>
                                  <a:pt x="129522" y="64764"/>
                                </a:cubicBezTo>
                                <a:cubicBezTo>
                                  <a:pt x="129522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9582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5" name="Freeform 125"/>
                        <wps:cNvSpPr/>
                        <wps:spPr>
                          <a:xfrm>
                            <a:off x="3661257" y="32861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" name="Freeform 126"/>
                        <wps:cNvSpPr/>
                        <wps:spPr>
                          <a:xfrm>
                            <a:off x="2751400" y="16470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7" name="Freeform 127"/>
                        <wps:cNvSpPr/>
                        <wps:spPr>
                          <a:xfrm>
                            <a:off x="2941687" y="16470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" name="Freeform 128"/>
                        <wps:cNvSpPr/>
                        <wps:spPr>
                          <a:xfrm>
                            <a:off x="3322260" y="16470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9" name="Freeform 129"/>
                        <wps:cNvSpPr/>
                        <wps:spPr>
                          <a:xfrm>
                            <a:off x="3511747" y="16470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799" y="287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" name="Freeform 130"/>
                        <wps:cNvSpPr/>
                        <wps:spPr>
                          <a:xfrm>
                            <a:off x="3702033" y="16470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2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2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2 w 129522"/>
                              <a:gd name="connsiteY4" fmla="*/ 0 h 129528"/>
                              <a:gd name="connsiteX5" fmla="*/ 64762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2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2" y="129529"/>
                                </a:cubicBezTo>
                                <a:cubicBezTo>
                                  <a:pt x="28783" y="129529"/>
                                  <a:pt x="0" y="100745"/>
                                  <a:pt x="0" y="64764"/>
                                </a:cubicBezTo>
                                <a:cubicBezTo>
                                  <a:pt x="0" y="28784"/>
                                  <a:pt x="28783" y="0"/>
                                  <a:pt x="64762" y="0"/>
                                </a:cubicBezTo>
                                <a:lnTo>
                                  <a:pt x="647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1" name="Freeform 131"/>
                        <wps:cNvSpPr/>
                        <wps:spPr>
                          <a:xfrm>
                            <a:off x="2544324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800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" name="Freeform 132"/>
                        <wps:cNvSpPr/>
                        <wps:spPr>
                          <a:xfrm>
                            <a:off x="2734610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3" name="Freeform 133"/>
                        <wps:cNvSpPr/>
                        <wps:spPr>
                          <a:xfrm>
                            <a:off x="2924897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4" name="Freeform 134"/>
                        <wps:cNvSpPr/>
                        <wps:spPr>
                          <a:xfrm>
                            <a:off x="3305470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5" name="Freeform 135"/>
                        <wps:cNvSpPr/>
                        <wps:spPr>
                          <a:xfrm>
                            <a:off x="3494957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2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99940" y="0"/>
                                  <a:pt x="129522" y="28784"/>
                                  <a:pt x="129522" y="64764"/>
                                </a:cubicBezTo>
                                <a:cubicBezTo>
                                  <a:pt x="129522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799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6" name="Freeform 136"/>
                        <wps:cNvSpPr/>
                        <wps:spPr>
                          <a:xfrm>
                            <a:off x="3685243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9584"/>
                                  <a:pt x="29582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7" name="Freeform 137"/>
                        <wps:cNvSpPr/>
                        <wps:spPr>
                          <a:xfrm>
                            <a:off x="3875529" y="493329"/>
                            <a:ext cx="129522" cy="129528"/>
                          </a:xfrm>
                          <a:custGeom>
                            <a:avLst/>
                            <a:gdLst>
                              <a:gd name="connsiteX0" fmla="*/ 64761 w 129522"/>
                              <a:gd name="connsiteY0" fmla="*/ 0 h 129528"/>
                              <a:gd name="connsiteX1" fmla="*/ 129523 w 129522"/>
                              <a:gd name="connsiteY1" fmla="*/ 64764 h 129528"/>
                              <a:gd name="connsiteX2" fmla="*/ 64761 w 129522"/>
                              <a:gd name="connsiteY2" fmla="*/ 129529 h 129528"/>
                              <a:gd name="connsiteX3" fmla="*/ 0 w 129522"/>
                              <a:gd name="connsiteY3" fmla="*/ 64764 h 129528"/>
                              <a:gd name="connsiteX4" fmla="*/ 64761 w 129522"/>
                              <a:gd name="connsiteY4" fmla="*/ 0 h 129528"/>
                              <a:gd name="connsiteX5" fmla="*/ 64761 w 129522"/>
                              <a:gd name="connsiteY5" fmla="*/ 0 h 129528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</a:cxnLst>
                            <a:rect l="l" t="t" r="r" b="b"/>
                            <a:pathLst>
                              <a:path w="129522" h="129528">
                                <a:moveTo>
                                  <a:pt x="64761" y="0"/>
                                </a:moveTo>
                                <a:cubicBezTo>
                                  <a:pt x="100740" y="0"/>
                                  <a:pt x="129523" y="28784"/>
                                  <a:pt x="129523" y="64764"/>
                                </a:cubicBezTo>
                                <a:cubicBezTo>
                                  <a:pt x="129523" y="100745"/>
                                  <a:pt x="100740" y="129529"/>
                                  <a:pt x="64761" y="129529"/>
                                </a:cubicBezTo>
                                <a:cubicBezTo>
                                  <a:pt x="28783" y="129529"/>
                                  <a:pt x="0" y="99945"/>
                                  <a:pt x="0" y="64764"/>
                                </a:cubicBezTo>
                                <a:cubicBezTo>
                                  <a:pt x="0" y="29584"/>
                                  <a:pt x="28783" y="0"/>
                                  <a:pt x="64761" y="0"/>
                                </a:cubicBezTo>
                                <a:lnTo>
                                  <a:pt x="647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8DC63F"/>
                          </a:solidFill>
                          <a:ln w="798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  <wps:wsp>
                      <wps:cNvPr id="198" name="Freeform 138"/>
                      <wps:cNvSpPr/>
                      <wps:spPr>
                        <a:xfrm>
                          <a:off x="0" y="1479187"/>
                          <a:ext cx="771782" cy="991454"/>
                        </a:xfrm>
                        <a:custGeom>
                          <a:avLst/>
                          <a:gdLst>
                            <a:gd name="connsiteX0" fmla="*/ 390410 w 771782"/>
                            <a:gd name="connsiteY0" fmla="*/ 148718 h 991454"/>
                            <a:gd name="connsiteX1" fmla="*/ 239300 w 771782"/>
                            <a:gd name="connsiteY1" fmla="*/ 271851 h 991454"/>
                            <a:gd name="connsiteX2" fmla="*/ 415195 w 771782"/>
                            <a:gd name="connsiteY2" fmla="*/ 402978 h 991454"/>
                            <a:gd name="connsiteX3" fmla="*/ 771782 w 771782"/>
                            <a:gd name="connsiteY3" fmla="*/ 672430 h 991454"/>
                            <a:gd name="connsiteX4" fmla="*/ 363226 w 771782"/>
                            <a:gd name="connsiteY4" fmla="*/ 991455 h 991454"/>
                            <a:gd name="connsiteX5" fmla="*/ 243 w 771782"/>
                            <a:gd name="connsiteY5" fmla="*/ 666034 h 991454"/>
                            <a:gd name="connsiteX6" fmla="*/ 206520 w 771782"/>
                            <a:gd name="connsiteY6" fmla="*/ 666034 h 991454"/>
                            <a:gd name="connsiteX7" fmla="*/ 365625 w 771782"/>
                            <a:gd name="connsiteY7" fmla="*/ 842737 h 991454"/>
                            <a:gd name="connsiteX8" fmla="*/ 556711 w 771782"/>
                            <a:gd name="connsiteY8" fmla="*/ 716406 h 991454"/>
                            <a:gd name="connsiteX9" fmla="*/ 338441 w 771782"/>
                            <a:gd name="connsiteY9" fmla="*/ 575684 h 991454"/>
                            <a:gd name="connsiteX10" fmla="*/ 24228 w 771782"/>
                            <a:gd name="connsiteY10" fmla="*/ 314227 h 991454"/>
                            <a:gd name="connsiteX11" fmla="*/ 418393 w 771782"/>
                            <a:gd name="connsiteY11" fmla="*/ 0 h 991454"/>
                            <a:gd name="connsiteX12" fmla="*/ 746198 w 771782"/>
                            <a:gd name="connsiteY12" fmla="*/ 291840 h 991454"/>
                            <a:gd name="connsiteX13" fmla="*/ 548715 w 771782"/>
                            <a:gd name="connsiteY13" fmla="*/ 292639 h 991454"/>
                            <a:gd name="connsiteX14" fmla="*/ 390410 w 771782"/>
                            <a:gd name="connsiteY14" fmla="*/ 148718 h 991454"/>
                            <a:gd name="connsiteX15" fmla="*/ 390410 w 771782"/>
                            <a:gd name="connsiteY15" fmla="*/ 148718 h 99145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</a:cxnLst>
                          <a:rect l="l" t="t" r="r" b="b"/>
                          <a:pathLst>
                            <a:path w="771782" h="991454">
                              <a:moveTo>
                                <a:pt x="390410" y="148718"/>
                              </a:moveTo>
                              <a:cubicBezTo>
                                <a:pt x="315255" y="148718"/>
                                <a:pt x="239300" y="188696"/>
                                <a:pt x="239300" y="271851"/>
                              </a:cubicBezTo>
                              <a:cubicBezTo>
                                <a:pt x="239300" y="374994"/>
                                <a:pt x="331245" y="386987"/>
                                <a:pt x="415195" y="402978"/>
                              </a:cubicBezTo>
                              <a:cubicBezTo>
                                <a:pt x="559909" y="439758"/>
                                <a:pt x="771782" y="480536"/>
                                <a:pt x="771782" y="672430"/>
                              </a:cubicBezTo>
                              <a:cubicBezTo>
                                <a:pt x="771782" y="909100"/>
                                <a:pt x="567904" y="991455"/>
                                <a:pt x="363226" y="991455"/>
                              </a:cubicBezTo>
                              <a:cubicBezTo>
                                <a:pt x="146555" y="991455"/>
                                <a:pt x="-6953" y="906702"/>
                                <a:pt x="243" y="666034"/>
                              </a:cubicBezTo>
                              <a:lnTo>
                                <a:pt x="206520" y="666034"/>
                              </a:lnTo>
                              <a:cubicBezTo>
                                <a:pt x="198524" y="771576"/>
                                <a:pt x="259288" y="842737"/>
                                <a:pt x="365625" y="842737"/>
                              </a:cubicBezTo>
                              <a:cubicBezTo>
                                <a:pt x="447975" y="842737"/>
                                <a:pt x="556711" y="817950"/>
                                <a:pt x="556711" y="716406"/>
                              </a:cubicBezTo>
                              <a:cubicBezTo>
                                <a:pt x="556711" y="604468"/>
                                <a:pt x="419992" y="596472"/>
                                <a:pt x="338441" y="575684"/>
                              </a:cubicBezTo>
                              <a:cubicBezTo>
                                <a:pt x="204921" y="542902"/>
                                <a:pt x="24228" y="482135"/>
                                <a:pt x="24228" y="314227"/>
                              </a:cubicBezTo>
                              <a:cubicBezTo>
                                <a:pt x="24228" y="96747"/>
                                <a:pt x="223310" y="0"/>
                                <a:pt x="418393" y="0"/>
                              </a:cubicBezTo>
                              <a:cubicBezTo>
                                <a:pt x="603083" y="0"/>
                                <a:pt x="746198" y="100745"/>
                                <a:pt x="746198" y="291840"/>
                              </a:cubicBezTo>
                              <a:lnTo>
                                <a:pt x="548715" y="292639"/>
                              </a:lnTo>
                              <a:cubicBezTo>
                                <a:pt x="539921" y="195892"/>
                                <a:pt x="488751" y="148718"/>
                                <a:pt x="390410" y="148718"/>
                              </a:cubicBezTo>
                              <a:lnTo>
                                <a:pt x="390410" y="14871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9" name="Freeform 139"/>
                      <wps:cNvSpPr/>
                      <wps:spPr>
                        <a:xfrm>
                          <a:off x="878119" y="1770227"/>
                          <a:ext cx="686789" cy="700415"/>
                        </a:xfrm>
                        <a:custGeom>
                          <a:avLst/>
                          <a:gdLst>
                            <a:gd name="connsiteX0" fmla="*/ 342995 w 686789"/>
                            <a:gd name="connsiteY0" fmla="*/ 700415 h 700415"/>
                            <a:gd name="connsiteX1" fmla="*/ 0 w 686789"/>
                            <a:gd name="connsiteY1" fmla="*/ 350207 h 700415"/>
                            <a:gd name="connsiteX2" fmla="*/ 342995 w 686789"/>
                            <a:gd name="connsiteY2" fmla="*/ 0 h 700415"/>
                            <a:gd name="connsiteX3" fmla="*/ 686790 w 686789"/>
                            <a:gd name="connsiteY3" fmla="*/ 350207 h 700415"/>
                            <a:gd name="connsiteX4" fmla="*/ 342995 w 686789"/>
                            <a:gd name="connsiteY4" fmla="*/ 700415 h 700415"/>
                            <a:gd name="connsiteX5" fmla="*/ 342995 w 686789"/>
                            <a:gd name="connsiteY5" fmla="*/ 700415 h 700415"/>
                            <a:gd name="connsiteX6" fmla="*/ 342995 w 686789"/>
                            <a:gd name="connsiteY6" fmla="*/ 568488 h 700415"/>
                            <a:gd name="connsiteX7" fmla="*/ 482912 w 686789"/>
                            <a:gd name="connsiteY7" fmla="*/ 350207 h 700415"/>
                            <a:gd name="connsiteX8" fmla="*/ 342995 w 686789"/>
                            <a:gd name="connsiteY8" fmla="*/ 131927 h 700415"/>
                            <a:gd name="connsiteX9" fmla="*/ 203079 w 686789"/>
                            <a:gd name="connsiteY9" fmla="*/ 350207 h 700415"/>
                            <a:gd name="connsiteX10" fmla="*/ 342995 w 686789"/>
                            <a:gd name="connsiteY10" fmla="*/ 568488 h 700415"/>
                            <a:gd name="connsiteX11" fmla="*/ 342995 w 686789"/>
                            <a:gd name="connsiteY11" fmla="*/ 568488 h 7004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</a:cxnLst>
                          <a:rect l="l" t="t" r="r" b="b"/>
                          <a:pathLst>
                            <a:path w="686789" h="700415">
                              <a:moveTo>
                                <a:pt x="342995" y="700415"/>
                              </a:moveTo>
                              <a:cubicBezTo>
                                <a:pt x="128723" y="700415"/>
                                <a:pt x="0" y="558093"/>
                                <a:pt x="0" y="350207"/>
                              </a:cubicBezTo>
                              <a:cubicBezTo>
                                <a:pt x="0" y="142322"/>
                                <a:pt x="128723" y="0"/>
                                <a:pt x="342995" y="0"/>
                              </a:cubicBezTo>
                              <a:cubicBezTo>
                                <a:pt x="558067" y="0"/>
                                <a:pt x="686790" y="142322"/>
                                <a:pt x="686790" y="350207"/>
                              </a:cubicBezTo>
                              <a:cubicBezTo>
                                <a:pt x="685990" y="558093"/>
                                <a:pt x="557267" y="700415"/>
                                <a:pt x="342995" y="700415"/>
                              </a:cubicBezTo>
                              <a:lnTo>
                                <a:pt x="342995" y="700415"/>
                              </a:lnTo>
                              <a:close/>
                              <a:moveTo>
                                <a:pt x="342995" y="568488"/>
                              </a:moveTo>
                              <a:cubicBezTo>
                                <a:pt x="462924" y="568488"/>
                                <a:pt x="482912" y="454950"/>
                                <a:pt x="482912" y="350207"/>
                              </a:cubicBezTo>
                              <a:cubicBezTo>
                                <a:pt x="482912" y="245465"/>
                                <a:pt x="463723" y="131927"/>
                                <a:pt x="342995" y="131927"/>
                              </a:cubicBezTo>
                              <a:cubicBezTo>
                                <a:pt x="223067" y="131927"/>
                                <a:pt x="203079" y="245465"/>
                                <a:pt x="203079" y="350207"/>
                              </a:cubicBezTo>
                              <a:cubicBezTo>
                                <a:pt x="203079" y="454950"/>
                                <a:pt x="222267" y="568488"/>
                                <a:pt x="342995" y="568488"/>
                              </a:cubicBezTo>
                              <a:lnTo>
                                <a:pt x="342995" y="56848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0" name="Freeform 140"/>
                      <wps:cNvSpPr/>
                      <wps:spPr>
                        <a:xfrm>
                          <a:off x="1576902" y="1479187"/>
                          <a:ext cx="432541" cy="972265"/>
                        </a:xfrm>
                        <a:custGeom>
                          <a:avLst/>
                          <a:gdLst>
                            <a:gd name="connsiteX0" fmla="*/ 295823 w 432541"/>
                            <a:gd name="connsiteY0" fmla="*/ 309430 h 972265"/>
                            <a:gd name="connsiteX1" fmla="*/ 415752 w 432541"/>
                            <a:gd name="connsiteY1" fmla="*/ 309430 h 972265"/>
                            <a:gd name="connsiteX2" fmla="*/ 415752 w 432541"/>
                            <a:gd name="connsiteY2" fmla="*/ 441357 h 972265"/>
                            <a:gd name="connsiteX3" fmla="*/ 295823 w 432541"/>
                            <a:gd name="connsiteY3" fmla="*/ 441357 h 972265"/>
                            <a:gd name="connsiteX4" fmla="*/ 295823 w 432541"/>
                            <a:gd name="connsiteY4" fmla="*/ 972266 h 972265"/>
                            <a:gd name="connsiteX5" fmla="*/ 98341 w 432541"/>
                            <a:gd name="connsiteY5" fmla="*/ 972266 h 972265"/>
                            <a:gd name="connsiteX6" fmla="*/ 98341 w 432541"/>
                            <a:gd name="connsiteY6" fmla="*/ 441357 h 972265"/>
                            <a:gd name="connsiteX7" fmla="*/ 0 w 432541"/>
                            <a:gd name="connsiteY7" fmla="*/ 441357 h 972265"/>
                            <a:gd name="connsiteX8" fmla="*/ 0 w 432541"/>
                            <a:gd name="connsiteY8" fmla="*/ 309430 h 972265"/>
                            <a:gd name="connsiteX9" fmla="*/ 98341 w 432541"/>
                            <a:gd name="connsiteY9" fmla="*/ 309430 h 972265"/>
                            <a:gd name="connsiteX10" fmla="*/ 324606 w 432541"/>
                            <a:gd name="connsiteY10" fmla="*/ 0 h 972265"/>
                            <a:gd name="connsiteX11" fmla="*/ 432542 w 432541"/>
                            <a:gd name="connsiteY11" fmla="*/ 9595 h 972265"/>
                            <a:gd name="connsiteX12" fmla="*/ 432542 w 432541"/>
                            <a:gd name="connsiteY12" fmla="*/ 132727 h 972265"/>
                            <a:gd name="connsiteX13" fmla="*/ 295823 w 432541"/>
                            <a:gd name="connsiteY13" fmla="*/ 309430 h 972265"/>
                            <a:gd name="connsiteX14" fmla="*/ 295823 w 432541"/>
                            <a:gd name="connsiteY14" fmla="*/ 309430 h 97226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</a:cxnLst>
                          <a:rect l="l" t="t" r="r" b="b"/>
                          <a:pathLst>
                            <a:path w="432541" h="972265">
                              <a:moveTo>
                                <a:pt x="295823" y="309430"/>
                              </a:moveTo>
                              <a:lnTo>
                                <a:pt x="415752" y="309430"/>
                              </a:lnTo>
                              <a:lnTo>
                                <a:pt x="415752" y="441357"/>
                              </a:lnTo>
                              <a:lnTo>
                                <a:pt x="295823" y="441357"/>
                              </a:lnTo>
                              <a:lnTo>
                                <a:pt x="295823" y="972266"/>
                              </a:lnTo>
                              <a:lnTo>
                                <a:pt x="98341" y="972266"/>
                              </a:lnTo>
                              <a:lnTo>
                                <a:pt x="98341" y="441357"/>
                              </a:lnTo>
                              <a:lnTo>
                                <a:pt x="0" y="441357"/>
                              </a:lnTo>
                              <a:lnTo>
                                <a:pt x="0" y="309430"/>
                              </a:lnTo>
                              <a:lnTo>
                                <a:pt x="98341" y="309430"/>
                              </a:lnTo>
                              <a:cubicBezTo>
                                <a:pt x="92745" y="121533"/>
                                <a:pt x="110334" y="0"/>
                                <a:pt x="324606" y="0"/>
                              </a:cubicBezTo>
                              <a:cubicBezTo>
                                <a:pt x="360585" y="0"/>
                                <a:pt x="396563" y="3998"/>
                                <a:pt x="432542" y="9595"/>
                              </a:cubicBezTo>
                              <a:lnTo>
                                <a:pt x="432542" y="132727"/>
                              </a:lnTo>
                              <a:cubicBezTo>
                                <a:pt x="293425" y="116736"/>
                                <a:pt x="290227" y="179901"/>
                                <a:pt x="295823" y="309430"/>
                              </a:cubicBezTo>
                              <a:lnTo>
                                <a:pt x="295823" y="3094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1" name="Freeform 141"/>
                      <wps:cNvSpPr/>
                      <wps:spPr>
                        <a:xfrm>
                          <a:off x="2042224" y="1586328"/>
                          <a:ext cx="478114" cy="884313"/>
                        </a:xfrm>
                        <a:custGeom>
                          <a:avLst/>
                          <a:gdLst>
                            <a:gd name="connsiteX0" fmla="*/ 132721 w 478114"/>
                            <a:gd name="connsiteY0" fmla="*/ 71161 h 884313"/>
                            <a:gd name="connsiteX1" fmla="*/ 329403 w 478114"/>
                            <a:gd name="connsiteY1" fmla="*/ 0 h 884313"/>
                            <a:gd name="connsiteX2" fmla="*/ 329403 w 478114"/>
                            <a:gd name="connsiteY2" fmla="*/ 202289 h 884313"/>
                            <a:gd name="connsiteX3" fmla="*/ 478115 w 478114"/>
                            <a:gd name="connsiteY3" fmla="*/ 202289 h 884313"/>
                            <a:gd name="connsiteX4" fmla="*/ 478115 w 478114"/>
                            <a:gd name="connsiteY4" fmla="*/ 334216 h 884313"/>
                            <a:gd name="connsiteX5" fmla="*/ 329403 w 478114"/>
                            <a:gd name="connsiteY5" fmla="*/ 334216 h 884313"/>
                            <a:gd name="connsiteX6" fmla="*/ 329403 w 478114"/>
                            <a:gd name="connsiteY6" fmla="*/ 641248 h 884313"/>
                            <a:gd name="connsiteX7" fmla="*/ 410955 w 478114"/>
                            <a:gd name="connsiteY7" fmla="*/ 752386 h 884313"/>
                            <a:gd name="connsiteX8" fmla="*/ 474117 w 478114"/>
                            <a:gd name="connsiteY8" fmla="*/ 748389 h 884313"/>
                            <a:gd name="connsiteX9" fmla="*/ 474117 w 478114"/>
                            <a:gd name="connsiteY9" fmla="*/ 864325 h 884313"/>
                            <a:gd name="connsiteX10" fmla="*/ 319010 w 478114"/>
                            <a:gd name="connsiteY10" fmla="*/ 884314 h 884313"/>
                            <a:gd name="connsiteX11" fmla="*/ 132721 w 478114"/>
                            <a:gd name="connsiteY11" fmla="*/ 659637 h 884313"/>
                            <a:gd name="connsiteX12" fmla="*/ 132721 w 478114"/>
                            <a:gd name="connsiteY12" fmla="*/ 334216 h 884313"/>
                            <a:gd name="connsiteX13" fmla="*/ 0 w 478114"/>
                            <a:gd name="connsiteY13" fmla="*/ 334216 h 884313"/>
                            <a:gd name="connsiteX14" fmla="*/ 0 w 478114"/>
                            <a:gd name="connsiteY14" fmla="*/ 202289 h 884313"/>
                            <a:gd name="connsiteX15" fmla="*/ 132721 w 478114"/>
                            <a:gd name="connsiteY15" fmla="*/ 202289 h 884313"/>
                            <a:gd name="connsiteX16" fmla="*/ 132721 w 478114"/>
                            <a:gd name="connsiteY16" fmla="*/ 71161 h 884313"/>
                            <a:gd name="connsiteX17" fmla="*/ 132721 w 478114"/>
                            <a:gd name="connsiteY17" fmla="*/ 71161 h 8843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478114" h="884313">
                              <a:moveTo>
                                <a:pt x="132721" y="71161"/>
                              </a:moveTo>
                              <a:lnTo>
                                <a:pt x="329403" y="0"/>
                              </a:lnTo>
                              <a:lnTo>
                                <a:pt x="329403" y="202289"/>
                              </a:lnTo>
                              <a:lnTo>
                                <a:pt x="478115" y="202289"/>
                              </a:lnTo>
                              <a:lnTo>
                                <a:pt x="478115" y="334216"/>
                              </a:lnTo>
                              <a:lnTo>
                                <a:pt x="329403" y="334216"/>
                              </a:lnTo>
                              <a:lnTo>
                                <a:pt x="329403" y="641248"/>
                              </a:lnTo>
                              <a:cubicBezTo>
                                <a:pt x="329403" y="728400"/>
                                <a:pt x="342196" y="752386"/>
                                <a:pt x="410955" y="752386"/>
                              </a:cubicBezTo>
                              <a:cubicBezTo>
                                <a:pt x="431742" y="752386"/>
                                <a:pt x="452530" y="749988"/>
                                <a:pt x="474117" y="748389"/>
                              </a:cubicBezTo>
                              <a:lnTo>
                                <a:pt x="474117" y="864325"/>
                              </a:lnTo>
                              <a:cubicBezTo>
                                <a:pt x="451730" y="874719"/>
                                <a:pt x="346993" y="884314"/>
                                <a:pt x="319010" y="884314"/>
                              </a:cubicBezTo>
                              <a:cubicBezTo>
                                <a:pt x="165501" y="884314"/>
                                <a:pt x="132721" y="803558"/>
                                <a:pt x="132721" y="659637"/>
                              </a:cubicBezTo>
                              <a:lnTo>
                                <a:pt x="132721" y="334216"/>
                              </a:lnTo>
                              <a:lnTo>
                                <a:pt x="0" y="334216"/>
                              </a:lnTo>
                              <a:lnTo>
                                <a:pt x="0" y="202289"/>
                              </a:lnTo>
                              <a:lnTo>
                                <a:pt x="132721" y="202289"/>
                              </a:lnTo>
                              <a:lnTo>
                                <a:pt x="132721" y="71161"/>
                              </a:lnTo>
                              <a:lnTo>
                                <a:pt x="132721" y="71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02" name="Freeform 142"/>
                      <wps:cNvSpPr/>
                      <wps:spPr>
                        <a:xfrm>
                          <a:off x="2579503" y="1586328"/>
                          <a:ext cx="478114" cy="884313"/>
                        </a:xfrm>
                        <a:custGeom>
                          <a:avLst/>
                          <a:gdLst>
                            <a:gd name="connsiteX0" fmla="*/ 131921 w 478114"/>
                            <a:gd name="connsiteY0" fmla="*/ 71161 h 884313"/>
                            <a:gd name="connsiteX1" fmla="*/ 329403 w 478114"/>
                            <a:gd name="connsiteY1" fmla="*/ 0 h 884313"/>
                            <a:gd name="connsiteX2" fmla="*/ 329403 w 478114"/>
                            <a:gd name="connsiteY2" fmla="*/ 202289 h 884313"/>
                            <a:gd name="connsiteX3" fmla="*/ 478115 w 478114"/>
                            <a:gd name="connsiteY3" fmla="*/ 202289 h 884313"/>
                            <a:gd name="connsiteX4" fmla="*/ 478115 w 478114"/>
                            <a:gd name="connsiteY4" fmla="*/ 334216 h 884313"/>
                            <a:gd name="connsiteX5" fmla="*/ 329403 w 478114"/>
                            <a:gd name="connsiteY5" fmla="*/ 334216 h 884313"/>
                            <a:gd name="connsiteX6" fmla="*/ 329403 w 478114"/>
                            <a:gd name="connsiteY6" fmla="*/ 641248 h 884313"/>
                            <a:gd name="connsiteX7" fmla="*/ 410955 w 478114"/>
                            <a:gd name="connsiteY7" fmla="*/ 752386 h 884313"/>
                            <a:gd name="connsiteX8" fmla="*/ 474117 w 478114"/>
                            <a:gd name="connsiteY8" fmla="*/ 748389 h 884313"/>
                            <a:gd name="connsiteX9" fmla="*/ 474117 w 478114"/>
                            <a:gd name="connsiteY9" fmla="*/ 864325 h 884313"/>
                            <a:gd name="connsiteX10" fmla="*/ 319010 w 478114"/>
                            <a:gd name="connsiteY10" fmla="*/ 884314 h 884313"/>
                            <a:gd name="connsiteX11" fmla="*/ 132721 w 478114"/>
                            <a:gd name="connsiteY11" fmla="*/ 659637 h 884313"/>
                            <a:gd name="connsiteX12" fmla="*/ 132721 w 478114"/>
                            <a:gd name="connsiteY12" fmla="*/ 334216 h 884313"/>
                            <a:gd name="connsiteX13" fmla="*/ 0 w 478114"/>
                            <a:gd name="connsiteY13" fmla="*/ 334216 h 884313"/>
                            <a:gd name="connsiteX14" fmla="*/ 0 w 478114"/>
                            <a:gd name="connsiteY14" fmla="*/ 202289 h 884313"/>
                            <a:gd name="connsiteX15" fmla="*/ 132721 w 478114"/>
                            <a:gd name="connsiteY15" fmla="*/ 202289 h 884313"/>
                            <a:gd name="connsiteX16" fmla="*/ 132721 w 478114"/>
                            <a:gd name="connsiteY16" fmla="*/ 71161 h 884313"/>
                            <a:gd name="connsiteX17" fmla="*/ 131921 w 478114"/>
                            <a:gd name="connsiteY17" fmla="*/ 71161 h 88431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</a:cxnLst>
                          <a:rect l="l" t="t" r="r" b="b"/>
                          <a:pathLst>
                            <a:path w="478114" h="884313">
                              <a:moveTo>
                                <a:pt x="131921" y="71161"/>
                              </a:moveTo>
                              <a:lnTo>
                                <a:pt x="329403" y="0"/>
                              </a:lnTo>
                              <a:lnTo>
                                <a:pt x="329403" y="202289"/>
                              </a:lnTo>
                              <a:lnTo>
                                <a:pt x="478115" y="202289"/>
                              </a:lnTo>
                              <a:lnTo>
                                <a:pt x="478115" y="334216"/>
                              </a:lnTo>
                              <a:lnTo>
                                <a:pt x="329403" y="334216"/>
                              </a:lnTo>
                              <a:lnTo>
                                <a:pt x="329403" y="641248"/>
                              </a:lnTo>
                              <a:cubicBezTo>
                                <a:pt x="329403" y="728400"/>
                                <a:pt x="342196" y="752386"/>
                                <a:pt x="410955" y="752386"/>
                              </a:cubicBezTo>
                              <a:cubicBezTo>
                                <a:pt x="431742" y="752386"/>
                                <a:pt x="453329" y="749988"/>
                                <a:pt x="474117" y="748389"/>
                              </a:cubicBezTo>
                              <a:lnTo>
                                <a:pt x="474117" y="864325"/>
                              </a:lnTo>
                              <a:cubicBezTo>
                                <a:pt x="451730" y="874719"/>
                                <a:pt x="346194" y="884314"/>
                                <a:pt x="319010" y="884314"/>
                              </a:cubicBezTo>
                              <a:cubicBezTo>
                                <a:pt x="165501" y="884314"/>
                                <a:pt x="132721" y="803558"/>
                                <a:pt x="132721" y="659637"/>
                              </a:cubicBezTo>
                              <a:lnTo>
                                <a:pt x="132721" y="334216"/>
                              </a:lnTo>
                              <a:lnTo>
                                <a:pt x="0" y="334216"/>
                              </a:lnTo>
                              <a:lnTo>
                                <a:pt x="0" y="202289"/>
                              </a:lnTo>
                              <a:lnTo>
                                <a:pt x="132721" y="202289"/>
                              </a:lnTo>
                              <a:lnTo>
                                <a:pt x="132721" y="71161"/>
                              </a:lnTo>
                              <a:lnTo>
                                <a:pt x="131921" y="7116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83669733" name="Freeform 143"/>
                      <wps:cNvSpPr/>
                      <wps:spPr>
                        <a:xfrm>
                          <a:off x="3095195" y="1770227"/>
                          <a:ext cx="638019" cy="700415"/>
                        </a:xfrm>
                        <a:custGeom>
                          <a:avLst/>
                          <a:gdLst>
                            <a:gd name="connsiteX0" fmla="*/ 203878 w 638019"/>
                            <a:gd name="connsiteY0" fmla="*/ 402978 h 700415"/>
                            <a:gd name="connsiteX1" fmla="*/ 317410 w 638019"/>
                            <a:gd name="connsiteY1" fmla="*/ 568488 h 700415"/>
                            <a:gd name="connsiteX2" fmla="*/ 438938 w 638019"/>
                            <a:gd name="connsiteY2" fmla="*/ 482934 h 700415"/>
                            <a:gd name="connsiteX3" fmla="*/ 616432 w 638019"/>
                            <a:gd name="connsiteY3" fmla="*/ 482934 h 700415"/>
                            <a:gd name="connsiteX4" fmla="*/ 317410 w 638019"/>
                            <a:gd name="connsiteY4" fmla="*/ 700415 h 700415"/>
                            <a:gd name="connsiteX5" fmla="*/ 0 w 638019"/>
                            <a:gd name="connsiteY5" fmla="*/ 351807 h 700415"/>
                            <a:gd name="connsiteX6" fmla="*/ 317410 w 638019"/>
                            <a:gd name="connsiteY6" fmla="*/ 0 h 700415"/>
                            <a:gd name="connsiteX7" fmla="*/ 599642 w 638019"/>
                            <a:gd name="connsiteY7" fmla="*/ 158313 h 700415"/>
                            <a:gd name="connsiteX8" fmla="*/ 632423 w 638019"/>
                            <a:gd name="connsiteY8" fmla="*/ 276648 h 700415"/>
                            <a:gd name="connsiteX9" fmla="*/ 638019 w 638019"/>
                            <a:gd name="connsiteY9" fmla="*/ 403778 h 700415"/>
                            <a:gd name="connsiteX10" fmla="*/ 203878 w 638019"/>
                            <a:gd name="connsiteY10" fmla="*/ 403778 h 700415"/>
                            <a:gd name="connsiteX11" fmla="*/ 203878 w 638019"/>
                            <a:gd name="connsiteY11" fmla="*/ 402978 h 700415"/>
                            <a:gd name="connsiteX12" fmla="*/ 434141 w 638019"/>
                            <a:gd name="connsiteY12" fmla="*/ 271051 h 700415"/>
                            <a:gd name="connsiteX13" fmla="*/ 317410 w 638019"/>
                            <a:gd name="connsiteY13" fmla="*/ 131927 h 700415"/>
                            <a:gd name="connsiteX14" fmla="*/ 203878 w 638019"/>
                            <a:gd name="connsiteY14" fmla="*/ 271051 h 700415"/>
                            <a:gd name="connsiteX15" fmla="*/ 434141 w 638019"/>
                            <a:gd name="connsiteY15" fmla="*/ 271051 h 700415"/>
                            <a:gd name="connsiteX16" fmla="*/ 434141 w 638019"/>
                            <a:gd name="connsiteY16" fmla="*/ 271051 h 70041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</a:cxnLst>
                          <a:rect l="l" t="t" r="r" b="b"/>
                          <a:pathLst>
                            <a:path w="638019" h="700415">
                              <a:moveTo>
                                <a:pt x="203878" y="402978"/>
                              </a:moveTo>
                              <a:cubicBezTo>
                                <a:pt x="203878" y="488532"/>
                                <a:pt x="215871" y="568488"/>
                                <a:pt x="317410" y="568488"/>
                              </a:cubicBezTo>
                              <a:cubicBezTo>
                                <a:pt x="386170" y="568488"/>
                                <a:pt x="420549" y="543701"/>
                                <a:pt x="438938" y="482934"/>
                              </a:cubicBezTo>
                              <a:lnTo>
                                <a:pt x="616432" y="482934"/>
                              </a:lnTo>
                              <a:cubicBezTo>
                                <a:pt x="599642" y="646045"/>
                                <a:pt x="471719" y="700415"/>
                                <a:pt x="317410" y="700415"/>
                              </a:cubicBezTo>
                              <a:cubicBezTo>
                                <a:pt x="90346" y="700415"/>
                                <a:pt x="0" y="572485"/>
                                <a:pt x="0" y="351807"/>
                              </a:cubicBezTo>
                              <a:cubicBezTo>
                                <a:pt x="0" y="152716"/>
                                <a:pt x="115931" y="0"/>
                                <a:pt x="317410" y="0"/>
                              </a:cubicBezTo>
                              <a:cubicBezTo>
                                <a:pt x="441336" y="0"/>
                                <a:pt x="544475" y="42377"/>
                                <a:pt x="599642" y="158313"/>
                              </a:cubicBezTo>
                              <a:cubicBezTo>
                                <a:pt x="618031" y="195093"/>
                                <a:pt x="627626" y="234271"/>
                                <a:pt x="632423" y="276648"/>
                              </a:cubicBezTo>
                              <a:cubicBezTo>
                                <a:pt x="638019" y="317426"/>
                                <a:pt x="638019" y="359802"/>
                                <a:pt x="638019" y="403778"/>
                              </a:cubicBezTo>
                              <a:lnTo>
                                <a:pt x="203878" y="403778"/>
                              </a:lnTo>
                              <a:lnTo>
                                <a:pt x="203878" y="402978"/>
                              </a:lnTo>
                              <a:close/>
                              <a:moveTo>
                                <a:pt x="434141" y="271051"/>
                              </a:moveTo>
                              <a:cubicBezTo>
                                <a:pt x="434141" y="199091"/>
                                <a:pt x="414153" y="131927"/>
                                <a:pt x="317410" y="131927"/>
                              </a:cubicBezTo>
                              <a:cubicBezTo>
                                <a:pt x="226265" y="131927"/>
                                <a:pt x="206277" y="199091"/>
                                <a:pt x="203878" y="271051"/>
                              </a:cubicBezTo>
                              <a:lnTo>
                                <a:pt x="434141" y="271051"/>
                              </a:lnTo>
                              <a:lnTo>
                                <a:pt x="434141" y="2710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47807425" name="Freeform 144"/>
                      <wps:cNvSpPr/>
                      <wps:spPr>
                        <a:xfrm>
                          <a:off x="3814766" y="1498376"/>
                          <a:ext cx="627625" cy="953875"/>
                        </a:xfrm>
                        <a:custGeom>
                          <a:avLst/>
                          <a:gdLst>
                            <a:gd name="connsiteX0" fmla="*/ 199081 w 627625"/>
                            <a:gd name="connsiteY0" fmla="*/ 561292 h 953875"/>
                            <a:gd name="connsiteX1" fmla="*/ 393365 w 627625"/>
                            <a:gd name="connsiteY1" fmla="*/ 283044 h 953875"/>
                            <a:gd name="connsiteX2" fmla="*/ 613234 w 627625"/>
                            <a:gd name="connsiteY2" fmla="*/ 283044 h 953875"/>
                            <a:gd name="connsiteX3" fmla="*/ 386169 w 627625"/>
                            <a:gd name="connsiteY3" fmla="*/ 573285 h 953875"/>
                            <a:gd name="connsiteX4" fmla="*/ 627625 w 627625"/>
                            <a:gd name="connsiteY4" fmla="*/ 953876 h 953875"/>
                            <a:gd name="connsiteX5" fmla="*/ 397362 w 627625"/>
                            <a:gd name="connsiteY5" fmla="*/ 953876 h 953875"/>
                            <a:gd name="connsiteX6" fmla="*/ 199081 w 627625"/>
                            <a:gd name="connsiteY6" fmla="*/ 590875 h 953875"/>
                            <a:gd name="connsiteX7" fmla="*/ 196682 w 627625"/>
                            <a:gd name="connsiteY7" fmla="*/ 593274 h 953875"/>
                            <a:gd name="connsiteX8" fmla="*/ 196682 w 627625"/>
                            <a:gd name="connsiteY8" fmla="*/ 953876 h 953875"/>
                            <a:gd name="connsiteX9" fmla="*/ 0 w 627625"/>
                            <a:gd name="connsiteY9" fmla="*/ 953876 h 953875"/>
                            <a:gd name="connsiteX10" fmla="*/ 0 w 627625"/>
                            <a:gd name="connsiteY10" fmla="*/ 0 h 953875"/>
                            <a:gd name="connsiteX11" fmla="*/ 196682 w 627625"/>
                            <a:gd name="connsiteY11" fmla="*/ 0 h 953875"/>
                            <a:gd name="connsiteX12" fmla="*/ 196682 w 627625"/>
                            <a:gd name="connsiteY12" fmla="*/ 558893 h 953875"/>
                            <a:gd name="connsiteX13" fmla="*/ 199081 w 627625"/>
                            <a:gd name="connsiteY13" fmla="*/ 561292 h 95387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</a:cxnLst>
                          <a:rect l="l" t="t" r="r" b="b"/>
                          <a:pathLst>
                            <a:path w="627625" h="953875">
                              <a:moveTo>
                                <a:pt x="199081" y="561292"/>
                              </a:moveTo>
                              <a:lnTo>
                                <a:pt x="393365" y="283044"/>
                              </a:lnTo>
                              <a:lnTo>
                                <a:pt x="613234" y="283044"/>
                              </a:lnTo>
                              <a:lnTo>
                                <a:pt x="386169" y="573285"/>
                              </a:lnTo>
                              <a:lnTo>
                                <a:pt x="627625" y="953876"/>
                              </a:lnTo>
                              <a:lnTo>
                                <a:pt x="397362" y="953876"/>
                              </a:lnTo>
                              <a:lnTo>
                                <a:pt x="199081" y="590875"/>
                              </a:lnTo>
                              <a:lnTo>
                                <a:pt x="196682" y="593274"/>
                              </a:lnTo>
                              <a:lnTo>
                                <a:pt x="196682" y="953876"/>
                              </a:lnTo>
                              <a:lnTo>
                                <a:pt x="0" y="953876"/>
                              </a:lnTo>
                              <a:lnTo>
                                <a:pt x="0" y="0"/>
                              </a:lnTo>
                              <a:lnTo>
                                <a:pt x="196682" y="0"/>
                              </a:lnTo>
                              <a:lnTo>
                                <a:pt x="196682" y="558893"/>
                              </a:lnTo>
                              <a:lnTo>
                                <a:pt x="199081" y="56129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583433056" name="Freeform 145"/>
                      <wps:cNvSpPr/>
                      <wps:spPr>
                        <a:xfrm>
                          <a:off x="4541532" y="1489581"/>
                          <a:ext cx="297422" cy="299035"/>
                        </a:xfrm>
                        <a:custGeom>
                          <a:avLst/>
                          <a:gdLst>
                            <a:gd name="connsiteX0" fmla="*/ 0 w 297422"/>
                            <a:gd name="connsiteY0" fmla="*/ 149518 h 299035"/>
                            <a:gd name="connsiteX1" fmla="*/ 148712 w 297422"/>
                            <a:gd name="connsiteY1" fmla="*/ 299036 h 299035"/>
                            <a:gd name="connsiteX2" fmla="*/ 297423 w 297422"/>
                            <a:gd name="connsiteY2" fmla="*/ 149518 h 299035"/>
                            <a:gd name="connsiteX3" fmla="*/ 148712 w 297422"/>
                            <a:gd name="connsiteY3" fmla="*/ 0 h 299035"/>
                            <a:gd name="connsiteX4" fmla="*/ 0 w 297422"/>
                            <a:gd name="connsiteY4" fmla="*/ 149518 h 299035"/>
                            <a:gd name="connsiteX5" fmla="*/ 26384 w 297422"/>
                            <a:gd name="connsiteY5" fmla="*/ 149518 h 299035"/>
                            <a:gd name="connsiteX6" fmla="*/ 148712 w 297422"/>
                            <a:gd name="connsiteY6" fmla="*/ 26386 h 299035"/>
                            <a:gd name="connsiteX7" fmla="*/ 271038 w 297422"/>
                            <a:gd name="connsiteY7" fmla="*/ 149518 h 299035"/>
                            <a:gd name="connsiteX8" fmla="*/ 148712 w 297422"/>
                            <a:gd name="connsiteY8" fmla="*/ 272650 h 299035"/>
                            <a:gd name="connsiteX9" fmla="*/ 26384 w 297422"/>
                            <a:gd name="connsiteY9" fmla="*/ 149518 h 29903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</a:cxnLst>
                          <a:rect l="l" t="t" r="r" b="b"/>
                          <a:pathLst>
                            <a:path w="297422" h="299035">
                              <a:moveTo>
                                <a:pt x="0" y="149518"/>
                              </a:moveTo>
                              <a:cubicBezTo>
                                <a:pt x="0" y="231873"/>
                                <a:pt x="66360" y="299036"/>
                                <a:pt x="148712" y="299036"/>
                              </a:cubicBezTo>
                              <a:cubicBezTo>
                                <a:pt x="230262" y="299036"/>
                                <a:pt x="297423" y="231873"/>
                                <a:pt x="297423" y="149518"/>
                              </a:cubicBezTo>
                              <a:cubicBezTo>
                                <a:pt x="297423" y="67163"/>
                                <a:pt x="231062" y="0"/>
                                <a:pt x="148712" y="0"/>
                              </a:cubicBezTo>
                              <a:cubicBezTo>
                                <a:pt x="67160" y="0"/>
                                <a:pt x="0" y="67163"/>
                                <a:pt x="0" y="149518"/>
                              </a:cubicBezTo>
                              <a:close/>
                              <a:moveTo>
                                <a:pt x="26384" y="149518"/>
                              </a:moveTo>
                              <a:cubicBezTo>
                                <a:pt x="26384" y="81555"/>
                                <a:pt x="81551" y="26386"/>
                                <a:pt x="148712" y="26386"/>
                              </a:cubicBezTo>
                              <a:cubicBezTo>
                                <a:pt x="215871" y="26386"/>
                                <a:pt x="271038" y="81555"/>
                                <a:pt x="271038" y="149518"/>
                              </a:cubicBezTo>
                              <a:cubicBezTo>
                                <a:pt x="271038" y="217481"/>
                                <a:pt x="215871" y="272650"/>
                                <a:pt x="148712" y="272650"/>
                              </a:cubicBezTo>
                              <a:cubicBezTo>
                                <a:pt x="81551" y="272650"/>
                                <a:pt x="26384" y="217481"/>
                                <a:pt x="26384" y="14951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96415187" name="Freeform 146"/>
                      <wps:cNvSpPr/>
                      <wps:spPr>
                        <a:xfrm>
                          <a:off x="4635875" y="1567938"/>
                          <a:ext cx="122327" cy="136724"/>
                        </a:xfrm>
                        <a:custGeom>
                          <a:avLst/>
                          <a:gdLst>
                            <a:gd name="connsiteX0" fmla="*/ 27184 w 122327"/>
                            <a:gd name="connsiteY0" fmla="*/ 57568 h 136724"/>
                            <a:gd name="connsiteX1" fmla="*/ 47172 w 122327"/>
                            <a:gd name="connsiteY1" fmla="*/ 57568 h 136724"/>
                            <a:gd name="connsiteX2" fmla="*/ 71957 w 122327"/>
                            <a:gd name="connsiteY2" fmla="*/ 55969 h 136724"/>
                            <a:gd name="connsiteX3" fmla="*/ 79952 w 122327"/>
                            <a:gd name="connsiteY3" fmla="*/ 50372 h 136724"/>
                            <a:gd name="connsiteX4" fmla="*/ 83151 w 122327"/>
                            <a:gd name="connsiteY4" fmla="*/ 39978 h 136724"/>
                            <a:gd name="connsiteX5" fmla="*/ 79153 w 122327"/>
                            <a:gd name="connsiteY5" fmla="*/ 28784 h 136724"/>
                            <a:gd name="connsiteX6" fmla="*/ 68759 w 122327"/>
                            <a:gd name="connsiteY6" fmla="*/ 23187 h 136724"/>
                            <a:gd name="connsiteX7" fmla="*/ 48771 w 122327"/>
                            <a:gd name="connsiteY7" fmla="*/ 23187 h 136724"/>
                            <a:gd name="connsiteX8" fmla="*/ 27184 w 122327"/>
                            <a:gd name="connsiteY8" fmla="*/ 23187 h 136724"/>
                            <a:gd name="connsiteX9" fmla="*/ 27184 w 122327"/>
                            <a:gd name="connsiteY9" fmla="*/ 57568 h 136724"/>
                            <a:gd name="connsiteX10" fmla="*/ 27184 w 122327"/>
                            <a:gd name="connsiteY10" fmla="*/ 57568 h 136724"/>
                            <a:gd name="connsiteX11" fmla="*/ 0 w 122327"/>
                            <a:gd name="connsiteY11" fmla="*/ 136725 h 136724"/>
                            <a:gd name="connsiteX12" fmla="*/ 0 w 122327"/>
                            <a:gd name="connsiteY12" fmla="*/ 0 h 136724"/>
                            <a:gd name="connsiteX13" fmla="*/ 57566 w 122327"/>
                            <a:gd name="connsiteY13" fmla="*/ 0 h 136724"/>
                            <a:gd name="connsiteX14" fmla="*/ 89547 w 122327"/>
                            <a:gd name="connsiteY14" fmla="*/ 3998 h 136724"/>
                            <a:gd name="connsiteX15" fmla="*/ 105537 w 122327"/>
                            <a:gd name="connsiteY15" fmla="*/ 16791 h 136724"/>
                            <a:gd name="connsiteX16" fmla="*/ 111933 w 122327"/>
                            <a:gd name="connsiteY16" fmla="*/ 38379 h 136724"/>
                            <a:gd name="connsiteX17" fmla="*/ 103139 w 122327"/>
                            <a:gd name="connsiteY17" fmla="*/ 63965 h 136724"/>
                            <a:gd name="connsiteX18" fmla="*/ 75955 w 122327"/>
                            <a:gd name="connsiteY18" fmla="*/ 76758 h 136724"/>
                            <a:gd name="connsiteX19" fmla="*/ 90346 w 122327"/>
                            <a:gd name="connsiteY19" fmla="*/ 87952 h 136724"/>
                            <a:gd name="connsiteX20" fmla="*/ 105537 w 122327"/>
                            <a:gd name="connsiteY20" fmla="*/ 110339 h 136724"/>
                            <a:gd name="connsiteX21" fmla="*/ 122327 w 122327"/>
                            <a:gd name="connsiteY21" fmla="*/ 136725 h 136724"/>
                            <a:gd name="connsiteX22" fmla="*/ 89547 w 122327"/>
                            <a:gd name="connsiteY22" fmla="*/ 136725 h 136724"/>
                            <a:gd name="connsiteX23" fmla="*/ 69559 w 122327"/>
                            <a:gd name="connsiteY23" fmla="*/ 107141 h 136724"/>
                            <a:gd name="connsiteX24" fmla="*/ 55167 w 122327"/>
                            <a:gd name="connsiteY24" fmla="*/ 87152 h 136724"/>
                            <a:gd name="connsiteX25" fmla="*/ 46373 w 122327"/>
                            <a:gd name="connsiteY25" fmla="*/ 81555 h 136724"/>
                            <a:gd name="connsiteX26" fmla="*/ 32781 w 122327"/>
                            <a:gd name="connsiteY26" fmla="*/ 79956 h 136724"/>
                            <a:gd name="connsiteX27" fmla="*/ 27184 w 122327"/>
                            <a:gd name="connsiteY27" fmla="*/ 79956 h 136724"/>
                            <a:gd name="connsiteX28" fmla="*/ 27184 w 122327"/>
                            <a:gd name="connsiteY28" fmla="*/ 136725 h 136724"/>
                            <a:gd name="connsiteX29" fmla="*/ 0 w 122327"/>
                            <a:gd name="connsiteY29" fmla="*/ 136725 h 136724"/>
                            <a:gd name="connsiteX30" fmla="*/ 0 w 122327"/>
                            <a:gd name="connsiteY30" fmla="*/ 136725 h 136724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</a:cxnLst>
                          <a:rect l="l" t="t" r="r" b="b"/>
                          <a:pathLst>
                            <a:path w="122327" h="136724">
                              <a:moveTo>
                                <a:pt x="27184" y="57568"/>
                              </a:moveTo>
                              <a:lnTo>
                                <a:pt x="47172" y="57568"/>
                              </a:lnTo>
                              <a:cubicBezTo>
                                <a:pt x="59964" y="57568"/>
                                <a:pt x="68759" y="56769"/>
                                <a:pt x="71957" y="55969"/>
                              </a:cubicBezTo>
                              <a:cubicBezTo>
                                <a:pt x="75155" y="55170"/>
                                <a:pt x="77554" y="52771"/>
                                <a:pt x="79952" y="50372"/>
                              </a:cubicBezTo>
                              <a:cubicBezTo>
                                <a:pt x="81551" y="47174"/>
                                <a:pt x="83151" y="43976"/>
                                <a:pt x="83151" y="39978"/>
                              </a:cubicBezTo>
                              <a:cubicBezTo>
                                <a:pt x="83151" y="35181"/>
                                <a:pt x="81551" y="31982"/>
                                <a:pt x="79153" y="28784"/>
                              </a:cubicBezTo>
                              <a:cubicBezTo>
                                <a:pt x="76754" y="25586"/>
                                <a:pt x="72757" y="23987"/>
                                <a:pt x="68759" y="23187"/>
                              </a:cubicBezTo>
                              <a:cubicBezTo>
                                <a:pt x="66361" y="23187"/>
                                <a:pt x="59964" y="23187"/>
                                <a:pt x="48771" y="23187"/>
                              </a:cubicBezTo>
                              <a:lnTo>
                                <a:pt x="27184" y="23187"/>
                              </a:lnTo>
                              <a:lnTo>
                                <a:pt x="27184" y="57568"/>
                              </a:lnTo>
                              <a:lnTo>
                                <a:pt x="27184" y="57568"/>
                              </a:lnTo>
                              <a:close/>
                              <a:moveTo>
                                <a:pt x="0" y="136725"/>
                              </a:moveTo>
                              <a:lnTo>
                                <a:pt x="0" y="0"/>
                              </a:lnTo>
                              <a:lnTo>
                                <a:pt x="57566" y="0"/>
                              </a:lnTo>
                              <a:cubicBezTo>
                                <a:pt x="71957" y="0"/>
                                <a:pt x="82351" y="1599"/>
                                <a:pt x="89547" y="3998"/>
                              </a:cubicBezTo>
                              <a:cubicBezTo>
                                <a:pt x="95943" y="6396"/>
                                <a:pt x="101539" y="11194"/>
                                <a:pt x="105537" y="16791"/>
                              </a:cubicBezTo>
                              <a:cubicBezTo>
                                <a:pt x="109535" y="23187"/>
                                <a:pt x="111933" y="30383"/>
                                <a:pt x="111933" y="38379"/>
                              </a:cubicBezTo>
                              <a:cubicBezTo>
                                <a:pt x="111933" y="48773"/>
                                <a:pt x="108735" y="57568"/>
                                <a:pt x="103139" y="63965"/>
                              </a:cubicBezTo>
                              <a:cubicBezTo>
                                <a:pt x="96743" y="70361"/>
                                <a:pt x="87948" y="75159"/>
                                <a:pt x="75955" y="76758"/>
                              </a:cubicBezTo>
                              <a:cubicBezTo>
                                <a:pt x="81551" y="79956"/>
                                <a:pt x="86349" y="83954"/>
                                <a:pt x="90346" y="87952"/>
                              </a:cubicBezTo>
                              <a:cubicBezTo>
                                <a:pt x="94344" y="91949"/>
                                <a:pt x="99141" y="99145"/>
                                <a:pt x="105537" y="110339"/>
                              </a:cubicBezTo>
                              <a:lnTo>
                                <a:pt x="122327" y="136725"/>
                              </a:lnTo>
                              <a:lnTo>
                                <a:pt x="89547" y="136725"/>
                              </a:lnTo>
                              <a:lnTo>
                                <a:pt x="69559" y="107141"/>
                              </a:lnTo>
                              <a:cubicBezTo>
                                <a:pt x="62363" y="96747"/>
                                <a:pt x="57566" y="90350"/>
                                <a:pt x="55167" y="87152"/>
                              </a:cubicBezTo>
                              <a:cubicBezTo>
                                <a:pt x="52769" y="84753"/>
                                <a:pt x="49571" y="82355"/>
                                <a:pt x="46373" y="81555"/>
                              </a:cubicBezTo>
                              <a:cubicBezTo>
                                <a:pt x="43174" y="80755"/>
                                <a:pt x="39177" y="79956"/>
                                <a:pt x="32781" y="79956"/>
                              </a:cubicBezTo>
                              <a:lnTo>
                                <a:pt x="27184" y="79956"/>
                              </a:lnTo>
                              <a:lnTo>
                                <a:pt x="27184" y="136725"/>
                              </a:lnTo>
                              <a:lnTo>
                                <a:pt x="0" y="136725"/>
                              </a:lnTo>
                              <a:lnTo>
                                <a:pt x="0" y="1367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47C"/>
                        </a:solidFill>
                        <a:ln w="7986" cap="flat">
                          <a:noFill/>
                          <a:prstDash val="solid"/>
                          <a:miter/>
                        </a:ln>
                      </wps:spPr>
                      <wps:bodyPr rot="0" spcFirstLastPara="0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F984951" id="Graphic 80" o:spid="_x0000_s1026" style="position:absolute;margin-left:453.6pt;margin-top:-14.2pt;width:70.85pt;height:36.3pt;z-index:-251658239" coordsize="48389,247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">
              <o:lock v:ext="edit" aspectratio="t"/>
              <v:group id="_x0000_s1027" style="position:absolute;left:30903;width:3694;height:14432" coordorigin="30903" coordsize="3693,14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">
                <v:shape id="Freeform 83" o:spid="_x0000_s1028" style="position:absolute;left:32239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" path="m64761,v35979,,64762,28784,64762,64764c129523,100745,100740,129529,64761,129529,28783,129529,,100745,,64764,,29584,28783,,64761,r,xe" fillcolor="#00447c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84" o:spid="_x0000_s1029" style="position:absolute;left:32119;top:13136;width:1295;height:1296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" path="m64761,v35979,,64762,28784,64762,64764c129523,100745,100740,129529,64761,129529,29582,129529,,100745,,64764,800,28784,29582,,64761,r,xe" fillcolor="#00447c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85" o:spid="_x0000_s1030" style="position:absolute;left:33142;top:1149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" path="m64762,v35178,,64761,28784,64761,64764c129523,100745,100740,129529,64762,129529,28783,129529,,99945,,64764,,28784,29582,,64762,r,xe" fillcolor="#00447c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86" o:spid="_x0000_s1031" style="position:absolute;left:32311;top:657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" path="m64761,v35979,,64762,28784,64762,64764c129523,100745,100740,129529,64761,129529,29582,129529,,100745,,64764,800,28784,29582,,64761,r,xe" fillcolor="#00447c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87" o:spid="_x0000_s1032" style="position:absolute;left:33302;top:8211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" path="m64762,v35978,,64761,29584,64761,64764c129523,100745,100740,129529,64762,129529,29582,129529,,100745,,64764,,28784,28783,,64762,r,xe" fillcolor="#00447c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88" o:spid="_x0000_s1033" style="position:absolute;left:30903;top:3286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" path="m64761,v35979,,64762,28784,64762,64764c129523,100745,100740,129529,64761,129529,28783,129529,,100745,,64764,800,29584,29582,,64761,r,xe" fillcolor="#00447c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89" o:spid="_x0000_s1034" style="position:absolute;left:31319;top:164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" path="m64761,v35979,,64762,28784,64762,64764c129523,100745,100740,129529,64761,129529,29582,129529,,100745,,64764,,28784,28783,,64761,r,xe" fillcolor="#00447c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90" o:spid="_x0000_s1035" style="position:absolute;left:31151;top:4933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" path="m64761,v35979,,64762,28784,64762,64764c129523,100745,100740,129529,64761,129529,29582,129529,,99945,,64764,,29584,28783,,64761,r,xe" fillcolor="#00447c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</v:group>
              <v:group id="_x0000_s1036" style="position:absolute;left:25443;width:14855;height:14432" coordorigin="25443" coordsize="14855,144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">
                <v:shape id="Freeform 92" o:spid="_x0000_s1037" style="position:absolute;left:33590;top:9858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" path="m64761,v35979,,64761,29584,64761,64764c129522,100745,100740,129529,64761,129529,29582,129529,,100745,,64764,799,29584,29582,,64761,r,xe" fillcolor="#00447c" stroked="f" strokeweight=".22183mm">
                  <v:stroke joinstyle="miter"/>
                  <v:path arrowok="t" o:connecttype="custom" o:connectlocs="64761,0;129522,64764;64761,129529;0,64764;64761,0;64761,0" o:connectangles="0,0,0,0,0,0"/>
                </v:shape>
                <v:shape id="Freeform 93" o:spid="_x0000_s1038" style="position:absolute;left:30336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" path="m64761,v35979,,64762,287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94" o:spid="_x0000_s1039" style="position:absolute;left:30224;top:13136;width:1295;height:1296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" path="m64761,v35979,,64762,28784,64762,64764c129523,100745,100740,129529,64761,129529,28783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95" o:spid="_x0000_s1040" style="position:absolute;left:34022;top:13136;width:1295;height:1296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" path="m64762,v35978,,64761,28784,64761,64764c129523,100745,100740,129529,64762,129529,28783,129529,,100745,,64764,,28784,29582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96" o:spid="_x0000_s1041" style="position:absolute;left:3414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" path="m64762,v35978,,64761,28784,64761,64764c129523,100745,100740,129529,64762,129529,28783,129529,,100745,,64764,,29584,28783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97" o:spid="_x0000_s1042" style="position:absolute;left:25986;top:9858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" path="m64761,v35179,,64762,295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98" o:spid="_x0000_s1043" style="position:absolute;left:27889;top:9858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" path="m64761,v35979,,64762,295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99" o:spid="_x0000_s1044" style="position:absolute;left:29792;top:9858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" path="m64761,v35979,,64762,295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0" o:spid="_x0000_s1045" style="position:absolute;left:31695;top:9858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" path="m64761,v35979,,64762,295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1" o:spid="_x0000_s1046" style="position:absolute;left:35493;top:9858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" path="m64761,v35179,,64762,29584,64762,64764c129523,100745,100740,129529,64761,129529,28783,129529,,100745,,64764,,295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2" o:spid="_x0000_s1047" style="position:absolute;left:37396;top:9858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" path="m64761,v35979,,64762,295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3" o:spid="_x0000_s1048" style="position:absolute;left:27442;top:1149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" path="m64761,v35979,,64762,28784,64762,64764c129523,100745,100740,129529,64761,129529,29582,129529,,999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4" o:spid="_x0000_s1049" style="position:absolute;left:29344;top:11497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" path="m64761,v35979,,64762,28784,64762,64764c129523,100745,100740,129529,64761,129529,28783,129529,,999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5" o:spid="_x0000_s1050" style="position:absolute;left:31239;top:11497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" path="m64761,v35979,,64762,28784,64762,64764c129523,100745,100740,129529,64761,129529,29582,129529,,99945,,64764,800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6" o:spid="_x0000_s1051" style="position:absolute;left:35045;top:1149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" path="m64762,v35978,,64761,28784,64761,64764c129523,100745,100740,129529,64762,129529,28783,129529,,99945,,64764,,28784,28783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107" o:spid="_x0000_s1052" style="position:absolute;left:36948;top:1149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" path="m64761,v35979,,64761,28784,64761,64764c129522,100745,100740,129529,64761,129529,28783,129529,,99945,,64764,,28784,28783,,64761,r,xe" fillcolor="#8dc63f" stroked="f" strokeweight=".22183mm">
                  <v:stroke joinstyle="miter"/>
                  <v:path arrowok="t" o:connecttype="custom" o:connectlocs="64761,0;129522,64764;64761,129529;0,64764;64761,0;64761,0" o:connectangles="0,0,0,0,0,0"/>
                </v:shape>
                <v:shape id="Freeform 108" o:spid="_x0000_s1053" style="position:absolute;left:26610;top:657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" path="m64761,v35179,,64762,28784,64762,64764c129523,100745,100740,129529,64761,129529,28783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09" o:spid="_x0000_s1054" style="position:absolute;left:28513;top:657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" path="m64761,v35979,,64762,28784,64762,64764c129523,100745,100740,129529,64761,129529,28783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0" o:spid="_x0000_s1055" style="position:absolute;left:30408;top:657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" path="m64761,v35979,,64762,28784,64762,64764c129523,100745,100740,129529,64761,129529,28783,129529,,100745,,64764,800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1" o:spid="_x0000_s1056" style="position:absolute;left:34214;top:657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" path="m64761,v35979,,64762,28784,64762,64764c129523,100745,100740,129529,64761,129529,28783,129529,,100745,,64764,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2" o:spid="_x0000_s1057" style="position:absolute;left:36116;top:6572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" path="m64761,v35979,,64762,28784,64762,64764c129523,100745,100740,129529,64761,129529,29582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3" o:spid="_x0000_s1058" style="position:absolute;left:38019;top:6572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" path="m64762,v35178,,64761,28784,64761,64764c129523,100745,100740,129529,64762,129529,28783,129529,,100745,,64764,,28784,28783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114" o:spid="_x0000_s1059" style="position:absolute;left:25691;top:8211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" path="m64761,v35979,,64762,29584,64762,64764c129523,100745,100740,129529,64761,129529,28783,129529,,100745,,64764,800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5" o:spid="_x0000_s1060" style="position:absolute;left:27593;top:8211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" path="m64761,v35979,,64762,29584,64762,64764c129523,100745,100740,129529,64761,129529,28783,129529,,100745,,64764,800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6" o:spid="_x0000_s1061" style="position:absolute;left:29496;top:8211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" path="m64761,v35979,,64762,29584,64762,64764c129523,100745,100740,129529,64761,129529,29582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7" o:spid="_x0000_s1062" style="position:absolute;left:31399;top:8211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" path="m64761,v35979,,64762,29584,64762,64764c129523,100745,100740,129529,64761,129529,28783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8" o:spid="_x0000_s1063" style="position:absolute;left:35197;top:8211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" path="m64761,v35979,,64762,29584,64762,64764c129523,100745,100740,129529,64761,129529,28783,129529,,100745,,64764,799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19" o:spid="_x0000_s1064" style="position:absolute;left:37100;top:8211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" path="m64762,v35978,,64761,29584,64761,64764c129523,100745,100740,129529,64762,129529,28783,129529,,100745,,64764,,28784,29582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120" o:spid="_x0000_s1065" style="position:absolute;left:39003;top:8211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" path="m64762,v35978,,64761,29584,64761,64764c129523,100745,100740,129529,64762,129529,28783,129529,,100745,,64764,,28784,28783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121" o:spid="_x0000_s1066" style="position:absolute;left:27106;top:3286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" path="m64761,v35979,,64762,287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22" o:spid="_x0000_s1067" style="position:absolute;left:29009;top:3286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" path="m64761,v35979,,64762,287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23" o:spid="_x0000_s1068" style="position:absolute;left:32806;top:3286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" path="m64761,v35979,,64762,287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24" o:spid="_x0000_s1069" style="position:absolute;left:34709;top:3286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" path="m64761,v35979,,64761,28784,64761,64764c129522,100745,100740,129529,64761,129529,29582,129529,,100745,,64764,,29584,28783,,64761,r,xe" fillcolor="#8dc63f" stroked="f" strokeweight=".22183mm">
                  <v:stroke joinstyle="miter"/>
                  <v:path arrowok="t" o:connecttype="custom" o:connectlocs="64761,0;129522,64764;64761,129529;0,64764;64761,0;64761,0" o:connectangles="0,0,0,0,0,0"/>
                </v:shape>
                <v:shape id="Freeform 125" o:spid="_x0000_s1070" style="position:absolute;left:36612;top:3286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" path="m64761,v35979,,64762,28784,64762,64764c129523,100745,100740,129529,64761,129529,28783,129529,,1007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26" o:spid="_x0000_s1071" style="position:absolute;left:27514;top:164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" path="m64761,v35979,,64762,28784,64762,64764c129523,100745,100740,129529,64761,129529,28783,129529,,100745,,64764,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27" o:spid="_x0000_s1072" style="position:absolute;left:29416;top:1647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" path="m64761,v35979,,64762,28784,64762,64764c129523,100745,100740,129529,64761,129529,28783,129529,,100745,,64764,,287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28" o:spid="_x0000_s1073" style="position:absolute;left:33222;top:164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" path="m64762,v35978,,64761,28784,64761,64764c129523,100745,100740,129529,64762,129529,28783,129529,,100745,,64764,,28784,28783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129" o:spid="_x0000_s1074" style="position:absolute;left:35117;top:164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" path="m64761,v35179,,64762,28784,64762,64764c129523,100745,100740,129529,64761,129529,28783,129529,,100745,,64764,799,287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30" o:spid="_x0000_s1075" style="position:absolute;left:37020;top:1647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" path="m64762,v35978,,64761,28784,64761,64764c129523,100745,100740,129529,64762,129529,28783,129529,,100745,,64764,,28784,28783,,64762,r,xe" fillcolor="#8dc63f" stroked="f" strokeweight=".22183mm">
                  <v:stroke joinstyle="miter"/>
                  <v:path arrowok="t" o:connecttype="custom" o:connectlocs="64762,0;129523,64764;64762,129529;0,64764;64762,0;64762,0" o:connectangles="0,0,0,0,0,0"/>
                </v:shape>
                <v:shape id="Freeform 131" o:spid="_x0000_s1076" style="position:absolute;left:25443;top:4933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" path="m64761,v35179,,64762,28784,64762,64764c129523,100745,100740,129529,64761,129529,28783,129529,,99945,,64764,800,295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32" o:spid="_x0000_s1077" style="position:absolute;left:27346;top:4933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" path="m64761,v35179,,64762,28784,64762,64764c129523,100745,100740,129529,64761,129529,28783,129529,,99945,,64764,,295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33" o:spid="_x0000_s1078" style="position:absolute;left:29248;top:4933;width:1296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" path="m64761,v35979,,64762,28784,64762,64764c129523,100745,100740,129529,64761,129529,28783,129529,,999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34" o:spid="_x0000_s1079" style="position:absolute;left:33054;top:4933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" path="m64761,v35979,,64762,28784,64762,64764c129523,100745,100740,129529,64761,129529,28783,129529,,999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35" o:spid="_x0000_s1080" style="position:absolute;left:34949;top:4933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" path="m64761,v35179,,64761,28784,64761,64764c129522,100745,100740,129529,64761,129529,28783,129529,,99945,,64764,799,29584,29582,,64761,r,xe" fillcolor="#8dc63f" stroked="f" strokeweight=".22183mm">
                  <v:stroke joinstyle="miter"/>
                  <v:path arrowok="t" o:connecttype="custom" o:connectlocs="64761,0;129522,64764;64761,129529;0,64764;64761,0;64761,0" o:connectangles="0,0,0,0,0,0"/>
                </v:shape>
                <v:shape id="Freeform 136" o:spid="_x0000_s1081" style="position:absolute;left:36852;top:4933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" path="m64761,v35979,,64762,28784,64762,64764c129523,100745,100740,129529,64761,129529,28783,129529,,99945,,64764,,29584,29582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  <v:shape id="Freeform 137" o:spid="_x0000_s1082" style="position:absolute;left:38755;top:4933;width:1295;height:1295;visibility:visible;mso-wrap-style:square;v-text-anchor:middle" coordsize="129522,1295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" path="m64761,v35979,,64762,28784,64762,64764c129523,100745,100740,129529,64761,129529,28783,129529,,99945,,64764,,29584,28783,,64761,r,xe" fillcolor="#8dc63f" stroked="f" strokeweight=".22183mm">
                  <v:stroke joinstyle="miter"/>
                  <v:path arrowok="t" o:connecttype="custom" o:connectlocs="64761,0;129523,64764;64761,129529;0,64764;64761,0;64761,0" o:connectangles="0,0,0,0,0,0"/>
                </v:shape>
              </v:group>
              <v:shape id="Freeform 138" o:spid="_x0000_s1083" style="position:absolute;top:14791;width:7717;height:9915;visibility:visible;mso-wrap-style:square;v-text-anchor:middle" coordsize="771782,9914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" path="m390410,148718v-75155,,-151110,39978,-151110,123133c239300,374994,331245,386987,415195,402978v144714,36780,356587,77558,356587,269452c771782,909100,567904,991455,363226,991455,146555,991455,-6953,906702,243,666034r206277,c198524,771576,259288,842737,365625,842737v82350,,191086,-24787,191086,-126331c556711,604468,419992,596472,338441,575684,204921,542902,24228,482135,24228,314227,24228,96747,223310,,418393,,603083,,746198,100745,746198,291840r-197483,799c539921,195892,488751,148718,390410,148718r,xe" fillcolor="#00447c" stroked="f" strokeweight=".22183mm">
                <v:stroke joinstyle="miter"/>
                <v:path arrowok="t" o:connecttype="custom" o:connectlocs="390410,148718;239300,271851;415195,402978;771782,672430;363226,991455;243,666034;206520,666034;365625,842737;556711,716406;338441,575684;24228,314227;418393,0;746198,291840;548715,292639;390410,148718;390410,148718" o:connectangles="0,0,0,0,0,0,0,0,0,0,0,0,0,0,0,0"/>
              </v:shape>
              <v:shape id="Freeform 139" o:spid="_x0000_s1084" style="position:absolute;left:8781;top:17702;width:6868;height:7004;visibility:visible;mso-wrap-style:square;v-text-anchor:middle" coordsize="686789,70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" path="m342995,700415c128723,700415,,558093,,350207,,142322,128723,,342995,,558067,,686790,142322,686790,350207,685990,558093,557267,700415,342995,700415r,xm342995,568488v119929,,139917,-113538,139917,-218281c482912,245465,463723,131927,342995,131927v-119928,,-139916,113538,-139916,218280c203079,454950,222267,568488,342995,568488r,xe" fillcolor="#00447c" stroked="f" strokeweight=".22183mm">
                <v:stroke joinstyle="miter"/>
                <v:path arrowok="t" o:connecttype="custom" o:connectlocs="342995,700415;0,350207;342995,0;686790,350207;342995,700415;342995,700415;342995,568488;482912,350207;342995,131927;203079,350207;342995,568488;342995,568488" o:connectangles="0,0,0,0,0,0,0,0,0,0,0,0"/>
              </v:shape>
              <v:shape id="Freeform 140" o:spid="_x0000_s1085" style="position:absolute;left:15769;top:14791;width:4325;height:9723;visibility:visible;mso-wrap-style:square;v-text-anchor:middle" coordsize="432541,9722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" path="m295823,309430r119929,l415752,441357r-119929,l295823,972266r-197482,l98341,441357,,441357,,309430r98341,c92745,121533,110334,,324606,v35979,,71957,3998,107936,9595l432542,132727c293425,116736,290227,179901,295823,309430r,xe" fillcolor="#00447c" stroked="f" strokeweight=".22183mm">
                <v:stroke joinstyle="miter"/>
                <v:path arrowok="t" o:connecttype="custom" o:connectlocs="295823,309430;415752,309430;415752,441357;295823,441357;295823,972266;98341,972266;98341,441357;0,441357;0,309430;98341,309430;324606,0;432542,9595;432542,132727;295823,309430;295823,309430" o:connectangles="0,0,0,0,0,0,0,0,0,0,0,0,0,0,0"/>
              </v:shape>
              <v:shape id="Freeform 141" o:spid="_x0000_s1086" style="position:absolute;left:20422;top:15863;width:4781;height:8843;visibility:visible;mso-wrap-style:square;v-text-anchor:middle" coordsize="478114,88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" path="m132721,71161l329403,r,202289l478115,202289r,131927l329403,334216r,307032c329403,728400,342196,752386,410955,752386v20787,,41575,-2398,63162,-3997l474117,864325v-22387,10394,-127124,19989,-155107,19989c165501,884314,132721,803558,132721,659637r,-325421l,334216,,202289r132721,l132721,71161r,xe" fillcolor="#00447c" stroked="f" strokeweight=".22183mm">
                <v:stroke joinstyle="miter"/>
                <v:path arrowok="t" o:connecttype="custom" o:connectlocs="132721,71161;329403,0;329403,202289;478115,202289;478115,334216;329403,334216;329403,641248;410955,752386;474117,748389;474117,864325;319010,884314;132721,659637;132721,334216;0,334216;0,202289;132721,202289;132721,71161;132721,71161" o:connectangles="0,0,0,0,0,0,0,0,0,0,0,0,0,0,0,0,0,0"/>
              </v:shape>
              <v:shape id="Freeform 142" o:spid="_x0000_s1087" style="position:absolute;left:25795;top:15863;width:4781;height:8843;visibility:visible;mso-wrap-style:square;v-text-anchor:middle" coordsize="478114,88431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" path="m131921,71161l329403,r,202289l478115,202289r,131927l329403,334216r,307032c329403,728400,342196,752386,410955,752386v20787,,42374,-2398,63162,-3997l474117,864325v-22387,10394,-127923,19989,-155107,19989c165501,884314,132721,803558,132721,659637r,-325421l,334216,,202289r132721,l132721,71161r-800,xe" fillcolor="#00447c" stroked="f" strokeweight=".22183mm">
                <v:stroke joinstyle="miter"/>
                <v:path arrowok="t" o:connecttype="custom" o:connectlocs="131921,71161;329403,0;329403,202289;478115,202289;478115,334216;329403,334216;329403,641248;410955,752386;474117,748389;474117,864325;319010,884314;132721,659637;132721,334216;0,334216;0,202289;132721,202289;132721,71161;131921,71161" o:connectangles="0,0,0,0,0,0,0,0,0,0,0,0,0,0,0,0,0,0"/>
              </v:shape>
              <v:shape id="Freeform 143" o:spid="_x0000_s1088" style="position:absolute;left:30951;top:17702;width:6381;height:7004;visibility:visible;mso-wrap-style:square;v-text-anchor:middle" coordsize="638019,700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" path="m203878,402978v,85554,11993,165510,113532,165510c386170,568488,420549,543701,438938,482934r177494,c599642,646045,471719,700415,317410,700415,90346,700415,,572485,,351807,,152716,115931,,317410,,441336,,544475,42377,599642,158313v18389,36780,27984,75958,32781,118335c638019,317426,638019,359802,638019,403778r-434141,l203878,402978xm434141,271051v,-71960,-19988,-139124,-116731,-139124c226265,131927,206277,199091,203878,271051r230263,l434141,271051xe" fillcolor="#00447c" stroked="f" strokeweight=".22183mm">
                <v:stroke joinstyle="miter"/>
                <v:path arrowok="t" o:connecttype="custom" o:connectlocs="203878,402978;317410,568488;438938,482934;616432,482934;317410,700415;0,351807;317410,0;599642,158313;632423,276648;638019,403778;203878,403778;203878,402978;434141,271051;317410,131927;203878,271051;434141,271051;434141,271051" o:connectangles="0,0,0,0,0,0,0,0,0,0,0,0,0,0,0,0,0"/>
              </v:shape>
              <v:shape id="Freeform 144" o:spid="_x0000_s1089" style="position:absolute;left:38147;top:14983;width:6276;height:9539;visibility:visible;mso-wrap-style:square;v-text-anchor:middle" coordsize="627625,95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" path="m199081,561292l393365,283044r219869,l386169,573285,627625,953876r-230263,l199081,590875r-2399,2399l196682,953876,,953876,,,196682,r,558893l199081,561292xe" fillcolor="#00447c" stroked="f" strokeweight=".22183mm">
                <v:stroke joinstyle="miter"/>
                <v:path arrowok="t" o:connecttype="custom" o:connectlocs="199081,561292;393365,283044;613234,283044;386169,573285;627625,953876;397362,953876;199081,590875;196682,593274;196682,953876;0,953876;0,0;196682,0;196682,558893;199081,561292" o:connectangles="0,0,0,0,0,0,0,0,0,0,0,0,0,0"/>
              </v:shape>
              <v:shape id="Freeform 145" o:spid="_x0000_s1090" style="position:absolute;left:45415;top:14895;width:2974;height:2991;visibility:visible;mso-wrap-style:square;v-text-anchor:middle" coordsize="297422,299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" path="m,149518v,82355,66360,149518,148712,149518c230262,299036,297423,231873,297423,149518,297423,67163,231062,,148712,,67160,,,67163,,149518xm26384,149518c26384,81555,81551,26386,148712,26386v67159,,122326,55169,122326,123132c271038,217481,215871,272650,148712,272650,81551,272650,26384,217481,26384,149518xe" fillcolor="#00447c" stroked="f" strokeweight=".22183mm">
                <v:stroke joinstyle="miter"/>
                <v:path arrowok="t" o:connecttype="custom" o:connectlocs="0,149518;148712,299036;297423,149518;148712,0;0,149518;26384,149518;148712,26386;271038,149518;148712,272650;26384,149518" o:connectangles="0,0,0,0,0,0,0,0,0,0"/>
              </v:shape>
              <v:shape id="Freeform 146" o:spid="_x0000_s1091" style="position:absolute;left:46358;top:15679;width:1224;height:1367;visibility:visible;mso-wrap-style:square;v-text-anchor:middle" coordsize="122327,1367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" path="m27184,57568r19988,c59964,57568,68759,56769,71957,55969v3198,-799,5597,-3198,7995,-5597c81551,47174,83151,43976,83151,39978v,-4797,-1600,-7996,-3998,-11194c76754,25586,72757,23987,68759,23187v-2398,,-8795,,-19988,l27184,23187r,34381l27184,57568xm,136725l,,57566,c71957,,82351,1599,89547,3998v6396,2398,11992,7196,15990,12793c109535,23187,111933,30383,111933,38379v,10394,-3198,19189,-8794,25586c96743,70361,87948,75159,75955,76758v5596,3198,10394,7196,14391,11194c94344,91949,99141,99145,105537,110339r16790,26386l89547,136725,69559,107141c62363,96747,57566,90350,55167,87152,52769,84753,49571,82355,46373,81555,43174,80755,39177,79956,32781,79956r-5597,l27184,136725,,136725r,xe" fillcolor="#00447c" stroked="f" strokeweight=".22183mm">
                <v:stroke joinstyle="miter"/>
                <v:path arrowok="t" o:connecttype="custom" o:connectlocs="27184,57568;47172,57568;71957,55969;79952,50372;83151,39978;79153,28784;68759,23187;48771,23187;27184,23187;27184,57568;27184,57568;0,136725;0,0;57566,0;89547,3998;105537,16791;111933,38379;103139,63965;75955,76758;90346,87952;105537,110339;122327,136725;89547,136725;69559,107141;55167,87152;46373,81555;32781,79956;27184,79956;27184,136725;0,136725;0,136725" o:connectangles="0,0,0,0,0,0,0,0,0,0,0,0,0,0,0,0,0,0,0,0,0,0,0,0,0,0,0,0,0,0,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7E2A39"/>
    <w:multiLevelType w:val="multilevel"/>
    <w:tmpl w:val="5CB605D4"/>
    <w:lvl w:ilvl="0">
      <w:start w:val="1"/>
      <w:numFmt w:val="decimal"/>
      <w:pStyle w:val="stkNUMBERINGTitle"/>
      <w:isLgl/>
      <w:lvlText w:val="%1."/>
      <w:lvlJc w:val="left"/>
      <w:pPr>
        <w:tabs>
          <w:tab w:val="num" w:pos="2836"/>
        </w:tabs>
        <w:ind w:left="3196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num" w:pos="994"/>
        </w:tabs>
        <w:ind w:left="994" w:hanging="519"/>
      </w:pPr>
      <w:rPr>
        <w:rFonts w:ascii="Arial" w:hAnsi="Arial" w:hint="default"/>
        <w:b/>
        <w:bCs/>
        <w:i w:val="0"/>
        <w:iCs w:val="0"/>
        <w:sz w:val="20"/>
        <w:szCs w:val="20"/>
      </w:rPr>
    </w:lvl>
    <w:lvl w:ilvl="2">
      <w:start w:val="1"/>
      <w:numFmt w:val="decimal"/>
      <w:lvlText w:val="%1.%2.%3."/>
      <w:lvlJc w:val="left"/>
      <w:pPr>
        <w:tabs>
          <w:tab w:val="num" w:pos="1699"/>
        </w:tabs>
        <w:ind w:left="1699" w:hanging="705"/>
      </w:pPr>
      <w:rPr>
        <w:rFonts w:ascii="Arial" w:hAnsi="Arial" w:hint="default"/>
        <w:b/>
        <w:bCs/>
        <w:i w:val="0"/>
        <w:iCs w:val="0"/>
        <w:sz w:val="20"/>
        <w:szCs w:val="20"/>
      </w:rPr>
    </w:lvl>
    <w:lvl w:ilvl="3">
      <w:start w:val="1"/>
      <w:numFmt w:val="decimal"/>
      <w:lvlText w:val="%1.%2.%3.%4."/>
      <w:lvlJc w:val="left"/>
      <w:pPr>
        <w:tabs>
          <w:tab w:val="num" w:pos="1699"/>
        </w:tabs>
        <w:ind w:left="2549" w:hanging="850"/>
      </w:pPr>
      <w:rPr>
        <w:rFonts w:ascii="Arial" w:hAnsi="Arial" w:hint="default"/>
        <w:b/>
        <w:bCs/>
        <w:i w:val="0"/>
        <w:iCs w:val="0"/>
        <w:sz w:val="20"/>
        <w:szCs w:val="20"/>
      </w:rPr>
    </w:lvl>
    <w:lvl w:ilvl="4">
      <w:start w:val="1"/>
      <w:numFmt w:val="decimal"/>
      <w:lvlText w:val="%1.%2.%3.%4.%5."/>
      <w:lvlJc w:val="left"/>
      <w:pPr>
        <w:tabs>
          <w:tab w:val="num" w:pos="2549"/>
        </w:tabs>
        <w:ind w:left="3571" w:hanging="1022"/>
      </w:pPr>
      <w:rPr>
        <w:rFonts w:ascii="Arial" w:hAnsi="Arial" w:hint="default"/>
        <w:b/>
        <w:bCs/>
        <w:i w:val="0"/>
        <w:iCs w:val="0"/>
        <w:sz w:val="20"/>
        <w:szCs w:val="20"/>
      </w:rPr>
    </w:lvl>
    <w:lvl w:ilvl="5">
      <w:start w:val="1"/>
      <w:numFmt w:val="decimal"/>
      <w:lvlText w:val="%1.%2.%3.%4.%5.%6."/>
      <w:lvlJc w:val="left"/>
      <w:pPr>
        <w:tabs>
          <w:tab w:val="num" w:pos="4824"/>
        </w:tabs>
        <w:ind w:left="4824" w:hanging="1253"/>
      </w:pPr>
      <w:rPr>
        <w:rFonts w:ascii="Arial" w:hAnsi="Arial" w:hint="default"/>
        <w:b/>
        <w:bCs/>
        <w:i w:val="0"/>
        <w:iCs w:val="0"/>
        <w:sz w:val="20"/>
        <w:szCs w:val="20"/>
      </w:rPr>
    </w:lvl>
    <w:lvl w:ilvl="6">
      <w:start w:val="1"/>
      <w:numFmt w:val="decimal"/>
      <w:lvlText w:val="%7.%2.%3.%4.%5.%6.%1."/>
      <w:lvlJc w:val="left"/>
      <w:pPr>
        <w:tabs>
          <w:tab w:val="num" w:pos="4824"/>
        </w:tabs>
        <w:ind w:left="5674" w:hanging="850"/>
      </w:pPr>
      <w:rPr>
        <w:rFonts w:ascii="Arial" w:hAnsi="Arial" w:hint="default"/>
        <w:b/>
        <w:bCs/>
        <w:i w:val="0"/>
        <w:iCs w:val="0"/>
        <w:sz w:val="20"/>
        <w:szCs w:val="20"/>
      </w:rPr>
    </w:lvl>
    <w:lvl w:ilvl="7">
      <w:start w:val="1"/>
      <w:numFmt w:val="decimal"/>
      <w:lvlText w:val="%8.%2.%3.%4.%5.%6.%7.%1."/>
      <w:lvlJc w:val="left"/>
      <w:pPr>
        <w:tabs>
          <w:tab w:val="num" w:pos="5818"/>
        </w:tabs>
        <w:ind w:left="5818" w:hanging="144"/>
      </w:pPr>
      <w:rPr>
        <w:rFonts w:ascii="Arial" w:hAnsi="Arial" w:hint="default"/>
        <w:b/>
        <w:bCs/>
        <w:i w:val="0"/>
        <w:iCs w:val="0"/>
        <w:sz w:val="20"/>
        <w:szCs w:val="20"/>
      </w:rPr>
    </w:lvl>
    <w:lvl w:ilvl="8">
      <w:start w:val="1"/>
      <w:numFmt w:val="none"/>
      <w:lvlText w:val="%1.%2.%3.%4.%5.%6.%7.%8.1."/>
      <w:lvlJc w:val="left"/>
      <w:pPr>
        <w:tabs>
          <w:tab w:val="num" w:pos="6667"/>
        </w:tabs>
        <w:ind w:left="6667" w:hanging="144"/>
      </w:pPr>
      <w:rPr>
        <w:rFonts w:ascii="Arial" w:hAnsi="Arial" w:hint="default"/>
        <w:b/>
        <w:bCs/>
        <w:i w:val="0"/>
        <w:iCs w:val="0"/>
        <w:sz w:val="20"/>
        <w:szCs w:val="20"/>
      </w:rPr>
    </w:lvl>
  </w:abstractNum>
  <w:abstractNum w:abstractNumId="1" w15:restartNumberingAfterBreak="0">
    <w:nsid w:val="1DCC4EBB"/>
    <w:multiLevelType w:val="hybridMultilevel"/>
    <w:tmpl w:val="103ACC20"/>
    <w:lvl w:ilvl="0" w:tplc="84C4BD1E">
      <w:start w:val="1"/>
      <w:numFmt w:val="bullet"/>
      <w:pStyle w:val="BulletedTextStk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CE3C3F"/>
    <w:multiLevelType w:val="multilevel"/>
    <w:tmpl w:val="E34EBF40"/>
    <w:lvl w:ilvl="0">
      <w:start w:val="1"/>
      <w:numFmt w:val="bullet"/>
      <w:pStyle w:val="StkBULLETS"/>
      <w:lvlText w:val=""/>
      <w:lvlJc w:val="left"/>
      <w:pPr>
        <w:tabs>
          <w:tab w:val="num" w:pos="851"/>
        </w:tabs>
        <w:ind w:left="851" w:hanging="284"/>
      </w:pPr>
      <w:rPr>
        <w:rFonts w:ascii="Symbol" w:hAnsi="Symbol" w:hint="default"/>
        <w:b/>
        <w:i w:val="0"/>
        <w:spacing w:val="0"/>
        <w:kern w:val="0"/>
        <w:position w:val="0"/>
        <w:sz w:val="20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4"/>
      </w:pPr>
      <w:rPr>
        <w:rFonts w:ascii="Symbol" w:hAnsi="Symbol" w:hint="default"/>
        <w:b/>
        <w:i w:val="0"/>
        <w:color w:val="auto"/>
        <w:spacing w:val="0"/>
        <w:kern w:val="0"/>
        <w:position w:val="0"/>
        <w:sz w:val="20"/>
      </w:rPr>
    </w:lvl>
    <w:lvl w:ilvl="2">
      <w:start w:val="1"/>
      <w:numFmt w:val="bullet"/>
      <w:lvlText w:val=""/>
      <w:lvlJc w:val="left"/>
      <w:pPr>
        <w:tabs>
          <w:tab w:val="num" w:pos="1985"/>
        </w:tabs>
        <w:ind w:left="1985" w:hanging="284"/>
      </w:pPr>
      <w:rPr>
        <w:rFonts w:ascii="Symbol" w:hAnsi="Symbol" w:hint="default"/>
        <w:b/>
        <w:i w:val="0"/>
        <w:color w:val="auto"/>
        <w:spacing w:val="0"/>
        <w:position w:val="0"/>
        <w:sz w:val="20"/>
      </w:rPr>
    </w:lvl>
    <w:lvl w:ilvl="3">
      <w:start w:val="1"/>
      <w:numFmt w:val="bullet"/>
      <w:lvlText w:val=""/>
      <w:lvlJc w:val="left"/>
      <w:pPr>
        <w:tabs>
          <w:tab w:val="num" w:pos="2552"/>
        </w:tabs>
        <w:ind w:left="2552" w:hanging="284"/>
      </w:pPr>
      <w:rPr>
        <w:rFonts w:ascii="Symbol" w:hAnsi="Symbol" w:hint="default"/>
        <w:b/>
        <w:i w:val="0"/>
        <w:color w:val="auto"/>
        <w:spacing w:val="0"/>
        <w:position w:val="0"/>
        <w:sz w:val="20"/>
      </w:rPr>
    </w:lvl>
    <w:lvl w:ilvl="4">
      <w:start w:val="1"/>
      <w:numFmt w:val="bullet"/>
      <w:lvlText w:val=""/>
      <w:lvlJc w:val="left"/>
      <w:pPr>
        <w:tabs>
          <w:tab w:val="num" w:pos="3119"/>
        </w:tabs>
        <w:ind w:left="3119" w:hanging="284"/>
      </w:pPr>
      <w:rPr>
        <w:rFonts w:ascii="Symbol" w:hAnsi="Symbol" w:hint="default"/>
        <w:b/>
        <w:i w:val="0"/>
        <w:color w:val="auto"/>
        <w:spacing w:val="0"/>
        <w:position w:val="0"/>
        <w:sz w:val="20"/>
      </w:rPr>
    </w:lvl>
    <w:lvl w:ilvl="5">
      <w:start w:val="1"/>
      <w:numFmt w:val="bullet"/>
      <w:lvlText w:val=""/>
      <w:lvlJc w:val="left"/>
      <w:pPr>
        <w:tabs>
          <w:tab w:val="num" w:pos="3686"/>
        </w:tabs>
        <w:ind w:left="3686" w:hanging="284"/>
      </w:pPr>
      <w:rPr>
        <w:rFonts w:ascii="Symbol" w:hAnsi="Symbol" w:hint="default"/>
        <w:b/>
        <w:i w:val="0"/>
        <w:color w:val="auto"/>
        <w:sz w:val="20"/>
      </w:rPr>
    </w:lvl>
    <w:lvl w:ilvl="6">
      <w:start w:val="1"/>
      <w:numFmt w:val="bullet"/>
      <w:lvlText w:val=""/>
      <w:lvlJc w:val="left"/>
      <w:pPr>
        <w:tabs>
          <w:tab w:val="num" w:pos="4253"/>
        </w:tabs>
        <w:ind w:left="4253" w:hanging="284"/>
      </w:pPr>
      <w:rPr>
        <w:rFonts w:ascii="Symbol" w:hAnsi="Symbol" w:hint="default"/>
        <w:b/>
        <w:i w:val="0"/>
        <w:color w:val="auto"/>
        <w:sz w:val="20"/>
      </w:rPr>
    </w:lvl>
    <w:lvl w:ilvl="7">
      <w:start w:val="1"/>
      <w:numFmt w:val="bullet"/>
      <w:lvlText w:val=""/>
      <w:lvlJc w:val="left"/>
      <w:pPr>
        <w:tabs>
          <w:tab w:val="num" w:pos="4820"/>
        </w:tabs>
        <w:ind w:left="4820" w:hanging="284"/>
      </w:pPr>
      <w:rPr>
        <w:rFonts w:ascii="Symbol" w:hAnsi="Symbol" w:hint="default"/>
        <w:b/>
        <w:i w:val="0"/>
        <w:color w:val="auto"/>
        <w:sz w:val="20"/>
      </w:rPr>
    </w:lvl>
    <w:lvl w:ilvl="8">
      <w:start w:val="1"/>
      <w:numFmt w:val="bullet"/>
      <w:lvlText w:val=""/>
      <w:lvlJc w:val="left"/>
      <w:pPr>
        <w:tabs>
          <w:tab w:val="num" w:pos="5387"/>
        </w:tabs>
        <w:ind w:left="5387" w:hanging="284"/>
      </w:pPr>
      <w:rPr>
        <w:rFonts w:ascii="Symbol" w:hAnsi="Symbol" w:hint="default"/>
        <w:b/>
        <w:i w:val="0"/>
        <w:color w:val="auto"/>
        <w:sz w:val="20"/>
      </w:rPr>
    </w:lvl>
  </w:abstractNum>
  <w:abstractNum w:abstractNumId="3" w15:restartNumberingAfterBreak="0">
    <w:nsid w:val="249343B6"/>
    <w:multiLevelType w:val="multilevel"/>
    <w:tmpl w:val="753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EA6EA5"/>
    <w:multiLevelType w:val="multilevel"/>
    <w:tmpl w:val="7536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EA2433"/>
    <w:multiLevelType w:val="hybridMultilevel"/>
    <w:tmpl w:val="A4EEEC6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232F6F"/>
    <w:multiLevelType w:val="multilevel"/>
    <w:tmpl w:val="0992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1416FC"/>
    <w:multiLevelType w:val="multilevel"/>
    <w:tmpl w:val="FB463B88"/>
    <w:lvl w:ilvl="0">
      <w:start w:val="1"/>
      <w:numFmt w:val="decimal"/>
      <w:pStyle w:val="NumberingTextStk"/>
      <w:lvlText w:val="%1."/>
      <w:lvlJc w:val="left"/>
      <w:pPr>
        <w:ind w:left="360" w:hanging="360"/>
      </w:pPr>
      <w:rPr>
        <w:rFonts w:hint="default"/>
        <w:b w:val="0"/>
        <w:bCs w:val="0"/>
        <w:i w:val="0"/>
        <w:spacing w:val="0"/>
        <w:position w:val="0"/>
        <w:sz w:val="24"/>
      </w:rPr>
    </w:lvl>
    <w:lvl w:ilvl="1">
      <w:start w:val="1"/>
      <w:numFmt w:val="decimal"/>
      <w:pStyle w:val="MultilevelTextStk"/>
      <w:isLgl/>
      <w:lvlText w:val="%1.%2."/>
      <w:lvlJc w:val="left"/>
      <w:pPr>
        <w:tabs>
          <w:tab w:val="num" w:pos="780"/>
        </w:tabs>
        <w:ind w:left="780" w:hanging="510"/>
      </w:pPr>
      <w:rPr>
        <w:rFonts w:ascii="Avenir Next LT Pro" w:hAnsi="Avenir Next LT Pro" w:hint="default"/>
        <w:b w:val="0"/>
        <w:bCs/>
        <w:i w:val="0"/>
        <w:sz w:val="20"/>
        <w:lang w:val="es-MX"/>
      </w:rPr>
    </w:lvl>
    <w:lvl w:ilvl="2">
      <w:start w:val="1"/>
      <w:numFmt w:val="decimal"/>
      <w:lvlText w:val="%1.%2.%3."/>
      <w:lvlJc w:val="left"/>
      <w:pPr>
        <w:tabs>
          <w:tab w:val="num" w:pos="1701"/>
        </w:tabs>
        <w:ind w:left="1701" w:hanging="709"/>
      </w:pPr>
      <w:rPr>
        <w:rFonts w:ascii="Avenir Next LT Pro" w:hAnsi="Avenir Next LT Pro" w:hint="default"/>
        <w:b/>
        <w:i w:val="0"/>
        <w:sz w:val="20"/>
      </w:rPr>
    </w:lvl>
    <w:lvl w:ilvl="3">
      <w:start w:val="1"/>
      <w:numFmt w:val="decimal"/>
      <w:lvlText w:val="%1.%2.%3.%4."/>
      <w:lvlJc w:val="left"/>
      <w:pPr>
        <w:tabs>
          <w:tab w:val="num" w:pos="1701"/>
        </w:tabs>
        <w:ind w:left="2552" w:hanging="851"/>
      </w:pPr>
      <w:rPr>
        <w:rFonts w:ascii="Avenir Next LT Pro" w:hAnsi="Avenir Next LT Pro" w:hint="default"/>
        <w:b/>
        <w:i w:val="0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2552"/>
        </w:tabs>
        <w:ind w:left="3572" w:hanging="1020"/>
      </w:pPr>
      <w:rPr>
        <w:rFonts w:ascii="Avenir Next LT Pro" w:hAnsi="Avenir Next LT Pro" w:hint="default"/>
        <w:b/>
        <w:i w:val="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4820"/>
        </w:tabs>
        <w:ind w:left="4820" w:hanging="1248"/>
      </w:pPr>
      <w:rPr>
        <w:rFonts w:ascii="Avenir Next LT Pro" w:hAnsi="Avenir Next LT Pro" w:hint="default"/>
        <w:b/>
        <w:i w:val="0"/>
        <w:sz w:val="20"/>
      </w:rPr>
    </w:lvl>
    <w:lvl w:ilvl="6">
      <w:start w:val="1"/>
      <w:numFmt w:val="decimal"/>
      <w:lvlText w:val="%1.%2.%3.%4.%5.%6.%7."/>
      <w:lvlJc w:val="left"/>
      <w:pPr>
        <w:tabs>
          <w:tab w:val="num" w:pos="4820"/>
        </w:tabs>
        <w:ind w:left="4820" w:firstLine="0"/>
      </w:pPr>
      <w:rPr>
        <w:rFonts w:ascii="Avenir Next LT Pro" w:hAnsi="Avenir Next LT Pro" w:hint="default"/>
        <w:b/>
        <w:i w:val="0"/>
        <w:sz w:val="20"/>
      </w:rPr>
    </w:lvl>
    <w:lvl w:ilvl="7">
      <w:start w:val="1"/>
      <w:numFmt w:val="decimal"/>
      <w:lvlText w:val="%1.%2.%3.%4.%5.%6.%7.%8."/>
      <w:lvlJc w:val="left"/>
      <w:pPr>
        <w:tabs>
          <w:tab w:val="num" w:pos="5812"/>
        </w:tabs>
        <w:ind w:left="5812" w:hanging="142"/>
      </w:pPr>
      <w:rPr>
        <w:rFonts w:ascii="Avenir Next LT Pro" w:hAnsi="Avenir Next LT Pro" w:hint="default"/>
        <w:b/>
        <w:i w:val="0"/>
        <w:sz w:val="20"/>
      </w:rPr>
    </w:lvl>
    <w:lvl w:ilvl="8">
      <w:start w:val="1"/>
      <w:numFmt w:val="decimal"/>
      <w:suff w:val="space"/>
      <w:lvlText w:val="%1.%2.%3.%4.%5.%6.%7.%8.%9."/>
      <w:lvlJc w:val="left"/>
      <w:pPr>
        <w:ind w:left="6662" w:hanging="141"/>
      </w:pPr>
      <w:rPr>
        <w:rFonts w:ascii="Avenir Next LT Pro" w:hAnsi="Avenir Next LT Pro" w:hint="default"/>
        <w:b/>
        <w:i w:val="0"/>
        <w:sz w:val="20"/>
      </w:rPr>
    </w:lvl>
  </w:abstractNum>
  <w:abstractNum w:abstractNumId="8" w15:restartNumberingAfterBreak="0">
    <w:nsid w:val="624B26DE"/>
    <w:multiLevelType w:val="hybridMultilevel"/>
    <w:tmpl w:val="A622DE8C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D131D6"/>
    <w:multiLevelType w:val="multilevel"/>
    <w:tmpl w:val="3DFEB7D0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ascii="Avenir Next LT Pro Demi" w:hAnsi="Avenir Next LT Pro Demi" w:hint="default"/>
        <w:i w:val="0"/>
        <w:iCs w:val="0"/>
        <w:sz w:val="24"/>
        <w:szCs w:val="24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ascii="Avenir Next LT Pro" w:hAnsi="Avenir Next LT Pro" w:hint="default"/>
        <w:b w:val="0"/>
        <w:bCs w:val="0"/>
        <w:i w:val="0"/>
        <w:iCs w:val="0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ascii="Avenir Next LT Pro" w:hAnsi="Avenir Next LT Pro" w:hint="default"/>
        <w:b w:val="0"/>
        <w:bCs w:val="0"/>
        <w:sz w:val="20"/>
        <w:szCs w:val="20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157549187">
    <w:abstractNumId w:val="2"/>
  </w:num>
  <w:num w:numId="2" w16cid:durableId="1189291784">
    <w:abstractNumId w:val="0"/>
  </w:num>
  <w:num w:numId="3" w16cid:durableId="582835646">
    <w:abstractNumId w:val="1"/>
  </w:num>
  <w:num w:numId="4" w16cid:durableId="80955740">
    <w:abstractNumId w:val="7"/>
  </w:num>
  <w:num w:numId="5" w16cid:durableId="1344211764">
    <w:abstractNumId w:val="9"/>
  </w:num>
  <w:num w:numId="6" w16cid:durableId="17597099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894728693">
    <w:abstractNumId w:val="5"/>
  </w:num>
  <w:num w:numId="8" w16cid:durableId="1708601769">
    <w:abstractNumId w:val="8"/>
  </w:num>
  <w:num w:numId="9" w16cid:durableId="447353426">
    <w:abstractNumId w:val="6"/>
  </w:num>
  <w:num w:numId="10" w16cid:durableId="1929075114">
    <w:abstractNumId w:val="3"/>
  </w:num>
  <w:num w:numId="11" w16cid:durableId="1744253185">
    <w:abstractNumId w:val="4"/>
  </w:num>
  <w:num w:numId="12" w16cid:durableId="1800108107">
    <w:abstractNumId w:val="9"/>
  </w:num>
  <w:num w:numId="13" w16cid:durableId="1213692361">
    <w:abstractNumId w:val="9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mirrorMargins/>
  <w:proofState w:spelling="clean" w:grammar="clean"/>
  <w:attachedTemplate r:id="rId1"/>
  <w:stylePaneFormatFilter w:val="1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284"/>
  <w:hyphenationZone w:val="425"/>
  <w:drawingGridHorizontalSpacing w:val="100"/>
  <w:displayHorizontalDrawingGridEvery w:val="2"/>
  <w:characterSpacingControl w:val="doNotCompress"/>
  <w:updateFields w:val="true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C32"/>
    <w:rsid w:val="00001FB4"/>
    <w:rsid w:val="00005F8A"/>
    <w:rsid w:val="00006021"/>
    <w:rsid w:val="00006151"/>
    <w:rsid w:val="00007FF9"/>
    <w:rsid w:val="00011E7E"/>
    <w:rsid w:val="00012A78"/>
    <w:rsid w:val="00012AF6"/>
    <w:rsid w:val="00014481"/>
    <w:rsid w:val="00016E57"/>
    <w:rsid w:val="00016FC4"/>
    <w:rsid w:val="0001774B"/>
    <w:rsid w:val="000203C4"/>
    <w:rsid w:val="00021CD3"/>
    <w:rsid w:val="000222CB"/>
    <w:rsid w:val="00023BC1"/>
    <w:rsid w:val="000244BF"/>
    <w:rsid w:val="00025376"/>
    <w:rsid w:val="00025BBC"/>
    <w:rsid w:val="00025CAB"/>
    <w:rsid w:val="00025E72"/>
    <w:rsid w:val="00030E13"/>
    <w:rsid w:val="0003154F"/>
    <w:rsid w:val="000327F4"/>
    <w:rsid w:val="0003343F"/>
    <w:rsid w:val="00033FAE"/>
    <w:rsid w:val="00034FF2"/>
    <w:rsid w:val="000359D7"/>
    <w:rsid w:val="00036052"/>
    <w:rsid w:val="00036070"/>
    <w:rsid w:val="00036239"/>
    <w:rsid w:val="00036D81"/>
    <w:rsid w:val="00037F80"/>
    <w:rsid w:val="0004074E"/>
    <w:rsid w:val="00040E0B"/>
    <w:rsid w:val="00041172"/>
    <w:rsid w:val="000412C2"/>
    <w:rsid w:val="0004169E"/>
    <w:rsid w:val="000416A5"/>
    <w:rsid w:val="00042673"/>
    <w:rsid w:val="00042921"/>
    <w:rsid w:val="00042D1C"/>
    <w:rsid w:val="000431B8"/>
    <w:rsid w:val="00043C59"/>
    <w:rsid w:val="00045CC3"/>
    <w:rsid w:val="000463E6"/>
    <w:rsid w:val="00046666"/>
    <w:rsid w:val="00047E44"/>
    <w:rsid w:val="000504A8"/>
    <w:rsid w:val="00050752"/>
    <w:rsid w:val="00051793"/>
    <w:rsid w:val="00052C69"/>
    <w:rsid w:val="0005336D"/>
    <w:rsid w:val="00054478"/>
    <w:rsid w:val="00054754"/>
    <w:rsid w:val="00054797"/>
    <w:rsid w:val="000555FB"/>
    <w:rsid w:val="0005568A"/>
    <w:rsid w:val="000563E3"/>
    <w:rsid w:val="00056717"/>
    <w:rsid w:val="000620C9"/>
    <w:rsid w:val="0006237A"/>
    <w:rsid w:val="0006356E"/>
    <w:rsid w:val="000636C9"/>
    <w:rsid w:val="00064058"/>
    <w:rsid w:val="0006459B"/>
    <w:rsid w:val="00064D64"/>
    <w:rsid w:val="00064E02"/>
    <w:rsid w:val="000654C0"/>
    <w:rsid w:val="00065D25"/>
    <w:rsid w:val="00066BE9"/>
    <w:rsid w:val="00067B62"/>
    <w:rsid w:val="000700A6"/>
    <w:rsid w:val="00070D43"/>
    <w:rsid w:val="00070DAF"/>
    <w:rsid w:val="000714DD"/>
    <w:rsid w:val="00072221"/>
    <w:rsid w:val="000741AC"/>
    <w:rsid w:val="000741E6"/>
    <w:rsid w:val="00080551"/>
    <w:rsid w:val="00080DFB"/>
    <w:rsid w:val="000815FA"/>
    <w:rsid w:val="000822BA"/>
    <w:rsid w:val="000869F3"/>
    <w:rsid w:val="00086D4D"/>
    <w:rsid w:val="00087389"/>
    <w:rsid w:val="000873BF"/>
    <w:rsid w:val="00087BC4"/>
    <w:rsid w:val="00090FF4"/>
    <w:rsid w:val="000920B4"/>
    <w:rsid w:val="00092789"/>
    <w:rsid w:val="00092EA6"/>
    <w:rsid w:val="0009406C"/>
    <w:rsid w:val="00094372"/>
    <w:rsid w:val="000949B4"/>
    <w:rsid w:val="00095AAC"/>
    <w:rsid w:val="00095AF6"/>
    <w:rsid w:val="00095FAF"/>
    <w:rsid w:val="00096677"/>
    <w:rsid w:val="00097607"/>
    <w:rsid w:val="000A16E1"/>
    <w:rsid w:val="000A17D8"/>
    <w:rsid w:val="000A27D8"/>
    <w:rsid w:val="000A3E6C"/>
    <w:rsid w:val="000A4062"/>
    <w:rsid w:val="000A4165"/>
    <w:rsid w:val="000A4182"/>
    <w:rsid w:val="000A5D02"/>
    <w:rsid w:val="000A6769"/>
    <w:rsid w:val="000A704A"/>
    <w:rsid w:val="000A7078"/>
    <w:rsid w:val="000B0470"/>
    <w:rsid w:val="000B052B"/>
    <w:rsid w:val="000B0D34"/>
    <w:rsid w:val="000B190C"/>
    <w:rsid w:val="000B2691"/>
    <w:rsid w:val="000B2829"/>
    <w:rsid w:val="000B2B9C"/>
    <w:rsid w:val="000B41D1"/>
    <w:rsid w:val="000B5158"/>
    <w:rsid w:val="000B6EDF"/>
    <w:rsid w:val="000B6F91"/>
    <w:rsid w:val="000C0121"/>
    <w:rsid w:val="000C050A"/>
    <w:rsid w:val="000C0512"/>
    <w:rsid w:val="000C36F9"/>
    <w:rsid w:val="000C4022"/>
    <w:rsid w:val="000C5199"/>
    <w:rsid w:val="000C520D"/>
    <w:rsid w:val="000C545D"/>
    <w:rsid w:val="000C6004"/>
    <w:rsid w:val="000C6622"/>
    <w:rsid w:val="000C6FD0"/>
    <w:rsid w:val="000C712A"/>
    <w:rsid w:val="000D0F19"/>
    <w:rsid w:val="000D24D1"/>
    <w:rsid w:val="000D2512"/>
    <w:rsid w:val="000D2C32"/>
    <w:rsid w:val="000D3FDE"/>
    <w:rsid w:val="000D4B05"/>
    <w:rsid w:val="000D4D18"/>
    <w:rsid w:val="000D546E"/>
    <w:rsid w:val="000D5FE3"/>
    <w:rsid w:val="000D70C7"/>
    <w:rsid w:val="000E1176"/>
    <w:rsid w:val="000E17DE"/>
    <w:rsid w:val="000E1A96"/>
    <w:rsid w:val="000E3196"/>
    <w:rsid w:val="000E3603"/>
    <w:rsid w:val="000E6556"/>
    <w:rsid w:val="000E7B55"/>
    <w:rsid w:val="000F0582"/>
    <w:rsid w:val="000F0911"/>
    <w:rsid w:val="000F19C6"/>
    <w:rsid w:val="000F26F4"/>
    <w:rsid w:val="000F297A"/>
    <w:rsid w:val="000F3445"/>
    <w:rsid w:val="000F34F2"/>
    <w:rsid w:val="000F3AEC"/>
    <w:rsid w:val="000F4321"/>
    <w:rsid w:val="000F4950"/>
    <w:rsid w:val="000F49B0"/>
    <w:rsid w:val="000F4A5D"/>
    <w:rsid w:val="000F4DD9"/>
    <w:rsid w:val="000F57BB"/>
    <w:rsid w:val="000F673C"/>
    <w:rsid w:val="000F6A9B"/>
    <w:rsid w:val="000F6DCF"/>
    <w:rsid w:val="00100335"/>
    <w:rsid w:val="0010059F"/>
    <w:rsid w:val="00100E6E"/>
    <w:rsid w:val="00101C7A"/>
    <w:rsid w:val="00102278"/>
    <w:rsid w:val="001024DF"/>
    <w:rsid w:val="0010449A"/>
    <w:rsid w:val="00104B83"/>
    <w:rsid w:val="00105F11"/>
    <w:rsid w:val="00106310"/>
    <w:rsid w:val="00106A2F"/>
    <w:rsid w:val="00106BB8"/>
    <w:rsid w:val="001070A0"/>
    <w:rsid w:val="00107221"/>
    <w:rsid w:val="00107628"/>
    <w:rsid w:val="00110200"/>
    <w:rsid w:val="00111A74"/>
    <w:rsid w:val="0011219A"/>
    <w:rsid w:val="001129AD"/>
    <w:rsid w:val="00113165"/>
    <w:rsid w:val="001153FE"/>
    <w:rsid w:val="00116476"/>
    <w:rsid w:val="00117279"/>
    <w:rsid w:val="00117B8A"/>
    <w:rsid w:val="0012090B"/>
    <w:rsid w:val="00120E82"/>
    <w:rsid w:val="001244E5"/>
    <w:rsid w:val="00124A1A"/>
    <w:rsid w:val="001255CB"/>
    <w:rsid w:val="001263DB"/>
    <w:rsid w:val="001268CD"/>
    <w:rsid w:val="00130BD8"/>
    <w:rsid w:val="00131DAD"/>
    <w:rsid w:val="0013310E"/>
    <w:rsid w:val="001401FC"/>
    <w:rsid w:val="0014053C"/>
    <w:rsid w:val="00144F63"/>
    <w:rsid w:val="001450BB"/>
    <w:rsid w:val="00146BEA"/>
    <w:rsid w:val="001476F1"/>
    <w:rsid w:val="001509E3"/>
    <w:rsid w:val="00150F94"/>
    <w:rsid w:val="00151A4D"/>
    <w:rsid w:val="001520D6"/>
    <w:rsid w:val="00154EB5"/>
    <w:rsid w:val="00155700"/>
    <w:rsid w:val="00156436"/>
    <w:rsid w:val="00160D0D"/>
    <w:rsid w:val="001612EE"/>
    <w:rsid w:val="001636AE"/>
    <w:rsid w:val="00163EA0"/>
    <w:rsid w:val="00164EB2"/>
    <w:rsid w:val="0016620B"/>
    <w:rsid w:val="00166BC7"/>
    <w:rsid w:val="001670F4"/>
    <w:rsid w:val="00170EB0"/>
    <w:rsid w:val="001715A8"/>
    <w:rsid w:val="00172357"/>
    <w:rsid w:val="0017318E"/>
    <w:rsid w:val="0017328F"/>
    <w:rsid w:val="00173686"/>
    <w:rsid w:val="001737BD"/>
    <w:rsid w:val="00174B6C"/>
    <w:rsid w:val="001753BF"/>
    <w:rsid w:val="001762C4"/>
    <w:rsid w:val="001763FD"/>
    <w:rsid w:val="00176BCB"/>
    <w:rsid w:val="00177556"/>
    <w:rsid w:val="00177A5B"/>
    <w:rsid w:val="001804BA"/>
    <w:rsid w:val="001809BD"/>
    <w:rsid w:val="00180E7D"/>
    <w:rsid w:val="00181051"/>
    <w:rsid w:val="001811EC"/>
    <w:rsid w:val="001821D4"/>
    <w:rsid w:val="00182C76"/>
    <w:rsid w:val="0018414B"/>
    <w:rsid w:val="001848BE"/>
    <w:rsid w:val="00185244"/>
    <w:rsid w:val="00185708"/>
    <w:rsid w:val="00187040"/>
    <w:rsid w:val="00190DD6"/>
    <w:rsid w:val="00191871"/>
    <w:rsid w:val="001925E0"/>
    <w:rsid w:val="00192984"/>
    <w:rsid w:val="001938E6"/>
    <w:rsid w:val="00193A1B"/>
    <w:rsid w:val="00193E95"/>
    <w:rsid w:val="00194311"/>
    <w:rsid w:val="00195A8D"/>
    <w:rsid w:val="00196491"/>
    <w:rsid w:val="001A1CDE"/>
    <w:rsid w:val="001A2DA0"/>
    <w:rsid w:val="001A2DD0"/>
    <w:rsid w:val="001A3572"/>
    <w:rsid w:val="001A3583"/>
    <w:rsid w:val="001A3B1F"/>
    <w:rsid w:val="001A3F67"/>
    <w:rsid w:val="001A472C"/>
    <w:rsid w:val="001A4838"/>
    <w:rsid w:val="001A6543"/>
    <w:rsid w:val="001A6B05"/>
    <w:rsid w:val="001A7554"/>
    <w:rsid w:val="001A7C21"/>
    <w:rsid w:val="001B075A"/>
    <w:rsid w:val="001B5243"/>
    <w:rsid w:val="001B544B"/>
    <w:rsid w:val="001B6922"/>
    <w:rsid w:val="001B6C07"/>
    <w:rsid w:val="001B6DF6"/>
    <w:rsid w:val="001C06EC"/>
    <w:rsid w:val="001C0930"/>
    <w:rsid w:val="001C1546"/>
    <w:rsid w:val="001C2E36"/>
    <w:rsid w:val="001C3D68"/>
    <w:rsid w:val="001C4681"/>
    <w:rsid w:val="001C551D"/>
    <w:rsid w:val="001C56E4"/>
    <w:rsid w:val="001C6B1C"/>
    <w:rsid w:val="001C74F1"/>
    <w:rsid w:val="001C757F"/>
    <w:rsid w:val="001D0E66"/>
    <w:rsid w:val="001D0FEC"/>
    <w:rsid w:val="001D1988"/>
    <w:rsid w:val="001D33D0"/>
    <w:rsid w:val="001D43A8"/>
    <w:rsid w:val="001D4A6C"/>
    <w:rsid w:val="001D4B2C"/>
    <w:rsid w:val="001D4EB1"/>
    <w:rsid w:val="001D521C"/>
    <w:rsid w:val="001D5850"/>
    <w:rsid w:val="001D6067"/>
    <w:rsid w:val="001D62B2"/>
    <w:rsid w:val="001D6757"/>
    <w:rsid w:val="001D69FA"/>
    <w:rsid w:val="001D6ADD"/>
    <w:rsid w:val="001D7470"/>
    <w:rsid w:val="001E040F"/>
    <w:rsid w:val="001E13A5"/>
    <w:rsid w:val="001E3787"/>
    <w:rsid w:val="001E3EA2"/>
    <w:rsid w:val="001E41AE"/>
    <w:rsid w:val="001E4451"/>
    <w:rsid w:val="001E4591"/>
    <w:rsid w:val="001E45EA"/>
    <w:rsid w:val="001E6749"/>
    <w:rsid w:val="001E7002"/>
    <w:rsid w:val="001F0BFA"/>
    <w:rsid w:val="001F0EE0"/>
    <w:rsid w:val="001F1C46"/>
    <w:rsid w:val="001F3701"/>
    <w:rsid w:val="001F3F5E"/>
    <w:rsid w:val="001F5C1E"/>
    <w:rsid w:val="001F5E9E"/>
    <w:rsid w:val="001F6377"/>
    <w:rsid w:val="001F728E"/>
    <w:rsid w:val="001F7449"/>
    <w:rsid w:val="001F74BC"/>
    <w:rsid w:val="001F760A"/>
    <w:rsid w:val="001F7F87"/>
    <w:rsid w:val="001F7F94"/>
    <w:rsid w:val="00200058"/>
    <w:rsid w:val="0020175F"/>
    <w:rsid w:val="0020192B"/>
    <w:rsid w:val="00201DD6"/>
    <w:rsid w:val="0020365B"/>
    <w:rsid w:val="002050E5"/>
    <w:rsid w:val="00205F4B"/>
    <w:rsid w:val="002104C3"/>
    <w:rsid w:val="002105C8"/>
    <w:rsid w:val="00212CCC"/>
    <w:rsid w:val="00213879"/>
    <w:rsid w:val="002153B1"/>
    <w:rsid w:val="0021593E"/>
    <w:rsid w:val="00215E99"/>
    <w:rsid w:val="0021645F"/>
    <w:rsid w:val="0021778C"/>
    <w:rsid w:val="00217D94"/>
    <w:rsid w:val="00220E7C"/>
    <w:rsid w:val="002215B3"/>
    <w:rsid w:val="002219BA"/>
    <w:rsid w:val="00221C41"/>
    <w:rsid w:val="002230D8"/>
    <w:rsid w:val="00223CC0"/>
    <w:rsid w:val="00225233"/>
    <w:rsid w:val="0022640D"/>
    <w:rsid w:val="002267F7"/>
    <w:rsid w:val="0022680A"/>
    <w:rsid w:val="002306ED"/>
    <w:rsid w:val="00230C6F"/>
    <w:rsid w:val="00231BCA"/>
    <w:rsid w:val="00232866"/>
    <w:rsid w:val="0023302B"/>
    <w:rsid w:val="00233C44"/>
    <w:rsid w:val="00234714"/>
    <w:rsid w:val="00234866"/>
    <w:rsid w:val="002357D0"/>
    <w:rsid w:val="00235C4C"/>
    <w:rsid w:val="00235E25"/>
    <w:rsid w:val="00236283"/>
    <w:rsid w:val="00236C7A"/>
    <w:rsid w:val="002403D9"/>
    <w:rsid w:val="00241AD0"/>
    <w:rsid w:val="00242050"/>
    <w:rsid w:val="00242C75"/>
    <w:rsid w:val="00243ACC"/>
    <w:rsid w:val="00243B61"/>
    <w:rsid w:val="0024506B"/>
    <w:rsid w:val="00245D87"/>
    <w:rsid w:val="0024740F"/>
    <w:rsid w:val="00247937"/>
    <w:rsid w:val="00250BF0"/>
    <w:rsid w:val="00253158"/>
    <w:rsid w:val="00253640"/>
    <w:rsid w:val="00253E72"/>
    <w:rsid w:val="002545A0"/>
    <w:rsid w:val="0025520D"/>
    <w:rsid w:val="002555D5"/>
    <w:rsid w:val="00256A26"/>
    <w:rsid w:val="00260937"/>
    <w:rsid w:val="002611BB"/>
    <w:rsid w:val="002625C1"/>
    <w:rsid w:val="00264440"/>
    <w:rsid w:val="00264F0A"/>
    <w:rsid w:val="0026566A"/>
    <w:rsid w:val="00265A77"/>
    <w:rsid w:val="002660E3"/>
    <w:rsid w:val="002668F8"/>
    <w:rsid w:val="002705D7"/>
    <w:rsid w:val="002708B3"/>
    <w:rsid w:val="00270B3C"/>
    <w:rsid w:val="00270EA4"/>
    <w:rsid w:val="00271691"/>
    <w:rsid w:val="002729F6"/>
    <w:rsid w:val="0027353C"/>
    <w:rsid w:val="00275B7A"/>
    <w:rsid w:val="00275EE1"/>
    <w:rsid w:val="00277159"/>
    <w:rsid w:val="00277405"/>
    <w:rsid w:val="002774A8"/>
    <w:rsid w:val="00280531"/>
    <w:rsid w:val="00280B15"/>
    <w:rsid w:val="00280C9D"/>
    <w:rsid w:val="00280E11"/>
    <w:rsid w:val="0028177A"/>
    <w:rsid w:val="0028315C"/>
    <w:rsid w:val="0028385C"/>
    <w:rsid w:val="00284391"/>
    <w:rsid w:val="00285921"/>
    <w:rsid w:val="00287E61"/>
    <w:rsid w:val="00290B95"/>
    <w:rsid w:val="00290D53"/>
    <w:rsid w:val="00290E47"/>
    <w:rsid w:val="002912AA"/>
    <w:rsid w:val="00292383"/>
    <w:rsid w:val="00292ED5"/>
    <w:rsid w:val="00293EC3"/>
    <w:rsid w:val="00294809"/>
    <w:rsid w:val="00294B56"/>
    <w:rsid w:val="002953E8"/>
    <w:rsid w:val="0029589D"/>
    <w:rsid w:val="00296771"/>
    <w:rsid w:val="0029697A"/>
    <w:rsid w:val="00297B6A"/>
    <w:rsid w:val="002A06EF"/>
    <w:rsid w:val="002A0A92"/>
    <w:rsid w:val="002A17F4"/>
    <w:rsid w:val="002A1C8A"/>
    <w:rsid w:val="002A2469"/>
    <w:rsid w:val="002A5DF1"/>
    <w:rsid w:val="002A71BB"/>
    <w:rsid w:val="002A7276"/>
    <w:rsid w:val="002A7C8E"/>
    <w:rsid w:val="002A7D63"/>
    <w:rsid w:val="002B07B0"/>
    <w:rsid w:val="002B1CD4"/>
    <w:rsid w:val="002B1CD5"/>
    <w:rsid w:val="002B3790"/>
    <w:rsid w:val="002B41CC"/>
    <w:rsid w:val="002B48D3"/>
    <w:rsid w:val="002B491C"/>
    <w:rsid w:val="002B4BEE"/>
    <w:rsid w:val="002B670E"/>
    <w:rsid w:val="002B6C36"/>
    <w:rsid w:val="002B706A"/>
    <w:rsid w:val="002B72C5"/>
    <w:rsid w:val="002B7A57"/>
    <w:rsid w:val="002C1635"/>
    <w:rsid w:val="002C1DB5"/>
    <w:rsid w:val="002C21C6"/>
    <w:rsid w:val="002C36C7"/>
    <w:rsid w:val="002C4887"/>
    <w:rsid w:val="002C4B46"/>
    <w:rsid w:val="002C6208"/>
    <w:rsid w:val="002C63C9"/>
    <w:rsid w:val="002C77BC"/>
    <w:rsid w:val="002D0AC9"/>
    <w:rsid w:val="002D219B"/>
    <w:rsid w:val="002D2991"/>
    <w:rsid w:val="002D2AFF"/>
    <w:rsid w:val="002D2E9A"/>
    <w:rsid w:val="002D310C"/>
    <w:rsid w:val="002D36CC"/>
    <w:rsid w:val="002D4B29"/>
    <w:rsid w:val="002D4D3D"/>
    <w:rsid w:val="002D543F"/>
    <w:rsid w:val="002D5E24"/>
    <w:rsid w:val="002D7818"/>
    <w:rsid w:val="002D7F3D"/>
    <w:rsid w:val="002E259E"/>
    <w:rsid w:val="002E378A"/>
    <w:rsid w:val="002E4ACA"/>
    <w:rsid w:val="002E4C59"/>
    <w:rsid w:val="002E5AD1"/>
    <w:rsid w:val="002E640E"/>
    <w:rsid w:val="002F0162"/>
    <w:rsid w:val="002F0F0E"/>
    <w:rsid w:val="002F17F9"/>
    <w:rsid w:val="002F25FB"/>
    <w:rsid w:val="002F2B73"/>
    <w:rsid w:val="002F2E9B"/>
    <w:rsid w:val="002F4E77"/>
    <w:rsid w:val="002F5BF4"/>
    <w:rsid w:val="002F6F47"/>
    <w:rsid w:val="002F7E96"/>
    <w:rsid w:val="0030184A"/>
    <w:rsid w:val="00301B50"/>
    <w:rsid w:val="00302957"/>
    <w:rsid w:val="00302A45"/>
    <w:rsid w:val="00302EB0"/>
    <w:rsid w:val="003044E5"/>
    <w:rsid w:val="00307479"/>
    <w:rsid w:val="0030798D"/>
    <w:rsid w:val="00310BA6"/>
    <w:rsid w:val="00310C45"/>
    <w:rsid w:val="00311D7F"/>
    <w:rsid w:val="003142E0"/>
    <w:rsid w:val="003152A5"/>
    <w:rsid w:val="00315396"/>
    <w:rsid w:val="0031548F"/>
    <w:rsid w:val="00315971"/>
    <w:rsid w:val="00316F6E"/>
    <w:rsid w:val="00317F5C"/>
    <w:rsid w:val="00320AE0"/>
    <w:rsid w:val="00320CD7"/>
    <w:rsid w:val="00320EA8"/>
    <w:rsid w:val="00323E46"/>
    <w:rsid w:val="00325120"/>
    <w:rsid w:val="0032530F"/>
    <w:rsid w:val="00326C56"/>
    <w:rsid w:val="003326E7"/>
    <w:rsid w:val="00334506"/>
    <w:rsid w:val="0033529E"/>
    <w:rsid w:val="00335E40"/>
    <w:rsid w:val="00336391"/>
    <w:rsid w:val="00336B54"/>
    <w:rsid w:val="00341899"/>
    <w:rsid w:val="00341EE4"/>
    <w:rsid w:val="0034564A"/>
    <w:rsid w:val="003465A3"/>
    <w:rsid w:val="003471F5"/>
    <w:rsid w:val="00347907"/>
    <w:rsid w:val="00347D17"/>
    <w:rsid w:val="00347F54"/>
    <w:rsid w:val="003500F4"/>
    <w:rsid w:val="0035074F"/>
    <w:rsid w:val="003513F2"/>
    <w:rsid w:val="003518CB"/>
    <w:rsid w:val="00351B35"/>
    <w:rsid w:val="00352364"/>
    <w:rsid w:val="003528B9"/>
    <w:rsid w:val="003536F6"/>
    <w:rsid w:val="003544E6"/>
    <w:rsid w:val="0035543D"/>
    <w:rsid w:val="00357BBB"/>
    <w:rsid w:val="00361929"/>
    <w:rsid w:val="00361ECC"/>
    <w:rsid w:val="003621BB"/>
    <w:rsid w:val="0036246A"/>
    <w:rsid w:val="003625D0"/>
    <w:rsid w:val="00362837"/>
    <w:rsid w:val="00362E3E"/>
    <w:rsid w:val="00364DA6"/>
    <w:rsid w:val="00364EE6"/>
    <w:rsid w:val="00365915"/>
    <w:rsid w:val="00366ACB"/>
    <w:rsid w:val="00366CC7"/>
    <w:rsid w:val="00366D3D"/>
    <w:rsid w:val="00370813"/>
    <w:rsid w:val="00372A0F"/>
    <w:rsid w:val="00374BC6"/>
    <w:rsid w:val="00374CC0"/>
    <w:rsid w:val="00374E01"/>
    <w:rsid w:val="0037512A"/>
    <w:rsid w:val="0037533F"/>
    <w:rsid w:val="00376A71"/>
    <w:rsid w:val="0037710E"/>
    <w:rsid w:val="0037777A"/>
    <w:rsid w:val="0038047A"/>
    <w:rsid w:val="00380B53"/>
    <w:rsid w:val="00381876"/>
    <w:rsid w:val="00381FB7"/>
    <w:rsid w:val="00382303"/>
    <w:rsid w:val="00382E77"/>
    <w:rsid w:val="0038321D"/>
    <w:rsid w:val="00383B7B"/>
    <w:rsid w:val="00385B32"/>
    <w:rsid w:val="00385B7D"/>
    <w:rsid w:val="003860C6"/>
    <w:rsid w:val="003861EC"/>
    <w:rsid w:val="0038724E"/>
    <w:rsid w:val="00387B4D"/>
    <w:rsid w:val="00391BBE"/>
    <w:rsid w:val="003921DF"/>
    <w:rsid w:val="003929EB"/>
    <w:rsid w:val="00392E22"/>
    <w:rsid w:val="00393714"/>
    <w:rsid w:val="00396245"/>
    <w:rsid w:val="0039636A"/>
    <w:rsid w:val="003972B8"/>
    <w:rsid w:val="003A07CE"/>
    <w:rsid w:val="003A1A64"/>
    <w:rsid w:val="003A2E4A"/>
    <w:rsid w:val="003A323B"/>
    <w:rsid w:val="003A4A56"/>
    <w:rsid w:val="003A5AC5"/>
    <w:rsid w:val="003A6896"/>
    <w:rsid w:val="003A70B9"/>
    <w:rsid w:val="003B06E1"/>
    <w:rsid w:val="003B1670"/>
    <w:rsid w:val="003B2B1B"/>
    <w:rsid w:val="003B388C"/>
    <w:rsid w:val="003B40CD"/>
    <w:rsid w:val="003B4140"/>
    <w:rsid w:val="003B4462"/>
    <w:rsid w:val="003B45DD"/>
    <w:rsid w:val="003B486F"/>
    <w:rsid w:val="003B5765"/>
    <w:rsid w:val="003B608E"/>
    <w:rsid w:val="003B652D"/>
    <w:rsid w:val="003B6FA7"/>
    <w:rsid w:val="003C14AA"/>
    <w:rsid w:val="003C22B7"/>
    <w:rsid w:val="003C25EA"/>
    <w:rsid w:val="003C2B69"/>
    <w:rsid w:val="003C3249"/>
    <w:rsid w:val="003C3816"/>
    <w:rsid w:val="003C42EA"/>
    <w:rsid w:val="003C4D4D"/>
    <w:rsid w:val="003C5204"/>
    <w:rsid w:val="003C5E06"/>
    <w:rsid w:val="003C6352"/>
    <w:rsid w:val="003C6582"/>
    <w:rsid w:val="003C6CBF"/>
    <w:rsid w:val="003C7230"/>
    <w:rsid w:val="003C742D"/>
    <w:rsid w:val="003C7897"/>
    <w:rsid w:val="003D1A7D"/>
    <w:rsid w:val="003D2C7F"/>
    <w:rsid w:val="003D371C"/>
    <w:rsid w:val="003D3E44"/>
    <w:rsid w:val="003D42B2"/>
    <w:rsid w:val="003D48AB"/>
    <w:rsid w:val="003D519D"/>
    <w:rsid w:val="003D53C8"/>
    <w:rsid w:val="003D5757"/>
    <w:rsid w:val="003E07BA"/>
    <w:rsid w:val="003E0F83"/>
    <w:rsid w:val="003E1056"/>
    <w:rsid w:val="003E1629"/>
    <w:rsid w:val="003E1705"/>
    <w:rsid w:val="003E1B66"/>
    <w:rsid w:val="003E278B"/>
    <w:rsid w:val="003E3243"/>
    <w:rsid w:val="003E3E0C"/>
    <w:rsid w:val="003E3E73"/>
    <w:rsid w:val="003E3FFC"/>
    <w:rsid w:val="003E40A6"/>
    <w:rsid w:val="003E58A9"/>
    <w:rsid w:val="003E7308"/>
    <w:rsid w:val="003E77A6"/>
    <w:rsid w:val="003E7884"/>
    <w:rsid w:val="003F00BD"/>
    <w:rsid w:val="003F0EFF"/>
    <w:rsid w:val="003F1A8F"/>
    <w:rsid w:val="003F2919"/>
    <w:rsid w:val="003F294B"/>
    <w:rsid w:val="003F31EE"/>
    <w:rsid w:val="003F35F8"/>
    <w:rsid w:val="003F3CE2"/>
    <w:rsid w:val="003F6049"/>
    <w:rsid w:val="003F67AE"/>
    <w:rsid w:val="003F7FE3"/>
    <w:rsid w:val="004002FB"/>
    <w:rsid w:val="00401467"/>
    <w:rsid w:val="00401968"/>
    <w:rsid w:val="0040251A"/>
    <w:rsid w:val="00402829"/>
    <w:rsid w:val="00403BA0"/>
    <w:rsid w:val="004040CA"/>
    <w:rsid w:val="00405130"/>
    <w:rsid w:val="00405E92"/>
    <w:rsid w:val="004065D7"/>
    <w:rsid w:val="00410044"/>
    <w:rsid w:val="00410CCE"/>
    <w:rsid w:val="00411201"/>
    <w:rsid w:val="00411313"/>
    <w:rsid w:val="004116A5"/>
    <w:rsid w:val="00411AD2"/>
    <w:rsid w:val="00411F8B"/>
    <w:rsid w:val="004141F7"/>
    <w:rsid w:val="0041475B"/>
    <w:rsid w:val="00414A8E"/>
    <w:rsid w:val="00415139"/>
    <w:rsid w:val="004161D2"/>
    <w:rsid w:val="0041677A"/>
    <w:rsid w:val="00416F03"/>
    <w:rsid w:val="00417381"/>
    <w:rsid w:val="0042081E"/>
    <w:rsid w:val="00420A13"/>
    <w:rsid w:val="004215D2"/>
    <w:rsid w:val="00421C93"/>
    <w:rsid w:val="0042273C"/>
    <w:rsid w:val="004227A8"/>
    <w:rsid w:val="004235FF"/>
    <w:rsid w:val="00423BD9"/>
    <w:rsid w:val="00424A75"/>
    <w:rsid w:val="00424C35"/>
    <w:rsid w:val="00425800"/>
    <w:rsid w:val="00430D8A"/>
    <w:rsid w:val="00431AD3"/>
    <w:rsid w:val="0043296D"/>
    <w:rsid w:val="00432F47"/>
    <w:rsid w:val="0043528C"/>
    <w:rsid w:val="004363D2"/>
    <w:rsid w:val="004363EA"/>
    <w:rsid w:val="00436F51"/>
    <w:rsid w:val="0043765A"/>
    <w:rsid w:val="00441BAE"/>
    <w:rsid w:val="00441CA3"/>
    <w:rsid w:val="00442328"/>
    <w:rsid w:val="0044333B"/>
    <w:rsid w:val="0044353F"/>
    <w:rsid w:val="0044576B"/>
    <w:rsid w:val="004462D8"/>
    <w:rsid w:val="00446432"/>
    <w:rsid w:val="00446810"/>
    <w:rsid w:val="00450C46"/>
    <w:rsid w:val="00451F25"/>
    <w:rsid w:val="0045245D"/>
    <w:rsid w:val="004526DD"/>
    <w:rsid w:val="004539BD"/>
    <w:rsid w:val="00454408"/>
    <w:rsid w:val="00454E7E"/>
    <w:rsid w:val="0045564F"/>
    <w:rsid w:val="0045647D"/>
    <w:rsid w:val="00456805"/>
    <w:rsid w:val="00456EF2"/>
    <w:rsid w:val="004603AB"/>
    <w:rsid w:val="0046054E"/>
    <w:rsid w:val="00460A59"/>
    <w:rsid w:val="00460DAA"/>
    <w:rsid w:val="004613A7"/>
    <w:rsid w:val="00462735"/>
    <w:rsid w:val="00462835"/>
    <w:rsid w:val="00462C00"/>
    <w:rsid w:val="00463D4C"/>
    <w:rsid w:val="00464592"/>
    <w:rsid w:val="00464E3B"/>
    <w:rsid w:val="00465779"/>
    <w:rsid w:val="00466A37"/>
    <w:rsid w:val="00467CAC"/>
    <w:rsid w:val="004700BE"/>
    <w:rsid w:val="004712D9"/>
    <w:rsid w:val="004722E0"/>
    <w:rsid w:val="00473737"/>
    <w:rsid w:val="00473EA6"/>
    <w:rsid w:val="004746B4"/>
    <w:rsid w:val="00477C5D"/>
    <w:rsid w:val="00477FC3"/>
    <w:rsid w:val="00480AB8"/>
    <w:rsid w:val="00481222"/>
    <w:rsid w:val="00481E7D"/>
    <w:rsid w:val="00481ECF"/>
    <w:rsid w:val="0048317E"/>
    <w:rsid w:val="00484472"/>
    <w:rsid w:val="00485099"/>
    <w:rsid w:val="004859C3"/>
    <w:rsid w:val="00485DC3"/>
    <w:rsid w:val="00486927"/>
    <w:rsid w:val="00487D21"/>
    <w:rsid w:val="0049101C"/>
    <w:rsid w:val="00491B62"/>
    <w:rsid w:val="00492143"/>
    <w:rsid w:val="00492A41"/>
    <w:rsid w:val="004938E7"/>
    <w:rsid w:val="00493E58"/>
    <w:rsid w:val="00494047"/>
    <w:rsid w:val="00494245"/>
    <w:rsid w:val="00494EC5"/>
    <w:rsid w:val="00495706"/>
    <w:rsid w:val="004957C0"/>
    <w:rsid w:val="00495B8C"/>
    <w:rsid w:val="00496217"/>
    <w:rsid w:val="00496BD7"/>
    <w:rsid w:val="0049725D"/>
    <w:rsid w:val="00497504"/>
    <w:rsid w:val="00497D9B"/>
    <w:rsid w:val="004A17BA"/>
    <w:rsid w:val="004A1F84"/>
    <w:rsid w:val="004A21AB"/>
    <w:rsid w:val="004A21B3"/>
    <w:rsid w:val="004A2EDD"/>
    <w:rsid w:val="004A4747"/>
    <w:rsid w:val="004A5581"/>
    <w:rsid w:val="004A6340"/>
    <w:rsid w:val="004A70E1"/>
    <w:rsid w:val="004A7C81"/>
    <w:rsid w:val="004B01B2"/>
    <w:rsid w:val="004B027D"/>
    <w:rsid w:val="004B150F"/>
    <w:rsid w:val="004B1ADD"/>
    <w:rsid w:val="004B27C4"/>
    <w:rsid w:val="004B3CA5"/>
    <w:rsid w:val="004B43EE"/>
    <w:rsid w:val="004B4E7A"/>
    <w:rsid w:val="004B56FB"/>
    <w:rsid w:val="004B5FC8"/>
    <w:rsid w:val="004B7A1F"/>
    <w:rsid w:val="004C121B"/>
    <w:rsid w:val="004C35F3"/>
    <w:rsid w:val="004C5963"/>
    <w:rsid w:val="004D0701"/>
    <w:rsid w:val="004D2F0B"/>
    <w:rsid w:val="004D3BC5"/>
    <w:rsid w:val="004D3F2F"/>
    <w:rsid w:val="004E37A1"/>
    <w:rsid w:val="004E507B"/>
    <w:rsid w:val="004E54FB"/>
    <w:rsid w:val="004E5C26"/>
    <w:rsid w:val="004E63A7"/>
    <w:rsid w:val="004E6826"/>
    <w:rsid w:val="004E721E"/>
    <w:rsid w:val="004E72A7"/>
    <w:rsid w:val="004F0BB3"/>
    <w:rsid w:val="004F13D6"/>
    <w:rsid w:val="004F3424"/>
    <w:rsid w:val="004F4009"/>
    <w:rsid w:val="004F44BB"/>
    <w:rsid w:val="004F5484"/>
    <w:rsid w:val="004F69A8"/>
    <w:rsid w:val="00501607"/>
    <w:rsid w:val="005046D8"/>
    <w:rsid w:val="00504CF3"/>
    <w:rsid w:val="005052E7"/>
    <w:rsid w:val="00506DF3"/>
    <w:rsid w:val="00507B1B"/>
    <w:rsid w:val="00510393"/>
    <w:rsid w:val="00513B46"/>
    <w:rsid w:val="00514257"/>
    <w:rsid w:val="00514B78"/>
    <w:rsid w:val="0051769D"/>
    <w:rsid w:val="0052059F"/>
    <w:rsid w:val="00520ECD"/>
    <w:rsid w:val="00521803"/>
    <w:rsid w:val="00522A22"/>
    <w:rsid w:val="00523CEA"/>
    <w:rsid w:val="0052464B"/>
    <w:rsid w:val="005252FE"/>
    <w:rsid w:val="00525B2D"/>
    <w:rsid w:val="005265A0"/>
    <w:rsid w:val="00530490"/>
    <w:rsid w:val="0053190D"/>
    <w:rsid w:val="005319C8"/>
    <w:rsid w:val="0053246E"/>
    <w:rsid w:val="00533097"/>
    <w:rsid w:val="0053340F"/>
    <w:rsid w:val="00533F5C"/>
    <w:rsid w:val="00535037"/>
    <w:rsid w:val="00537D83"/>
    <w:rsid w:val="005404EA"/>
    <w:rsid w:val="005406D3"/>
    <w:rsid w:val="00544367"/>
    <w:rsid w:val="0054549D"/>
    <w:rsid w:val="00545C32"/>
    <w:rsid w:val="00546433"/>
    <w:rsid w:val="005468CC"/>
    <w:rsid w:val="00546E43"/>
    <w:rsid w:val="00547F23"/>
    <w:rsid w:val="00550B77"/>
    <w:rsid w:val="00550B78"/>
    <w:rsid w:val="00552293"/>
    <w:rsid w:val="00552C35"/>
    <w:rsid w:val="00552C79"/>
    <w:rsid w:val="00553B75"/>
    <w:rsid w:val="0055436B"/>
    <w:rsid w:val="00555C65"/>
    <w:rsid w:val="0055751A"/>
    <w:rsid w:val="005577A3"/>
    <w:rsid w:val="00557884"/>
    <w:rsid w:val="00557A23"/>
    <w:rsid w:val="00560BBB"/>
    <w:rsid w:val="005618E3"/>
    <w:rsid w:val="00561BDA"/>
    <w:rsid w:val="0056401C"/>
    <w:rsid w:val="0056461A"/>
    <w:rsid w:val="00564D0E"/>
    <w:rsid w:val="00565761"/>
    <w:rsid w:val="00565DED"/>
    <w:rsid w:val="00565E5A"/>
    <w:rsid w:val="005662D3"/>
    <w:rsid w:val="005664BE"/>
    <w:rsid w:val="00566F4B"/>
    <w:rsid w:val="0057007E"/>
    <w:rsid w:val="00570174"/>
    <w:rsid w:val="005708E2"/>
    <w:rsid w:val="005731AE"/>
    <w:rsid w:val="00573DC0"/>
    <w:rsid w:val="005744FB"/>
    <w:rsid w:val="005745EE"/>
    <w:rsid w:val="00574BD0"/>
    <w:rsid w:val="00575B34"/>
    <w:rsid w:val="0057600B"/>
    <w:rsid w:val="0057623F"/>
    <w:rsid w:val="00576F5B"/>
    <w:rsid w:val="00580D6D"/>
    <w:rsid w:val="0058164E"/>
    <w:rsid w:val="005826BB"/>
    <w:rsid w:val="00583274"/>
    <w:rsid w:val="005845A8"/>
    <w:rsid w:val="00585CCE"/>
    <w:rsid w:val="00586428"/>
    <w:rsid w:val="005904E2"/>
    <w:rsid w:val="00591164"/>
    <w:rsid w:val="005925E8"/>
    <w:rsid w:val="0059472F"/>
    <w:rsid w:val="005949B6"/>
    <w:rsid w:val="00594E40"/>
    <w:rsid w:val="00595A19"/>
    <w:rsid w:val="00595D75"/>
    <w:rsid w:val="00595F47"/>
    <w:rsid w:val="005979E0"/>
    <w:rsid w:val="005A052F"/>
    <w:rsid w:val="005A074C"/>
    <w:rsid w:val="005A0F67"/>
    <w:rsid w:val="005A1C3B"/>
    <w:rsid w:val="005A22AD"/>
    <w:rsid w:val="005A33AD"/>
    <w:rsid w:val="005A3683"/>
    <w:rsid w:val="005A6E3C"/>
    <w:rsid w:val="005A71EB"/>
    <w:rsid w:val="005A77AE"/>
    <w:rsid w:val="005A7C32"/>
    <w:rsid w:val="005B32FD"/>
    <w:rsid w:val="005B4758"/>
    <w:rsid w:val="005B51C4"/>
    <w:rsid w:val="005B6CD3"/>
    <w:rsid w:val="005B6D30"/>
    <w:rsid w:val="005C07A0"/>
    <w:rsid w:val="005C1BC0"/>
    <w:rsid w:val="005C3B0E"/>
    <w:rsid w:val="005C4B58"/>
    <w:rsid w:val="005C533F"/>
    <w:rsid w:val="005C6C1E"/>
    <w:rsid w:val="005D1412"/>
    <w:rsid w:val="005D2181"/>
    <w:rsid w:val="005D2DE4"/>
    <w:rsid w:val="005D2FDC"/>
    <w:rsid w:val="005D5A82"/>
    <w:rsid w:val="005D5F78"/>
    <w:rsid w:val="005D6898"/>
    <w:rsid w:val="005D6ED9"/>
    <w:rsid w:val="005D7A09"/>
    <w:rsid w:val="005E02EB"/>
    <w:rsid w:val="005E169A"/>
    <w:rsid w:val="005E1A0E"/>
    <w:rsid w:val="005E2A2F"/>
    <w:rsid w:val="005E3431"/>
    <w:rsid w:val="005E4EF4"/>
    <w:rsid w:val="005F26ED"/>
    <w:rsid w:val="005F2B8A"/>
    <w:rsid w:val="005F2C50"/>
    <w:rsid w:val="005F2D6B"/>
    <w:rsid w:val="005F349F"/>
    <w:rsid w:val="005F3FBC"/>
    <w:rsid w:val="005F57CD"/>
    <w:rsid w:val="005F6E2F"/>
    <w:rsid w:val="005F75B2"/>
    <w:rsid w:val="005F76F1"/>
    <w:rsid w:val="005F7FAE"/>
    <w:rsid w:val="00600BF9"/>
    <w:rsid w:val="00600FD4"/>
    <w:rsid w:val="00601EE4"/>
    <w:rsid w:val="00602495"/>
    <w:rsid w:val="006025E9"/>
    <w:rsid w:val="00602720"/>
    <w:rsid w:val="00602D14"/>
    <w:rsid w:val="00604AA5"/>
    <w:rsid w:val="00605E60"/>
    <w:rsid w:val="00606CE8"/>
    <w:rsid w:val="00606FB5"/>
    <w:rsid w:val="006123A4"/>
    <w:rsid w:val="00612BC1"/>
    <w:rsid w:val="006132AB"/>
    <w:rsid w:val="006139DC"/>
    <w:rsid w:val="0061447B"/>
    <w:rsid w:val="00614678"/>
    <w:rsid w:val="00616D48"/>
    <w:rsid w:val="00616D52"/>
    <w:rsid w:val="006172F7"/>
    <w:rsid w:val="006174DF"/>
    <w:rsid w:val="0062074D"/>
    <w:rsid w:val="00620F4F"/>
    <w:rsid w:val="00621D12"/>
    <w:rsid w:val="00622422"/>
    <w:rsid w:val="00622D68"/>
    <w:rsid w:val="0062415F"/>
    <w:rsid w:val="006252C4"/>
    <w:rsid w:val="00625870"/>
    <w:rsid w:val="00625D56"/>
    <w:rsid w:val="0062737A"/>
    <w:rsid w:val="0062780F"/>
    <w:rsid w:val="00627B80"/>
    <w:rsid w:val="00627BA4"/>
    <w:rsid w:val="0063138B"/>
    <w:rsid w:val="0063161E"/>
    <w:rsid w:val="006318D6"/>
    <w:rsid w:val="00633601"/>
    <w:rsid w:val="006349DC"/>
    <w:rsid w:val="00635EA5"/>
    <w:rsid w:val="006361FE"/>
    <w:rsid w:val="006362B0"/>
    <w:rsid w:val="006363CD"/>
    <w:rsid w:val="00636E7C"/>
    <w:rsid w:val="00637C05"/>
    <w:rsid w:val="006402DB"/>
    <w:rsid w:val="006418AA"/>
    <w:rsid w:val="00641FBB"/>
    <w:rsid w:val="00643DDE"/>
    <w:rsid w:val="00645A66"/>
    <w:rsid w:val="006467D4"/>
    <w:rsid w:val="006471B9"/>
    <w:rsid w:val="006502F0"/>
    <w:rsid w:val="00650457"/>
    <w:rsid w:val="006505C3"/>
    <w:rsid w:val="006515F9"/>
    <w:rsid w:val="00651709"/>
    <w:rsid w:val="00651B99"/>
    <w:rsid w:val="006525F7"/>
    <w:rsid w:val="006532E5"/>
    <w:rsid w:val="00653655"/>
    <w:rsid w:val="00653A9E"/>
    <w:rsid w:val="00653F82"/>
    <w:rsid w:val="0065487D"/>
    <w:rsid w:val="00655CAB"/>
    <w:rsid w:val="00656154"/>
    <w:rsid w:val="00656182"/>
    <w:rsid w:val="00661CA1"/>
    <w:rsid w:val="00662A1E"/>
    <w:rsid w:val="006631BB"/>
    <w:rsid w:val="0066555E"/>
    <w:rsid w:val="0066569F"/>
    <w:rsid w:val="0066689C"/>
    <w:rsid w:val="00667A77"/>
    <w:rsid w:val="00670639"/>
    <w:rsid w:val="00671345"/>
    <w:rsid w:val="00672BBB"/>
    <w:rsid w:val="006732A7"/>
    <w:rsid w:val="00673D37"/>
    <w:rsid w:val="0067498B"/>
    <w:rsid w:val="006750AF"/>
    <w:rsid w:val="00676671"/>
    <w:rsid w:val="00681663"/>
    <w:rsid w:val="00683360"/>
    <w:rsid w:val="00684E39"/>
    <w:rsid w:val="006856CF"/>
    <w:rsid w:val="0068590E"/>
    <w:rsid w:val="00686375"/>
    <w:rsid w:val="0068663B"/>
    <w:rsid w:val="00687017"/>
    <w:rsid w:val="0068757D"/>
    <w:rsid w:val="00687975"/>
    <w:rsid w:val="0069004E"/>
    <w:rsid w:val="0069050F"/>
    <w:rsid w:val="006914D7"/>
    <w:rsid w:val="006916EA"/>
    <w:rsid w:val="00692494"/>
    <w:rsid w:val="00693238"/>
    <w:rsid w:val="00693776"/>
    <w:rsid w:val="00693C5B"/>
    <w:rsid w:val="006955B6"/>
    <w:rsid w:val="00696AAD"/>
    <w:rsid w:val="00697B3E"/>
    <w:rsid w:val="00697F1D"/>
    <w:rsid w:val="006A00B7"/>
    <w:rsid w:val="006A03D2"/>
    <w:rsid w:val="006A0D3A"/>
    <w:rsid w:val="006A1A81"/>
    <w:rsid w:val="006A26B5"/>
    <w:rsid w:val="006A2B06"/>
    <w:rsid w:val="006A3792"/>
    <w:rsid w:val="006A3EB8"/>
    <w:rsid w:val="006A3F03"/>
    <w:rsid w:val="006A4130"/>
    <w:rsid w:val="006A4309"/>
    <w:rsid w:val="006A4A65"/>
    <w:rsid w:val="006A4F1B"/>
    <w:rsid w:val="006A5DED"/>
    <w:rsid w:val="006A5FC4"/>
    <w:rsid w:val="006A6BA8"/>
    <w:rsid w:val="006B09C8"/>
    <w:rsid w:val="006B0C4A"/>
    <w:rsid w:val="006B224F"/>
    <w:rsid w:val="006B56AC"/>
    <w:rsid w:val="006B5B26"/>
    <w:rsid w:val="006B7795"/>
    <w:rsid w:val="006B7986"/>
    <w:rsid w:val="006C1512"/>
    <w:rsid w:val="006C2BDF"/>
    <w:rsid w:val="006C2D9A"/>
    <w:rsid w:val="006C316C"/>
    <w:rsid w:val="006C3A01"/>
    <w:rsid w:val="006C4918"/>
    <w:rsid w:val="006C4F7F"/>
    <w:rsid w:val="006C5A8C"/>
    <w:rsid w:val="006C77F6"/>
    <w:rsid w:val="006C7C71"/>
    <w:rsid w:val="006D0508"/>
    <w:rsid w:val="006D0EC6"/>
    <w:rsid w:val="006D1B9D"/>
    <w:rsid w:val="006D208E"/>
    <w:rsid w:val="006D20A8"/>
    <w:rsid w:val="006D30EE"/>
    <w:rsid w:val="006D33BD"/>
    <w:rsid w:val="006D3F4B"/>
    <w:rsid w:val="006D42B2"/>
    <w:rsid w:val="006D51B7"/>
    <w:rsid w:val="006D5969"/>
    <w:rsid w:val="006D5D50"/>
    <w:rsid w:val="006D5E6B"/>
    <w:rsid w:val="006D5EA3"/>
    <w:rsid w:val="006D64AA"/>
    <w:rsid w:val="006D69AE"/>
    <w:rsid w:val="006D6F0C"/>
    <w:rsid w:val="006D6F43"/>
    <w:rsid w:val="006E0246"/>
    <w:rsid w:val="006E0A6C"/>
    <w:rsid w:val="006E0DED"/>
    <w:rsid w:val="006E14CB"/>
    <w:rsid w:val="006E28F7"/>
    <w:rsid w:val="006E2F89"/>
    <w:rsid w:val="006E4282"/>
    <w:rsid w:val="006E6924"/>
    <w:rsid w:val="006F048D"/>
    <w:rsid w:val="006F067B"/>
    <w:rsid w:val="006F0C3F"/>
    <w:rsid w:val="006F1088"/>
    <w:rsid w:val="006F1B88"/>
    <w:rsid w:val="006F1E1C"/>
    <w:rsid w:val="006F1E86"/>
    <w:rsid w:val="006F2170"/>
    <w:rsid w:val="006F261E"/>
    <w:rsid w:val="006F2793"/>
    <w:rsid w:val="006F3186"/>
    <w:rsid w:val="006F31A8"/>
    <w:rsid w:val="006F56F7"/>
    <w:rsid w:val="006F5BC1"/>
    <w:rsid w:val="006F6236"/>
    <w:rsid w:val="006F72B1"/>
    <w:rsid w:val="0070168D"/>
    <w:rsid w:val="007016E3"/>
    <w:rsid w:val="0070172A"/>
    <w:rsid w:val="00702CE3"/>
    <w:rsid w:val="00703BF5"/>
    <w:rsid w:val="00704AAB"/>
    <w:rsid w:val="00704D2A"/>
    <w:rsid w:val="0070601A"/>
    <w:rsid w:val="0070606F"/>
    <w:rsid w:val="007105D4"/>
    <w:rsid w:val="0071121B"/>
    <w:rsid w:val="00712109"/>
    <w:rsid w:val="00712A55"/>
    <w:rsid w:val="007136A1"/>
    <w:rsid w:val="00713C9F"/>
    <w:rsid w:val="007147CF"/>
    <w:rsid w:val="007160C6"/>
    <w:rsid w:val="00717585"/>
    <w:rsid w:val="00717EE0"/>
    <w:rsid w:val="0072056D"/>
    <w:rsid w:val="00722665"/>
    <w:rsid w:val="00723723"/>
    <w:rsid w:val="007247E7"/>
    <w:rsid w:val="00724C6E"/>
    <w:rsid w:val="00724FFF"/>
    <w:rsid w:val="007251F8"/>
    <w:rsid w:val="00726F14"/>
    <w:rsid w:val="00727F19"/>
    <w:rsid w:val="00727FB1"/>
    <w:rsid w:val="00730220"/>
    <w:rsid w:val="00732DE2"/>
    <w:rsid w:val="00732F70"/>
    <w:rsid w:val="007343F7"/>
    <w:rsid w:val="007345A6"/>
    <w:rsid w:val="00734667"/>
    <w:rsid w:val="0073489E"/>
    <w:rsid w:val="007349C8"/>
    <w:rsid w:val="00735EE6"/>
    <w:rsid w:val="00736A88"/>
    <w:rsid w:val="00740CCE"/>
    <w:rsid w:val="00741BDD"/>
    <w:rsid w:val="007431A8"/>
    <w:rsid w:val="0074591F"/>
    <w:rsid w:val="00746D3E"/>
    <w:rsid w:val="0074706E"/>
    <w:rsid w:val="00747A84"/>
    <w:rsid w:val="00750805"/>
    <w:rsid w:val="00750C4E"/>
    <w:rsid w:val="007514AF"/>
    <w:rsid w:val="00752224"/>
    <w:rsid w:val="007524D4"/>
    <w:rsid w:val="00752594"/>
    <w:rsid w:val="007538BE"/>
    <w:rsid w:val="00754A28"/>
    <w:rsid w:val="007553F1"/>
    <w:rsid w:val="0075610C"/>
    <w:rsid w:val="00756270"/>
    <w:rsid w:val="0075650C"/>
    <w:rsid w:val="00756CFA"/>
    <w:rsid w:val="00757043"/>
    <w:rsid w:val="00757954"/>
    <w:rsid w:val="00757FA3"/>
    <w:rsid w:val="00760353"/>
    <w:rsid w:val="0076060D"/>
    <w:rsid w:val="00760F4B"/>
    <w:rsid w:val="00760FE8"/>
    <w:rsid w:val="0076139B"/>
    <w:rsid w:val="00761A39"/>
    <w:rsid w:val="00763044"/>
    <w:rsid w:val="00763072"/>
    <w:rsid w:val="00763C0D"/>
    <w:rsid w:val="00764530"/>
    <w:rsid w:val="007646ED"/>
    <w:rsid w:val="00765728"/>
    <w:rsid w:val="0076574B"/>
    <w:rsid w:val="007662E2"/>
    <w:rsid w:val="0076720B"/>
    <w:rsid w:val="007679F1"/>
    <w:rsid w:val="00767BBC"/>
    <w:rsid w:val="00770305"/>
    <w:rsid w:val="00770370"/>
    <w:rsid w:val="00771A57"/>
    <w:rsid w:val="00771CD2"/>
    <w:rsid w:val="0077246C"/>
    <w:rsid w:val="00772553"/>
    <w:rsid w:val="0077405E"/>
    <w:rsid w:val="00774377"/>
    <w:rsid w:val="00775D1D"/>
    <w:rsid w:val="007768E9"/>
    <w:rsid w:val="007800D1"/>
    <w:rsid w:val="00782130"/>
    <w:rsid w:val="00782612"/>
    <w:rsid w:val="00783C58"/>
    <w:rsid w:val="00783D1D"/>
    <w:rsid w:val="007857C2"/>
    <w:rsid w:val="00786B31"/>
    <w:rsid w:val="007876D7"/>
    <w:rsid w:val="00790376"/>
    <w:rsid w:val="007907B1"/>
    <w:rsid w:val="007908BF"/>
    <w:rsid w:val="00792DBC"/>
    <w:rsid w:val="00792DD9"/>
    <w:rsid w:val="007941C9"/>
    <w:rsid w:val="00795C43"/>
    <w:rsid w:val="0079695D"/>
    <w:rsid w:val="00797127"/>
    <w:rsid w:val="007974C9"/>
    <w:rsid w:val="00797509"/>
    <w:rsid w:val="007A23F8"/>
    <w:rsid w:val="007A26F3"/>
    <w:rsid w:val="007A38F1"/>
    <w:rsid w:val="007A3B50"/>
    <w:rsid w:val="007A4687"/>
    <w:rsid w:val="007A4CCA"/>
    <w:rsid w:val="007A54EA"/>
    <w:rsid w:val="007A59A5"/>
    <w:rsid w:val="007A5CAA"/>
    <w:rsid w:val="007A6651"/>
    <w:rsid w:val="007A6AFF"/>
    <w:rsid w:val="007A7A95"/>
    <w:rsid w:val="007A7B3E"/>
    <w:rsid w:val="007B01A2"/>
    <w:rsid w:val="007B276E"/>
    <w:rsid w:val="007B2CBD"/>
    <w:rsid w:val="007B33CB"/>
    <w:rsid w:val="007B3DB1"/>
    <w:rsid w:val="007B41B7"/>
    <w:rsid w:val="007B6BB7"/>
    <w:rsid w:val="007B7B7B"/>
    <w:rsid w:val="007C01BD"/>
    <w:rsid w:val="007C102F"/>
    <w:rsid w:val="007C12A3"/>
    <w:rsid w:val="007C1FE2"/>
    <w:rsid w:val="007C30AD"/>
    <w:rsid w:val="007C3C52"/>
    <w:rsid w:val="007C5A0B"/>
    <w:rsid w:val="007C61F5"/>
    <w:rsid w:val="007C67B9"/>
    <w:rsid w:val="007C764F"/>
    <w:rsid w:val="007D020F"/>
    <w:rsid w:val="007D662A"/>
    <w:rsid w:val="007D7B00"/>
    <w:rsid w:val="007D7C24"/>
    <w:rsid w:val="007E011D"/>
    <w:rsid w:val="007E0439"/>
    <w:rsid w:val="007E1901"/>
    <w:rsid w:val="007E1FA8"/>
    <w:rsid w:val="007E1FAE"/>
    <w:rsid w:val="007E228D"/>
    <w:rsid w:val="007E3316"/>
    <w:rsid w:val="007E3DDA"/>
    <w:rsid w:val="007E46F3"/>
    <w:rsid w:val="007E506E"/>
    <w:rsid w:val="007E56D3"/>
    <w:rsid w:val="007E58F1"/>
    <w:rsid w:val="007E78B7"/>
    <w:rsid w:val="007E7B9D"/>
    <w:rsid w:val="007F1F63"/>
    <w:rsid w:val="007F3B1F"/>
    <w:rsid w:val="007F3B27"/>
    <w:rsid w:val="007F3DFE"/>
    <w:rsid w:val="007F3E3C"/>
    <w:rsid w:val="007F44B5"/>
    <w:rsid w:val="007F4F7E"/>
    <w:rsid w:val="007F6068"/>
    <w:rsid w:val="007F6CDD"/>
    <w:rsid w:val="007F71EC"/>
    <w:rsid w:val="007F7FB4"/>
    <w:rsid w:val="0080063A"/>
    <w:rsid w:val="00800DBE"/>
    <w:rsid w:val="00801E62"/>
    <w:rsid w:val="00802EA0"/>
    <w:rsid w:val="00803295"/>
    <w:rsid w:val="00804489"/>
    <w:rsid w:val="00806703"/>
    <w:rsid w:val="0081014C"/>
    <w:rsid w:val="008103DF"/>
    <w:rsid w:val="00810410"/>
    <w:rsid w:val="0081042D"/>
    <w:rsid w:val="008112B6"/>
    <w:rsid w:val="00813697"/>
    <w:rsid w:val="00813DD0"/>
    <w:rsid w:val="00814983"/>
    <w:rsid w:val="00815D18"/>
    <w:rsid w:val="008164D0"/>
    <w:rsid w:val="00816BB5"/>
    <w:rsid w:val="0081784C"/>
    <w:rsid w:val="00821CB7"/>
    <w:rsid w:val="008232A1"/>
    <w:rsid w:val="00823992"/>
    <w:rsid w:val="00823C0D"/>
    <w:rsid w:val="008260AE"/>
    <w:rsid w:val="00831CDC"/>
    <w:rsid w:val="008322BC"/>
    <w:rsid w:val="00832ED3"/>
    <w:rsid w:val="008354F9"/>
    <w:rsid w:val="008357F4"/>
    <w:rsid w:val="00835FE5"/>
    <w:rsid w:val="00836184"/>
    <w:rsid w:val="00836F7C"/>
    <w:rsid w:val="00840BF4"/>
    <w:rsid w:val="00841B37"/>
    <w:rsid w:val="00842C3D"/>
    <w:rsid w:val="0084320D"/>
    <w:rsid w:val="00843E2B"/>
    <w:rsid w:val="00845640"/>
    <w:rsid w:val="008457C9"/>
    <w:rsid w:val="00846785"/>
    <w:rsid w:val="008522B8"/>
    <w:rsid w:val="00853936"/>
    <w:rsid w:val="00853DF2"/>
    <w:rsid w:val="00853F47"/>
    <w:rsid w:val="00854706"/>
    <w:rsid w:val="00854EAA"/>
    <w:rsid w:val="00854FF5"/>
    <w:rsid w:val="00855C42"/>
    <w:rsid w:val="0086276E"/>
    <w:rsid w:val="00863DEA"/>
    <w:rsid w:val="00865C64"/>
    <w:rsid w:val="008704DF"/>
    <w:rsid w:val="00872B35"/>
    <w:rsid w:val="00872D9A"/>
    <w:rsid w:val="00873416"/>
    <w:rsid w:val="008735BA"/>
    <w:rsid w:val="00875DDB"/>
    <w:rsid w:val="00877340"/>
    <w:rsid w:val="0088002C"/>
    <w:rsid w:val="00882458"/>
    <w:rsid w:val="008830F1"/>
    <w:rsid w:val="00883899"/>
    <w:rsid w:val="008842A8"/>
    <w:rsid w:val="00884567"/>
    <w:rsid w:val="00885B34"/>
    <w:rsid w:val="008872D9"/>
    <w:rsid w:val="0088781E"/>
    <w:rsid w:val="00887A62"/>
    <w:rsid w:val="00890C5C"/>
    <w:rsid w:val="008914B2"/>
    <w:rsid w:val="00891D87"/>
    <w:rsid w:val="00892C44"/>
    <w:rsid w:val="00892ED1"/>
    <w:rsid w:val="00894A99"/>
    <w:rsid w:val="00896B57"/>
    <w:rsid w:val="00896F33"/>
    <w:rsid w:val="00896F7A"/>
    <w:rsid w:val="00897B60"/>
    <w:rsid w:val="008A0C76"/>
    <w:rsid w:val="008A1E48"/>
    <w:rsid w:val="008A24A0"/>
    <w:rsid w:val="008A32E5"/>
    <w:rsid w:val="008A381F"/>
    <w:rsid w:val="008A3ACC"/>
    <w:rsid w:val="008A4364"/>
    <w:rsid w:val="008A52E9"/>
    <w:rsid w:val="008A63F9"/>
    <w:rsid w:val="008A7A4E"/>
    <w:rsid w:val="008A7DA6"/>
    <w:rsid w:val="008B1F1E"/>
    <w:rsid w:val="008B2574"/>
    <w:rsid w:val="008B3C3B"/>
    <w:rsid w:val="008B43DE"/>
    <w:rsid w:val="008B44D3"/>
    <w:rsid w:val="008B4906"/>
    <w:rsid w:val="008B4A41"/>
    <w:rsid w:val="008B4F59"/>
    <w:rsid w:val="008B5071"/>
    <w:rsid w:val="008B52E3"/>
    <w:rsid w:val="008B52FE"/>
    <w:rsid w:val="008B5F93"/>
    <w:rsid w:val="008B609B"/>
    <w:rsid w:val="008C1175"/>
    <w:rsid w:val="008C31A0"/>
    <w:rsid w:val="008C3B87"/>
    <w:rsid w:val="008C4673"/>
    <w:rsid w:val="008C7806"/>
    <w:rsid w:val="008C7A92"/>
    <w:rsid w:val="008D16F9"/>
    <w:rsid w:val="008D1D07"/>
    <w:rsid w:val="008D2360"/>
    <w:rsid w:val="008D38E3"/>
    <w:rsid w:val="008D5186"/>
    <w:rsid w:val="008D5C2F"/>
    <w:rsid w:val="008D5E5D"/>
    <w:rsid w:val="008D759F"/>
    <w:rsid w:val="008E0688"/>
    <w:rsid w:val="008E1A97"/>
    <w:rsid w:val="008E5DE6"/>
    <w:rsid w:val="008E6051"/>
    <w:rsid w:val="008F055F"/>
    <w:rsid w:val="008F11B3"/>
    <w:rsid w:val="008F1F44"/>
    <w:rsid w:val="008F2689"/>
    <w:rsid w:val="008F2860"/>
    <w:rsid w:val="008F2A77"/>
    <w:rsid w:val="008F41A3"/>
    <w:rsid w:val="008F4242"/>
    <w:rsid w:val="008F508E"/>
    <w:rsid w:val="008F538A"/>
    <w:rsid w:val="008F6F22"/>
    <w:rsid w:val="008F6FC7"/>
    <w:rsid w:val="008F799F"/>
    <w:rsid w:val="008F7AC3"/>
    <w:rsid w:val="008F7DB0"/>
    <w:rsid w:val="0090000A"/>
    <w:rsid w:val="0090087A"/>
    <w:rsid w:val="00900B7C"/>
    <w:rsid w:val="0090101F"/>
    <w:rsid w:val="009014B5"/>
    <w:rsid w:val="009014CD"/>
    <w:rsid w:val="009019DE"/>
    <w:rsid w:val="00901BFF"/>
    <w:rsid w:val="009029B0"/>
    <w:rsid w:val="00903CF3"/>
    <w:rsid w:val="00904717"/>
    <w:rsid w:val="0090472D"/>
    <w:rsid w:val="00904DA9"/>
    <w:rsid w:val="00905628"/>
    <w:rsid w:val="00907A6C"/>
    <w:rsid w:val="009108F3"/>
    <w:rsid w:val="0091284E"/>
    <w:rsid w:val="00912C03"/>
    <w:rsid w:val="00913AD2"/>
    <w:rsid w:val="00915ADC"/>
    <w:rsid w:val="00915E11"/>
    <w:rsid w:val="00915FAA"/>
    <w:rsid w:val="009167FC"/>
    <w:rsid w:val="00917464"/>
    <w:rsid w:val="009214F6"/>
    <w:rsid w:val="009224FB"/>
    <w:rsid w:val="00922B23"/>
    <w:rsid w:val="00922F24"/>
    <w:rsid w:val="0092324D"/>
    <w:rsid w:val="00923F30"/>
    <w:rsid w:val="00925204"/>
    <w:rsid w:val="009256E7"/>
    <w:rsid w:val="009266E5"/>
    <w:rsid w:val="00926E0D"/>
    <w:rsid w:val="009270DB"/>
    <w:rsid w:val="00927C6B"/>
    <w:rsid w:val="00930187"/>
    <w:rsid w:val="009327E7"/>
    <w:rsid w:val="00932A3B"/>
    <w:rsid w:val="009353F9"/>
    <w:rsid w:val="009362C4"/>
    <w:rsid w:val="00936751"/>
    <w:rsid w:val="00936F85"/>
    <w:rsid w:val="00937315"/>
    <w:rsid w:val="009419D8"/>
    <w:rsid w:val="00941EB7"/>
    <w:rsid w:val="00942884"/>
    <w:rsid w:val="009437B2"/>
    <w:rsid w:val="00943F47"/>
    <w:rsid w:val="0094420C"/>
    <w:rsid w:val="0094658C"/>
    <w:rsid w:val="00946CF2"/>
    <w:rsid w:val="00947022"/>
    <w:rsid w:val="00951DE2"/>
    <w:rsid w:val="00951EEF"/>
    <w:rsid w:val="009524EB"/>
    <w:rsid w:val="00952B8B"/>
    <w:rsid w:val="009532AE"/>
    <w:rsid w:val="009549FE"/>
    <w:rsid w:val="00954E38"/>
    <w:rsid w:val="00956366"/>
    <w:rsid w:val="00960975"/>
    <w:rsid w:val="00960C60"/>
    <w:rsid w:val="00961531"/>
    <w:rsid w:val="00961850"/>
    <w:rsid w:val="009618B7"/>
    <w:rsid w:val="009624D6"/>
    <w:rsid w:val="00964D94"/>
    <w:rsid w:val="00967AC8"/>
    <w:rsid w:val="009701AB"/>
    <w:rsid w:val="00970E8C"/>
    <w:rsid w:val="009714FE"/>
    <w:rsid w:val="009720DE"/>
    <w:rsid w:val="00972A12"/>
    <w:rsid w:val="00972B19"/>
    <w:rsid w:val="009734FE"/>
    <w:rsid w:val="00973911"/>
    <w:rsid w:val="00973A69"/>
    <w:rsid w:val="0097731F"/>
    <w:rsid w:val="00977548"/>
    <w:rsid w:val="00977981"/>
    <w:rsid w:val="00977F31"/>
    <w:rsid w:val="0098087A"/>
    <w:rsid w:val="00981BDE"/>
    <w:rsid w:val="009829B6"/>
    <w:rsid w:val="0098410A"/>
    <w:rsid w:val="00984214"/>
    <w:rsid w:val="00987745"/>
    <w:rsid w:val="0099098F"/>
    <w:rsid w:val="00990D73"/>
    <w:rsid w:val="00991DD4"/>
    <w:rsid w:val="009940C7"/>
    <w:rsid w:val="009943EE"/>
    <w:rsid w:val="00995691"/>
    <w:rsid w:val="00996EE8"/>
    <w:rsid w:val="009973D2"/>
    <w:rsid w:val="009A2144"/>
    <w:rsid w:val="009A2260"/>
    <w:rsid w:val="009A2948"/>
    <w:rsid w:val="009A304C"/>
    <w:rsid w:val="009A3727"/>
    <w:rsid w:val="009A411C"/>
    <w:rsid w:val="009A43B4"/>
    <w:rsid w:val="009A51BB"/>
    <w:rsid w:val="009A563B"/>
    <w:rsid w:val="009A5EA8"/>
    <w:rsid w:val="009A76B2"/>
    <w:rsid w:val="009B26D0"/>
    <w:rsid w:val="009B2C76"/>
    <w:rsid w:val="009B2F82"/>
    <w:rsid w:val="009B3086"/>
    <w:rsid w:val="009B3577"/>
    <w:rsid w:val="009B39E3"/>
    <w:rsid w:val="009B77D0"/>
    <w:rsid w:val="009C0AEC"/>
    <w:rsid w:val="009C1390"/>
    <w:rsid w:val="009C2AB7"/>
    <w:rsid w:val="009C3915"/>
    <w:rsid w:val="009C4497"/>
    <w:rsid w:val="009C46CF"/>
    <w:rsid w:val="009C5269"/>
    <w:rsid w:val="009C5500"/>
    <w:rsid w:val="009C5AAE"/>
    <w:rsid w:val="009C60AD"/>
    <w:rsid w:val="009C623F"/>
    <w:rsid w:val="009C66D2"/>
    <w:rsid w:val="009C6972"/>
    <w:rsid w:val="009C70F5"/>
    <w:rsid w:val="009C74DA"/>
    <w:rsid w:val="009D0921"/>
    <w:rsid w:val="009D09EE"/>
    <w:rsid w:val="009D1580"/>
    <w:rsid w:val="009D27C2"/>
    <w:rsid w:val="009D2C8C"/>
    <w:rsid w:val="009D604B"/>
    <w:rsid w:val="009D69E1"/>
    <w:rsid w:val="009E0747"/>
    <w:rsid w:val="009E08A7"/>
    <w:rsid w:val="009E2333"/>
    <w:rsid w:val="009E240C"/>
    <w:rsid w:val="009E42C6"/>
    <w:rsid w:val="009E4481"/>
    <w:rsid w:val="009E5B30"/>
    <w:rsid w:val="009E642C"/>
    <w:rsid w:val="009E7567"/>
    <w:rsid w:val="009E770E"/>
    <w:rsid w:val="009F0423"/>
    <w:rsid w:val="009F130F"/>
    <w:rsid w:val="009F3460"/>
    <w:rsid w:val="009F74B1"/>
    <w:rsid w:val="009F7E71"/>
    <w:rsid w:val="00A001C5"/>
    <w:rsid w:val="00A003F9"/>
    <w:rsid w:val="00A007D9"/>
    <w:rsid w:val="00A01BC1"/>
    <w:rsid w:val="00A02A6F"/>
    <w:rsid w:val="00A03531"/>
    <w:rsid w:val="00A04094"/>
    <w:rsid w:val="00A04D49"/>
    <w:rsid w:val="00A051C1"/>
    <w:rsid w:val="00A053DF"/>
    <w:rsid w:val="00A05766"/>
    <w:rsid w:val="00A07E8F"/>
    <w:rsid w:val="00A11DA8"/>
    <w:rsid w:val="00A142CD"/>
    <w:rsid w:val="00A14A88"/>
    <w:rsid w:val="00A15261"/>
    <w:rsid w:val="00A167EE"/>
    <w:rsid w:val="00A16C78"/>
    <w:rsid w:val="00A17A81"/>
    <w:rsid w:val="00A17F39"/>
    <w:rsid w:val="00A20520"/>
    <w:rsid w:val="00A21470"/>
    <w:rsid w:val="00A21E15"/>
    <w:rsid w:val="00A226AF"/>
    <w:rsid w:val="00A22D70"/>
    <w:rsid w:val="00A24033"/>
    <w:rsid w:val="00A24416"/>
    <w:rsid w:val="00A30669"/>
    <w:rsid w:val="00A30A84"/>
    <w:rsid w:val="00A30B3B"/>
    <w:rsid w:val="00A30F01"/>
    <w:rsid w:val="00A33882"/>
    <w:rsid w:val="00A33892"/>
    <w:rsid w:val="00A33A01"/>
    <w:rsid w:val="00A34715"/>
    <w:rsid w:val="00A347B0"/>
    <w:rsid w:val="00A348F8"/>
    <w:rsid w:val="00A3587D"/>
    <w:rsid w:val="00A35DCD"/>
    <w:rsid w:val="00A3744B"/>
    <w:rsid w:val="00A410AE"/>
    <w:rsid w:val="00A41260"/>
    <w:rsid w:val="00A4186A"/>
    <w:rsid w:val="00A4346F"/>
    <w:rsid w:val="00A4376B"/>
    <w:rsid w:val="00A43DCC"/>
    <w:rsid w:val="00A43F26"/>
    <w:rsid w:val="00A44847"/>
    <w:rsid w:val="00A45142"/>
    <w:rsid w:val="00A5037F"/>
    <w:rsid w:val="00A52465"/>
    <w:rsid w:val="00A550DA"/>
    <w:rsid w:val="00A55ACA"/>
    <w:rsid w:val="00A56559"/>
    <w:rsid w:val="00A56E34"/>
    <w:rsid w:val="00A57AE9"/>
    <w:rsid w:val="00A57D30"/>
    <w:rsid w:val="00A60034"/>
    <w:rsid w:val="00A606AB"/>
    <w:rsid w:val="00A62064"/>
    <w:rsid w:val="00A62902"/>
    <w:rsid w:val="00A62C8A"/>
    <w:rsid w:val="00A62ED4"/>
    <w:rsid w:val="00A62F15"/>
    <w:rsid w:val="00A63251"/>
    <w:rsid w:val="00A651D1"/>
    <w:rsid w:val="00A65D76"/>
    <w:rsid w:val="00A66C56"/>
    <w:rsid w:val="00A66E57"/>
    <w:rsid w:val="00A679C1"/>
    <w:rsid w:val="00A700DA"/>
    <w:rsid w:val="00A70B80"/>
    <w:rsid w:val="00A70F85"/>
    <w:rsid w:val="00A71979"/>
    <w:rsid w:val="00A72DDF"/>
    <w:rsid w:val="00A74311"/>
    <w:rsid w:val="00A75901"/>
    <w:rsid w:val="00A759F7"/>
    <w:rsid w:val="00A77EBF"/>
    <w:rsid w:val="00A80983"/>
    <w:rsid w:val="00A81A1E"/>
    <w:rsid w:val="00A81C38"/>
    <w:rsid w:val="00A82762"/>
    <w:rsid w:val="00A835D6"/>
    <w:rsid w:val="00A83FB8"/>
    <w:rsid w:val="00A8506C"/>
    <w:rsid w:val="00A850E0"/>
    <w:rsid w:val="00A869E5"/>
    <w:rsid w:val="00A86D93"/>
    <w:rsid w:val="00A86FB0"/>
    <w:rsid w:val="00A91024"/>
    <w:rsid w:val="00A916C8"/>
    <w:rsid w:val="00A9187F"/>
    <w:rsid w:val="00A934EF"/>
    <w:rsid w:val="00A93E5D"/>
    <w:rsid w:val="00A9415E"/>
    <w:rsid w:val="00A96082"/>
    <w:rsid w:val="00A96117"/>
    <w:rsid w:val="00A96841"/>
    <w:rsid w:val="00A96E65"/>
    <w:rsid w:val="00A96E7B"/>
    <w:rsid w:val="00A979E7"/>
    <w:rsid w:val="00AA0CA8"/>
    <w:rsid w:val="00AA0E89"/>
    <w:rsid w:val="00AA44E1"/>
    <w:rsid w:val="00AA5818"/>
    <w:rsid w:val="00AA595E"/>
    <w:rsid w:val="00AA6584"/>
    <w:rsid w:val="00AA7215"/>
    <w:rsid w:val="00AB09F0"/>
    <w:rsid w:val="00AB0D07"/>
    <w:rsid w:val="00AB118B"/>
    <w:rsid w:val="00AB2F42"/>
    <w:rsid w:val="00AB4500"/>
    <w:rsid w:val="00AB51DE"/>
    <w:rsid w:val="00AB5218"/>
    <w:rsid w:val="00AB571A"/>
    <w:rsid w:val="00AB5782"/>
    <w:rsid w:val="00AB64F2"/>
    <w:rsid w:val="00AB6866"/>
    <w:rsid w:val="00AB6A3B"/>
    <w:rsid w:val="00AC01F5"/>
    <w:rsid w:val="00AC2741"/>
    <w:rsid w:val="00AC28CC"/>
    <w:rsid w:val="00AC33EC"/>
    <w:rsid w:val="00AC3520"/>
    <w:rsid w:val="00AC3DDF"/>
    <w:rsid w:val="00AC4F33"/>
    <w:rsid w:val="00AC4F8D"/>
    <w:rsid w:val="00AC598F"/>
    <w:rsid w:val="00AC5ED0"/>
    <w:rsid w:val="00AD0E3B"/>
    <w:rsid w:val="00AD226F"/>
    <w:rsid w:val="00AD2893"/>
    <w:rsid w:val="00AD460B"/>
    <w:rsid w:val="00AD4DE5"/>
    <w:rsid w:val="00AD63AA"/>
    <w:rsid w:val="00AD734D"/>
    <w:rsid w:val="00AD761E"/>
    <w:rsid w:val="00AE0584"/>
    <w:rsid w:val="00AE2399"/>
    <w:rsid w:val="00AE369D"/>
    <w:rsid w:val="00AE3DC6"/>
    <w:rsid w:val="00AE4DEA"/>
    <w:rsid w:val="00AE7127"/>
    <w:rsid w:val="00AF0A87"/>
    <w:rsid w:val="00AF1A22"/>
    <w:rsid w:val="00AF1F42"/>
    <w:rsid w:val="00AF2823"/>
    <w:rsid w:val="00AF291F"/>
    <w:rsid w:val="00AF325D"/>
    <w:rsid w:val="00AF3E11"/>
    <w:rsid w:val="00AF3ECD"/>
    <w:rsid w:val="00B00CEE"/>
    <w:rsid w:val="00B01F04"/>
    <w:rsid w:val="00B02AD9"/>
    <w:rsid w:val="00B0343E"/>
    <w:rsid w:val="00B041B6"/>
    <w:rsid w:val="00B0423C"/>
    <w:rsid w:val="00B0525C"/>
    <w:rsid w:val="00B058D0"/>
    <w:rsid w:val="00B07278"/>
    <w:rsid w:val="00B07D73"/>
    <w:rsid w:val="00B106A2"/>
    <w:rsid w:val="00B10926"/>
    <w:rsid w:val="00B10FEC"/>
    <w:rsid w:val="00B12552"/>
    <w:rsid w:val="00B12A1C"/>
    <w:rsid w:val="00B12D4E"/>
    <w:rsid w:val="00B12E5F"/>
    <w:rsid w:val="00B1335E"/>
    <w:rsid w:val="00B14365"/>
    <w:rsid w:val="00B15976"/>
    <w:rsid w:val="00B15FFA"/>
    <w:rsid w:val="00B17BFE"/>
    <w:rsid w:val="00B207A2"/>
    <w:rsid w:val="00B2518F"/>
    <w:rsid w:val="00B253E8"/>
    <w:rsid w:val="00B25995"/>
    <w:rsid w:val="00B3036D"/>
    <w:rsid w:val="00B311D3"/>
    <w:rsid w:val="00B32EBD"/>
    <w:rsid w:val="00B33BCD"/>
    <w:rsid w:val="00B34B33"/>
    <w:rsid w:val="00B40010"/>
    <w:rsid w:val="00B40624"/>
    <w:rsid w:val="00B42295"/>
    <w:rsid w:val="00B447A3"/>
    <w:rsid w:val="00B4488B"/>
    <w:rsid w:val="00B45938"/>
    <w:rsid w:val="00B462E1"/>
    <w:rsid w:val="00B51768"/>
    <w:rsid w:val="00B51DD1"/>
    <w:rsid w:val="00B526A2"/>
    <w:rsid w:val="00B53BEC"/>
    <w:rsid w:val="00B53CAD"/>
    <w:rsid w:val="00B53FE3"/>
    <w:rsid w:val="00B559F7"/>
    <w:rsid w:val="00B5644B"/>
    <w:rsid w:val="00B569DC"/>
    <w:rsid w:val="00B6052A"/>
    <w:rsid w:val="00B609FC"/>
    <w:rsid w:val="00B61267"/>
    <w:rsid w:val="00B62919"/>
    <w:rsid w:val="00B62D53"/>
    <w:rsid w:val="00B62E66"/>
    <w:rsid w:val="00B64AEE"/>
    <w:rsid w:val="00B655C6"/>
    <w:rsid w:val="00B67010"/>
    <w:rsid w:val="00B72680"/>
    <w:rsid w:val="00B72901"/>
    <w:rsid w:val="00B73775"/>
    <w:rsid w:val="00B74326"/>
    <w:rsid w:val="00B7673D"/>
    <w:rsid w:val="00B76A2F"/>
    <w:rsid w:val="00B76CE4"/>
    <w:rsid w:val="00B76E6E"/>
    <w:rsid w:val="00B775F5"/>
    <w:rsid w:val="00B77B2C"/>
    <w:rsid w:val="00B80970"/>
    <w:rsid w:val="00B80FA1"/>
    <w:rsid w:val="00B832C9"/>
    <w:rsid w:val="00B83896"/>
    <w:rsid w:val="00B85FF8"/>
    <w:rsid w:val="00B874C9"/>
    <w:rsid w:val="00B879A4"/>
    <w:rsid w:val="00B87F78"/>
    <w:rsid w:val="00B906CD"/>
    <w:rsid w:val="00B91079"/>
    <w:rsid w:val="00B92861"/>
    <w:rsid w:val="00B93222"/>
    <w:rsid w:val="00B94191"/>
    <w:rsid w:val="00B95680"/>
    <w:rsid w:val="00B96543"/>
    <w:rsid w:val="00B96552"/>
    <w:rsid w:val="00B96831"/>
    <w:rsid w:val="00B974BB"/>
    <w:rsid w:val="00B97D4C"/>
    <w:rsid w:val="00BA045D"/>
    <w:rsid w:val="00BA0741"/>
    <w:rsid w:val="00BA1503"/>
    <w:rsid w:val="00BA16A9"/>
    <w:rsid w:val="00BA171E"/>
    <w:rsid w:val="00BA262F"/>
    <w:rsid w:val="00BA42F6"/>
    <w:rsid w:val="00BA4643"/>
    <w:rsid w:val="00BA50B9"/>
    <w:rsid w:val="00BA55AB"/>
    <w:rsid w:val="00BA58FF"/>
    <w:rsid w:val="00BA5B1F"/>
    <w:rsid w:val="00BA6A28"/>
    <w:rsid w:val="00BA769C"/>
    <w:rsid w:val="00BA7D8D"/>
    <w:rsid w:val="00BB3E0E"/>
    <w:rsid w:val="00BB5622"/>
    <w:rsid w:val="00BB5890"/>
    <w:rsid w:val="00BB5DCE"/>
    <w:rsid w:val="00BB7171"/>
    <w:rsid w:val="00BB7389"/>
    <w:rsid w:val="00BC0503"/>
    <w:rsid w:val="00BC07DB"/>
    <w:rsid w:val="00BC17F4"/>
    <w:rsid w:val="00BC20F2"/>
    <w:rsid w:val="00BC2131"/>
    <w:rsid w:val="00BC2132"/>
    <w:rsid w:val="00BC2B1E"/>
    <w:rsid w:val="00BC2CB2"/>
    <w:rsid w:val="00BC2FA1"/>
    <w:rsid w:val="00BC3BF3"/>
    <w:rsid w:val="00BC6E9F"/>
    <w:rsid w:val="00BD020B"/>
    <w:rsid w:val="00BD046A"/>
    <w:rsid w:val="00BD32DC"/>
    <w:rsid w:val="00BD3479"/>
    <w:rsid w:val="00BD3E2D"/>
    <w:rsid w:val="00BD44D2"/>
    <w:rsid w:val="00BD499A"/>
    <w:rsid w:val="00BD65EF"/>
    <w:rsid w:val="00BD6B6C"/>
    <w:rsid w:val="00BE02C6"/>
    <w:rsid w:val="00BE097B"/>
    <w:rsid w:val="00BE109E"/>
    <w:rsid w:val="00BE2951"/>
    <w:rsid w:val="00BE2A91"/>
    <w:rsid w:val="00BE31A7"/>
    <w:rsid w:val="00BE377B"/>
    <w:rsid w:val="00BE400C"/>
    <w:rsid w:val="00BE6609"/>
    <w:rsid w:val="00BE7AB5"/>
    <w:rsid w:val="00BE7F0D"/>
    <w:rsid w:val="00BF0CB8"/>
    <w:rsid w:val="00BF1BF1"/>
    <w:rsid w:val="00BF1C40"/>
    <w:rsid w:val="00BF20D2"/>
    <w:rsid w:val="00BF2A60"/>
    <w:rsid w:val="00BF3114"/>
    <w:rsid w:val="00BF32FF"/>
    <w:rsid w:val="00BF3F39"/>
    <w:rsid w:val="00BF491A"/>
    <w:rsid w:val="00BF666C"/>
    <w:rsid w:val="00BF68CC"/>
    <w:rsid w:val="00BF7C13"/>
    <w:rsid w:val="00C0249D"/>
    <w:rsid w:val="00C030D0"/>
    <w:rsid w:val="00C03814"/>
    <w:rsid w:val="00C05952"/>
    <w:rsid w:val="00C05BB1"/>
    <w:rsid w:val="00C1059D"/>
    <w:rsid w:val="00C107D3"/>
    <w:rsid w:val="00C11E25"/>
    <w:rsid w:val="00C12FAE"/>
    <w:rsid w:val="00C14935"/>
    <w:rsid w:val="00C1679C"/>
    <w:rsid w:val="00C212E7"/>
    <w:rsid w:val="00C21A83"/>
    <w:rsid w:val="00C22DE4"/>
    <w:rsid w:val="00C241D3"/>
    <w:rsid w:val="00C243C8"/>
    <w:rsid w:val="00C2568A"/>
    <w:rsid w:val="00C2606C"/>
    <w:rsid w:val="00C268D0"/>
    <w:rsid w:val="00C26A0D"/>
    <w:rsid w:val="00C3082D"/>
    <w:rsid w:val="00C30E71"/>
    <w:rsid w:val="00C31195"/>
    <w:rsid w:val="00C3119B"/>
    <w:rsid w:val="00C33AF0"/>
    <w:rsid w:val="00C33BFD"/>
    <w:rsid w:val="00C33F18"/>
    <w:rsid w:val="00C355CA"/>
    <w:rsid w:val="00C366CB"/>
    <w:rsid w:val="00C36B4E"/>
    <w:rsid w:val="00C370C7"/>
    <w:rsid w:val="00C37584"/>
    <w:rsid w:val="00C378FF"/>
    <w:rsid w:val="00C37F0C"/>
    <w:rsid w:val="00C400C1"/>
    <w:rsid w:val="00C4050D"/>
    <w:rsid w:val="00C40DC5"/>
    <w:rsid w:val="00C41385"/>
    <w:rsid w:val="00C4159F"/>
    <w:rsid w:val="00C416C4"/>
    <w:rsid w:val="00C41805"/>
    <w:rsid w:val="00C41E7A"/>
    <w:rsid w:val="00C41EAE"/>
    <w:rsid w:val="00C41EC2"/>
    <w:rsid w:val="00C41ECC"/>
    <w:rsid w:val="00C43979"/>
    <w:rsid w:val="00C4530A"/>
    <w:rsid w:val="00C46685"/>
    <w:rsid w:val="00C46745"/>
    <w:rsid w:val="00C47629"/>
    <w:rsid w:val="00C507FC"/>
    <w:rsid w:val="00C509DB"/>
    <w:rsid w:val="00C511A3"/>
    <w:rsid w:val="00C5156E"/>
    <w:rsid w:val="00C5401D"/>
    <w:rsid w:val="00C54231"/>
    <w:rsid w:val="00C54C3D"/>
    <w:rsid w:val="00C55439"/>
    <w:rsid w:val="00C5623C"/>
    <w:rsid w:val="00C56441"/>
    <w:rsid w:val="00C56A85"/>
    <w:rsid w:val="00C56BA2"/>
    <w:rsid w:val="00C574A4"/>
    <w:rsid w:val="00C57A7F"/>
    <w:rsid w:val="00C606EA"/>
    <w:rsid w:val="00C61191"/>
    <w:rsid w:val="00C6477C"/>
    <w:rsid w:val="00C65A1B"/>
    <w:rsid w:val="00C6698E"/>
    <w:rsid w:val="00C66D60"/>
    <w:rsid w:val="00C67298"/>
    <w:rsid w:val="00C6783D"/>
    <w:rsid w:val="00C70EB8"/>
    <w:rsid w:val="00C72835"/>
    <w:rsid w:val="00C72902"/>
    <w:rsid w:val="00C76439"/>
    <w:rsid w:val="00C765BE"/>
    <w:rsid w:val="00C76724"/>
    <w:rsid w:val="00C805BD"/>
    <w:rsid w:val="00C80CAA"/>
    <w:rsid w:val="00C81017"/>
    <w:rsid w:val="00C810DB"/>
    <w:rsid w:val="00C81170"/>
    <w:rsid w:val="00C8144B"/>
    <w:rsid w:val="00C814AD"/>
    <w:rsid w:val="00C822BC"/>
    <w:rsid w:val="00C83D55"/>
    <w:rsid w:val="00C84B23"/>
    <w:rsid w:val="00C85DC6"/>
    <w:rsid w:val="00C85F63"/>
    <w:rsid w:val="00C86527"/>
    <w:rsid w:val="00C872E7"/>
    <w:rsid w:val="00C8756F"/>
    <w:rsid w:val="00C87981"/>
    <w:rsid w:val="00C87BB6"/>
    <w:rsid w:val="00C921F2"/>
    <w:rsid w:val="00C93646"/>
    <w:rsid w:val="00C967DB"/>
    <w:rsid w:val="00C96C4B"/>
    <w:rsid w:val="00C97086"/>
    <w:rsid w:val="00C97752"/>
    <w:rsid w:val="00CA038D"/>
    <w:rsid w:val="00CA2F8B"/>
    <w:rsid w:val="00CA475D"/>
    <w:rsid w:val="00CA4DF1"/>
    <w:rsid w:val="00CA5186"/>
    <w:rsid w:val="00CA7580"/>
    <w:rsid w:val="00CA7A62"/>
    <w:rsid w:val="00CB023A"/>
    <w:rsid w:val="00CB2104"/>
    <w:rsid w:val="00CB3256"/>
    <w:rsid w:val="00CB3D09"/>
    <w:rsid w:val="00CB4274"/>
    <w:rsid w:val="00CB4430"/>
    <w:rsid w:val="00CB5C12"/>
    <w:rsid w:val="00CB6AAB"/>
    <w:rsid w:val="00CB6D59"/>
    <w:rsid w:val="00CB72C2"/>
    <w:rsid w:val="00CB7775"/>
    <w:rsid w:val="00CC04C4"/>
    <w:rsid w:val="00CC2F48"/>
    <w:rsid w:val="00CC3307"/>
    <w:rsid w:val="00CC38B8"/>
    <w:rsid w:val="00CC578C"/>
    <w:rsid w:val="00CC7A5E"/>
    <w:rsid w:val="00CD02B9"/>
    <w:rsid w:val="00CD295A"/>
    <w:rsid w:val="00CD425B"/>
    <w:rsid w:val="00CD4875"/>
    <w:rsid w:val="00CD711E"/>
    <w:rsid w:val="00CE0358"/>
    <w:rsid w:val="00CE10CB"/>
    <w:rsid w:val="00CE124B"/>
    <w:rsid w:val="00CE16D8"/>
    <w:rsid w:val="00CE1844"/>
    <w:rsid w:val="00CE206A"/>
    <w:rsid w:val="00CE368A"/>
    <w:rsid w:val="00CE40C8"/>
    <w:rsid w:val="00CE40F7"/>
    <w:rsid w:val="00CE42F3"/>
    <w:rsid w:val="00CE50B9"/>
    <w:rsid w:val="00CE58D1"/>
    <w:rsid w:val="00CE7B58"/>
    <w:rsid w:val="00CF0053"/>
    <w:rsid w:val="00CF111F"/>
    <w:rsid w:val="00CF1508"/>
    <w:rsid w:val="00CF1F6F"/>
    <w:rsid w:val="00CF3392"/>
    <w:rsid w:val="00CF523B"/>
    <w:rsid w:val="00CF5436"/>
    <w:rsid w:val="00CF5930"/>
    <w:rsid w:val="00CF5D81"/>
    <w:rsid w:val="00CF73A4"/>
    <w:rsid w:val="00CF73DE"/>
    <w:rsid w:val="00CF7C2D"/>
    <w:rsid w:val="00CF7D9C"/>
    <w:rsid w:val="00D01750"/>
    <w:rsid w:val="00D0175C"/>
    <w:rsid w:val="00D03D3D"/>
    <w:rsid w:val="00D05674"/>
    <w:rsid w:val="00D06985"/>
    <w:rsid w:val="00D0737D"/>
    <w:rsid w:val="00D07E7A"/>
    <w:rsid w:val="00D1058B"/>
    <w:rsid w:val="00D10E69"/>
    <w:rsid w:val="00D11163"/>
    <w:rsid w:val="00D11863"/>
    <w:rsid w:val="00D11FCE"/>
    <w:rsid w:val="00D12D6F"/>
    <w:rsid w:val="00D13451"/>
    <w:rsid w:val="00D13E29"/>
    <w:rsid w:val="00D1462D"/>
    <w:rsid w:val="00D15189"/>
    <w:rsid w:val="00D15436"/>
    <w:rsid w:val="00D15A9D"/>
    <w:rsid w:val="00D16A4C"/>
    <w:rsid w:val="00D20CC3"/>
    <w:rsid w:val="00D2448C"/>
    <w:rsid w:val="00D24A3B"/>
    <w:rsid w:val="00D2654D"/>
    <w:rsid w:val="00D273AF"/>
    <w:rsid w:val="00D30174"/>
    <w:rsid w:val="00D31314"/>
    <w:rsid w:val="00D32992"/>
    <w:rsid w:val="00D33052"/>
    <w:rsid w:val="00D34417"/>
    <w:rsid w:val="00D350A9"/>
    <w:rsid w:val="00D360ED"/>
    <w:rsid w:val="00D3699F"/>
    <w:rsid w:val="00D3791A"/>
    <w:rsid w:val="00D37A1B"/>
    <w:rsid w:val="00D4039F"/>
    <w:rsid w:val="00D40786"/>
    <w:rsid w:val="00D41B52"/>
    <w:rsid w:val="00D41FAD"/>
    <w:rsid w:val="00D42D35"/>
    <w:rsid w:val="00D43790"/>
    <w:rsid w:val="00D45743"/>
    <w:rsid w:val="00D47516"/>
    <w:rsid w:val="00D503D4"/>
    <w:rsid w:val="00D50A54"/>
    <w:rsid w:val="00D51D52"/>
    <w:rsid w:val="00D521B7"/>
    <w:rsid w:val="00D532A8"/>
    <w:rsid w:val="00D5335F"/>
    <w:rsid w:val="00D5382C"/>
    <w:rsid w:val="00D5388D"/>
    <w:rsid w:val="00D5469E"/>
    <w:rsid w:val="00D54B5D"/>
    <w:rsid w:val="00D55BF5"/>
    <w:rsid w:val="00D57749"/>
    <w:rsid w:val="00D57962"/>
    <w:rsid w:val="00D60ADD"/>
    <w:rsid w:val="00D60C2F"/>
    <w:rsid w:val="00D6166E"/>
    <w:rsid w:val="00D63C06"/>
    <w:rsid w:val="00D65DCA"/>
    <w:rsid w:val="00D667F0"/>
    <w:rsid w:val="00D67072"/>
    <w:rsid w:val="00D67448"/>
    <w:rsid w:val="00D71133"/>
    <w:rsid w:val="00D72620"/>
    <w:rsid w:val="00D740A9"/>
    <w:rsid w:val="00D748CA"/>
    <w:rsid w:val="00D77F1F"/>
    <w:rsid w:val="00D80772"/>
    <w:rsid w:val="00D83A84"/>
    <w:rsid w:val="00D861EE"/>
    <w:rsid w:val="00D906D5"/>
    <w:rsid w:val="00D91122"/>
    <w:rsid w:val="00D91E2F"/>
    <w:rsid w:val="00D9232D"/>
    <w:rsid w:val="00D92A33"/>
    <w:rsid w:val="00D93DC9"/>
    <w:rsid w:val="00D941BD"/>
    <w:rsid w:val="00D94820"/>
    <w:rsid w:val="00D954F4"/>
    <w:rsid w:val="00D95B09"/>
    <w:rsid w:val="00D95C7C"/>
    <w:rsid w:val="00D95EDB"/>
    <w:rsid w:val="00DA2554"/>
    <w:rsid w:val="00DA2F4C"/>
    <w:rsid w:val="00DA31A1"/>
    <w:rsid w:val="00DA3777"/>
    <w:rsid w:val="00DA54E5"/>
    <w:rsid w:val="00DA56FE"/>
    <w:rsid w:val="00DA6272"/>
    <w:rsid w:val="00DA6827"/>
    <w:rsid w:val="00DB15E3"/>
    <w:rsid w:val="00DB37D4"/>
    <w:rsid w:val="00DB3BA4"/>
    <w:rsid w:val="00DB4558"/>
    <w:rsid w:val="00DB6684"/>
    <w:rsid w:val="00DC039C"/>
    <w:rsid w:val="00DC0907"/>
    <w:rsid w:val="00DC09BE"/>
    <w:rsid w:val="00DC0C00"/>
    <w:rsid w:val="00DC1A27"/>
    <w:rsid w:val="00DC1C80"/>
    <w:rsid w:val="00DC40C9"/>
    <w:rsid w:val="00DC5D75"/>
    <w:rsid w:val="00DC5DE4"/>
    <w:rsid w:val="00DC6402"/>
    <w:rsid w:val="00DC67CE"/>
    <w:rsid w:val="00DD205F"/>
    <w:rsid w:val="00DD2678"/>
    <w:rsid w:val="00DD28CE"/>
    <w:rsid w:val="00DD3C14"/>
    <w:rsid w:val="00DD5F3F"/>
    <w:rsid w:val="00DD7EC2"/>
    <w:rsid w:val="00DE00AE"/>
    <w:rsid w:val="00DE1230"/>
    <w:rsid w:val="00DE12A8"/>
    <w:rsid w:val="00DE1AE6"/>
    <w:rsid w:val="00DE2387"/>
    <w:rsid w:val="00DE2431"/>
    <w:rsid w:val="00DE3089"/>
    <w:rsid w:val="00DE5344"/>
    <w:rsid w:val="00DE5E9B"/>
    <w:rsid w:val="00DE6688"/>
    <w:rsid w:val="00DE67C3"/>
    <w:rsid w:val="00DF10C6"/>
    <w:rsid w:val="00DF16F1"/>
    <w:rsid w:val="00DF3B8A"/>
    <w:rsid w:val="00DF3DA3"/>
    <w:rsid w:val="00DF4019"/>
    <w:rsid w:val="00DF5A93"/>
    <w:rsid w:val="00DF6B4E"/>
    <w:rsid w:val="00E00835"/>
    <w:rsid w:val="00E00FE0"/>
    <w:rsid w:val="00E010DB"/>
    <w:rsid w:val="00E012B7"/>
    <w:rsid w:val="00E015C1"/>
    <w:rsid w:val="00E02C9D"/>
    <w:rsid w:val="00E039A4"/>
    <w:rsid w:val="00E03AFD"/>
    <w:rsid w:val="00E04531"/>
    <w:rsid w:val="00E04768"/>
    <w:rsid w:val="00E04960"/>
    <w:rsid w:val="00E049B2"/>
    <w:rsid w:val="00E053CB"/>
    <w:rsid w:val="00E05693"/>
    <w:rsid w:val="00E05B2E"/>
    <w:rsid w:val="00E0625B"/>
    <w:rsid w:val="00E06504"/>
    <w:rsid w:val="00E06660"/>
    <w:rsid w:val="00E06AF0"/>
    <w:rsid w:val="00E0736A"/>
    <w:rsid w:val="00E10070"/>
    <w:rsid w:val="00E102D3"/>
    <w:rsid w:val="00E10A2B"/>
    <w:rsid w:val="00E10CCF"/>
    <w:rsid w:val="00E114C0"/>
    <w:rsid w:val="00E11F60"/>
    <w:rsid w:val="00E13464"/>
    <w:rsid w:val="00E1459C"/>
    <w:rsid w:val="00E154DD"/>
    <w:rsid w:val="00E16608"/>
    <w:rsid w:val="00E16EF9"/>
    <w:rsid w:val="00E173FB"/>
    <w:rsid w:val="00E17876"/>
    <w:rsid w:val="00E17E5B"/>
    <w:rsid w:val="00E17E77"/>
    <w:rsid w:val="00E219DC"/>
    <w:rsid w:val="00E21BFF"/>
    <w:rsid w:val="00E22161"/>
    <w:rsid w:val="00E22A38"/>
    <w:rsid w:val="00E24F81"/>
    <w:rsid w:val="00E256D8"/>
    <w:rsid w:val="00E25DFC"/>
    <w:rsid w:val="00E26B17"/>
    <w:rsid w:val="00E27058"/>
    <w:rsid w:val="00E27237"/>
    <w:rsid w:val="00E27241"/>
    <w:rsid w:val="00E272DC"/>
    <w:rsid w:val="00E274C6"/>
    <w:rsid w:val="00E27906"/>
    <w:rsid w:val="00E300CD"/>
    <w:rsid w:val="00E30A2A"/>
    <w:rsid w:val="00E31296"/>
    <w:rsid w:val="00E322C3"/>
    <w:rsid w:val="00E3250F"/>
    <w:rsid w:val="00E3316F"/>
    <w:rsid w:val="00E342E1"/>
    <w:rsid w:val="00E34AC0"/>
    <w:rsid w:val="00E3535F"/>
    <w:rsid w:val="00E36D26"/>
    <w:rsid w:val="00E37D92"/>
    <w:rsid w:val="00E4087E"/>
    <w:rsid w:val="00E4091F"/>
    <w:rsid w:val="00E41B66"/>
    <w:rsid w:val="00E41D38"/>
    <w:rsid w:val="00E423E7"/>
    <w:rsid w:val="00E43F04"/>
    <w:rsid w:val="00E44598"/>
    <w:rsid w:val="00E45629"/>
    <w:rsid w:val="00E457EE"/>
    <w:rsid w:val="00E466AF"/>
    <w:rsid w:val="00E46D19"/>
    <w:rsid w:val="00E4780F"/>
    <w:rsid w:val="00E51BED"/>
    <w:rsid w:val="00E52CEE"/>
    <w:rsid w:val="00E52FC3"/>
    <w:rsid w:val="00E53843"/>
    <w:rsid w:val="00E53D64"/>
    <w:rsid w:val="00E54796"/>
    <w:rsid w:val="00E5583A"/>
    <w:rsid w:val="00E57B26"/>
    <w:rsid w:val="00E6154B"/>
    <w:rsid w:val="00E632BE"/>
    <w:rsid w:val="00E63539"/>
    <w:rsid w:val="00E64C37"/>
    <w:rsid w:val="00E65FA6"/>
    <w:rsid w:val="00E6653C"/>
    <w:rsid w:val="00E6684A"/>
    <w:rsid w:val="00E6755B"/>
    <w:rsid w:val="00E67604"/>
    <w:rsid w:val="00E67E77"/>
    <w:rsid w:val="00E7073E"/>
    <w:rsid w:val="00E7189C"/>
    <w:rsid w:val="00E7232B"/>
    <w:rsid w:val="00E72884"/>
    <w:rsid w:val="00E75957"/>
    <w:rsid w:val="00E75FCF"/>
    <w:rsid w:val="00E76DD5"/>
    <w:rsid w:val="00E77585"/>
    <w:rsid w:val="00E775C5"/>
    <w:rsid w:val="00E80668"/>
    <w:rsid w:val="00E80BC3"/>
    <w:rsid w:val="00E8107F"/>
    <w:rsid w:val="00E817A8"/>
    <w:rsid w:val="00E81CD7"/>
    <w:rsid w:val="00E83993"/>
    <w:rsid w:val="00E8563C"/>
    <w:rsid w:val="00E85F76"/>
    <w:rsid w:val="00E865EF"/>
    <w:rsid w:val="00E870E4"/>
    <w:rsid w:val="00E92DA3"/>
    <w:rsid w:val="00E936B6"/>
    <w:rsid w:val="00E94054"/>
    <w:rsid w:val="00E9496C"/>
    <w:rsid w:val="00E9721F"/>
    <w:rsid w:val="00EA0902"/>
    <w:rsid w:val="00EA10F5"/>
    <w:rsid w:val="00EA2263"/>
    <w:rsid w:val="00EA22C1"/>
    <w:rsid w:val="00EA3655"/>
    <w:rsid w:val="00EA381A"/>
    <w:rsid w:val="00EA3BA5"/>
    <w:rsid w:val="00EA40B7"/>
    <w:rsid w:val="00EA4C3E"/>
    <w:rsid w:val="00EA6283"/>
    <w:rsid w:val="00EA655A"/>
    <w:rsid w:val="00EA6CFA"/>
    <w:rsid w:val="00EA72B8"/>
    <w:rsid w:val="00EB1048"/>
    <w:rsid w:val="00EB1121"/>
    <w:rsid w:val="00EB114C"/>
    <w:rsid w:val="00EB2911"/>
    <w:rsid w:val="00EB73B8"/>
    <w:rsid w:val="00EB7918"/>
    <w:rsid w:val="00EC0A02"/>
    <w:rsid w:val="00EC0B2B"/>
    <w:rsid w:val="00EC11FC"/>
    <w:rsid w:val="00EC1D24"/>
    <w:rsid w:val="00EC2E42"/>
    <w:rsid w:val="00EC432D"/>
    <w:rsid w:val="00EC50AC"/>
    <w:rsid w:val="00EC53A7"/>
    <w:rsid w:val="00EC5AE5"/>
    <w:rsid w:val="00EC6525"/>
    <w:rsid w:val="00EC71A4"/>
    <w:rsid w:val="00EC7D67"/>
    <w:rsid w:val="00ED05E7"/>
    <w:rsid w:val="00ED1AB6"/>
    <w:rsid w:val="00ED2170"/>
    <w:rsid w:val="00ED2EDE"/>
    <w:rsid w:val="00ED3A4E"/>
    <w:rsid w:val="00ED3ABF"/>
    <w:rsid w:val="00ED418D"/>
    <w:rsid w:val="00ED45ED"/>
    <w:rsid w:val="00ED5BE9"/>
    <w:rsid w:val="00ED5FC0"/>
    <w:rsid w:val="00ED5FEA"/>
    <w:rsid w:val="00ED7430"/>
    <w:rsid w:val="00ED76AA"/>
    <w:rsid w:val="00ED792E"/>
    <w:rsid w:val="00EE071B"/>
    <w:rsid w:val="00EE07D3"/>
    <w:rsid w:val="00EE128F"/>
    <w:rsid w:val="00EE2349"/>
    <w:rsid w:val="00EE2592"/>
    <w:rsid w:val="00EE407F"/>
    <w:rsid w:val="00EE44FD"/>
    <w:rsid w:val="00EE461D"/>
    <w:rsid w:val="00EE4859"/>
    <w:rsid w:val="00EE5BA8"/>
    <w:rsid w:val="00EE7F7F"/>
    <w:rsid w:val="00EF27DD"/>
    <w:rsid w:val="00EF2AF3"/>
    <w:rsid w:val="00EF41C0"/>
    <w:rsid w:val="00EF4882"/>
    <w:rsid w:val="00EF4988"/>
    <w:rsid w:val="00EF4AE4"/>
    <w:rsid w:val="00EF5192"/>
    <w:rsid w:val="00EF5314"/>
    <w:rsid w:val="00EF5560"/>
    <w:rsid w:val="00EF6D58"/>
    <w:rsid w:val="00F0003D"/>
    <w:rsid w:val="00F0012D"/>
    <w:rsid w:val="00F00814"/>
    <w:rsid w:val="00F00FAF"/>
    <w:rsid w:val="00F02AFC"/>
    <w:rsid w:val="00F02DBA"/>
    <w:rsid w:val="00F0359A"/>
    <w:rsid w:val="00F044DE"/>
    <w:rsid w:val="00F04C8D"/>
    <w:rsid w:val="00F065C2"/>
    <w:rsid w:val="00F065EC"/>
    <w:rsid w:val="00F066C6"/>
    <w:rsid w:val="00F07093"/>
    <w:rsid w:val="00F0731D"/>
    <w:rsid w:val="00F102F9"/>
    <w:rsid w:val="00F104E2"/>
    <w:rsid w:val="00F105A7"/>
    <w:rsid w:val="00F11378"/>
    <w:rsid w:val="00F11805"/>
    <w:rsid w:val="00F12C4A"/>
    <w:rsid w:val="00F13557"/>
    <w:rsid w:val="00F141D2"/>
    <w:rsid w:val="00F144A5"/>
    <w:rsid w:val="00F14677"/>
    <w:rsid w:val="00F14EB9"/>
    <w:rsid w:val="00F1644E"/>
    <w:rsid w:val="00F16941"/>
    <w:rsid w:val="00F16B95"/>
    <w:rsid w:val="00F16FFA"/>
    <w:rsid w:val="00F2025B"/>
    <w:rsid w:val="00F235C4"/>
    <w:rsid w:val="00F23A32"/>
    <w:rsid w:val="00F2517C"/>
    <w:rsid w:val="00F25F19"/>
    <w:rsid w:val="00F31052"/>
    <w:rsid w:val="00F3109D"/>
    <w:rsid w:val="00F31D82"/>
    <w:rsid w:val="00F32AA1"/>
    <w:rsid w:val="00F33175"/>
    <w:rsid w:val="00F3454F"/>
    <w:rsid w:val="00F34A62"/>
    <w:rsid w:val="00F34E5D"/>
    <w:rsid w:val="00F3513C"/>
    <w:rsid w:val="00F3600C"/>
    <w:rsid w:val="00F372A3"/>
    <w:rsid w:val="00F3744D"/>
    <w:rsid w:val="00F3749F"/>
    <w:rsid w:val="00F40A04"/>
    <w:rsid w:val="00F4324B"/>
    <w:rsid w:val="00F43BD4"/>
    <w:rsid w:val="00F44D65"/>
    <w:rsid w:val="00F4686D"/>
    <w:rsid w:val="00F46A45"/>
    <w:rsid w:val="00F46A4E"/>
    <w:rsid w:val="00F47E5D"/>
    <w:rsid w:val="00F51750"/>
    <w:rsid w:val="00F5185E"/>
    <w:rsid w:val="00F51FD9"/>
    <w:rsid w:val="00F524E4"/>
    <w:rsid w:val="00F527AD"/>
    <w:rsid w:val="00F5374E"/>
    <w:rsid w:val="00F54D9E"/>
    <w:rsid w:val="00F55C8D"/>
    <w:rsid w:val="00F56D2D"/>
    <w:rsid w:val="00F56F7B"/>
    <w:rsid w:val="00F6016E"/>
    <w:rsid w:val="00F610BA"/>
    <w:rsid w:val="00F6176B"/>
    <w:rsid w:val="00F617AE"/>
    <w:rsid w:val="00F62C94"/>
    <w:rsid w:val="00F63C36"/>
    <w:rsid w:val="00F63FAC"/>
    <w:rsid w:val="00F653B6"/>
    <w:rsid w:val="00F666AB"/>
    <w:rsid w:val="00F705A9"/>
    <w:rsid w:val="00F7201B"/>
    <w:rsid w:val="00F721B4"/>
    <w:rsid w:val="00F74613"/>
    <w:rsid w:val="00F74687"/>
    <w:rsid w:val="00F750D8"/>
    <w:rsid w:val="00F76A9D"/>
    <w:rsid w:val="00F76D1B"/>
    <w:rsid w:val="00F80232"/>
    <w:rsid w:val="00F81767"/>
    <w:rsid w:val="00F821DF"/>
    <w:rsid w:val="00F82E75"/>
    <w:rsid w:val="00F838E4"/>
    <w:rsid w:val="00F83B44"/>
    <w:rsid w:val="00F84016"/>
    <w:rsid w:val="00F840CC"/>
    <w:rsid w:val="00F862A0"/>
    <w:rsid w:val="00F8689B"/>
    <w:rsid w:val="00F87371"/>
    <w:rsid w:val="00F910C7"/>
    <w:rsid w:val="00F91100"/>
    <w:rsid w:val="00F91172"/>
    <w:rsid w:val="00F939C8"/>
    <w:rsid w:val="00F94C82"/>
    <w:rsid w:val="00F94E4C"/>
    <w:rsid w:val="00F95037"/>
    <w:rsid w:val="00F95A38"/>
    <w:rsid w:val="00F96F7F"/>
    <w:rsid w:val="00F973F7"/>
    <w:rsid w:val="00F97DF5"/>
    <w:rsid w:val="00FA0A26"/>
    <w:rsid w:val="00FA1CB7"/>
    <w:rsid w:val="00FA397E"/>
    <w:rsid w:val="00FA45CE"/>
    <w:rsid w:val="00FA4DE8"/>
    <w:rsid w:val="00FA515E"/>
    <w:rsid w:val="00FB37AB"/>
    <w:rsid w:val="00FB4ACF"/>
    <w:rsid w:val="00FB6298"/>
    <w:rsid w:val="00FB6BB5"/>
    <w:rsid w:val="00FB7704"/>
    <w:rsid w:val="00FB7DF5"/>
    <w:rsid w:val="00FC0691"/>
    <w:rsid w:val="00FC368D"/>
    <w:rsid w:val="00FC3A98"/>
    <w:rsid w:val="00FC3CB2"/>
    <w:rsid w:val="00FC4393"/>
    <w:rsid w:val="00FC4B81"/>
    <w:rsid w:val="00FC5874"/>
    <w:rsid w:val="00FD0772"/>
    <w:rsid w:val="00FD07E1"/>
    <w:rsid w:val="00FD0CFD"/>
    <w:rsid w:val="00FD1408"/>
    <w:rsid w:val="00FD2E0D"/>
    <w:rsid w:val="00FD429F"/>
    <w:rsid w:val="00FD4EED"/>
    <w:rsid w:val="00FD53DC"/>
    <w:rsid w:val="00FD7140"/>
    <w:rsid w:val="00FD7E84"/>
    <w:rsid w:val="00FE2787"/>
    <w:rsid w:val="00FE2A07"/>
    <w:rsid w:val="00FE2B01"/>
    <w:rsid w:val="00FE37AB"/>
    <w:rsid w:val="00FE37C1"/>
    <w:rsid w:val="00FE39A8"/>
    <w:rsid w:val="00FE55E1"/>
    <w:rsid w:val="00FE63EA"/>
    <w:rsid w:val="00FE674B"/>
    <w:rsid w:val="00FE67AB"/>
    <w:rsid w:val="00FE6C2F"/>
    <w:rsid w:val="00FE7E4A"/>
    <w:rsid w:val="00FF050F"/>
    <w:rsid w:val="00FF0985"/>
    <w:rsid w:val="00FF2721"/>
    <w:rsid w:val="00FF2A9A"/>
    <w:rsid w:val="00FF409D"/>
    <w:rsid w:val="00FF484A"/>
    <w:rsid w:val="00FF4AD7"/>
    <w:rsid w:val="00FF5B2B"/>
    <w:rsid w:val="00FF5C03"/>
    <w:rsid w:val="00FF6270"/>
    <w:rsid w:val="00FF6AE4"/>
    <w:rsid w:val="00FF76EB"/>
    <w:rsid w:val="00FF79B4"/>
    <w:rsid w:val="00FF79F3"/>
    <w:rsid w:val="023F8606"/>
    <w:rsid w:val="052BB669"/>
    <w:rsid w:val="053B2CD4"/>
    <w:rsid w:val="05E9D071"/>
    <w:rsid w:val="0C6658A6"/>
    <w:rsid w:val="0D31DDFF"/>
    <w:rsid w:val="0DB5CD18"/>
    <w:rsid w:val="0FE0FBF7"/>
    <w:rsid w:val="101E7C9C"/>
    <w:rsid w:val="11D180BA"/>
    <w:rsid w:val="12BF6173"/>
    <w:rsid w:val="12C702A0"/>
    <w:rsid w:val="15DBF817"/>
    <w:rsid w:val="15E5F4F8"/>
    <w:rsid w:val="17E36A8D"/>
    <w:rsid w:val="194D7018"/>
    <w:rsid w:val="1EECE27F"/>
    <w:rsid w:val="21A95AD0"/>
    <w:rsid w:val="229C4618"/>
    <w:rsid w:val="233BA901"/>
    <w:rsid w:val="23B83FC2"/>
    <w:rsid w:val="275F4BEB"/>
    <w:rsid w:val="285C191F"/>
    <w:rsid w:val="28ACC6F8"/>
    <w:rsid w:val="292B54D3"/>
    <w:rsid w:val="294EE381"/>
    <w:rsid w:val="29C6BA1E"/>
    <w:rsid w:val="29D15D4A"/>
    <w:rsid w:val="2A90831B"/>
    <w:rsid w:val="2ACAC642"/>
    <w:rsid w:val="2E308604"/>
    <w:rsid w:val="2EA8FA75"/>
    <w:rsid w:val="2EEF6A44"/>
    <w:rsid w:val="2FE9EB9A"/>
    <w:rsid w:val="2FEFF476"/>
    <w:rsid w:val="30C34F45"/>
    <w:rsid w:val="30F79D77"/>
    <w:rsid w:val="36BFC7A5"/>
    <w:rsid w:val="37D5CBED"/>
    <w:rsid w:val="37E1B946"/>
    <w:rsid w:val="3808AFE3"/>
    <w:rsid w:val="39158F8F"/>
    <w:rsid w:val="392CBD52"/>
    <w:rsid w:val="3FDA64DC"/>
    <w:rsid w:val="4277965A"/>
    <w:rsid w:val="44113A50"/>
    <w:rsid w:val="44F6DAEC"/>
    <w:rsid w:val="455D1726"/>
    <w:rsid w:val="46D2BD5C"/>
    <w:rsid w:val="47124DA2"/>
    <w:rsid w:val="4885A114"/>
    <w:rsid w:val="48985217"/>
    <w:rsid w:val="4A104C03"/>
    <w:rsid w:val="4C28FB77"/>
    <w:rsid w:val="4D0C33ED"/>
    <w:rsid w:val="4DBDC8FD"/>
    <w:rsid w:val="5138536C"/>
    <w:rsid w:val="5158DEA8"/>
    <w:rsid w:val="5618F97A"/>
    <w:rsid w:val="5813A627"/>
    <w:rsid w:val="5AD612ED"/>
    <w:rsid w:val="5BC3A2AD"/>
    <w:rsid w:val="5C38D40D"/>
    <w:rsid w:val="5D7BDF25"/>
    <w:rsid w:val="5E4200A4"/>
    <w:rsid w:val="5ECEF700"/>
    <w:rsid w:val="5F4A96D0"/>
    <w:rsid w:val="5F6C836F"/>
    <w:rsid w:val="62CC3019"/>
    <w:rsid w:val="66CE8F27"/>
    <w:rsid w:val="6A6538AC"/>
    <w:rsid w:val="6BC61D3F"/>
    <w:rsid w:val="6D21C5E0"/>
    <w:rsid w:val="6F812E2C"/>
    <w:rsid w:val="70EAF25A"/>
    <w:rsid w:val="71141FE5"/>
    <w:rsid w:val="731890F8"/>
    <w:rsid w:val="744A8DAA"/>
    <w:rsid w:val="75B517EE"/>
    <w:rsid w:val="7BD6F7EF"/>
    <w:rsid w:val="7CFB0B98"/>
    <w:rsid w:val="7E24C21E"/>
    <w:rsid w:val="7F0778B1"/>
    <w:rsid w:val="7FB90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46B1B37"/>
  <w15:docId w15:val="{94CA408D-3586-4426-BEB7-13421593B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 w:qFormat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6555E"/>
    <w:pPr>
      <w:spacing w:before="200" w:after="200"/>
      <w:ind w:left="454"/>
    </w:pPr>
    <w:rPr>
      <w:rFonts w:ascii="Avenir Next LT Pro" w:hAnsi="Avenir Next LT Pro"/>
      <w:szCs w:val="24"/>
    </w:rPr>
  </w:style>
  <w:style w:type="paragraph" w:styleId="Ttulo1">
    <w:name w:val="heading 1"/>
    <w:basedOn w:val="Normal"/>
    <w:next w:val="Normal"/>
    <w:link w:val="Ttulo1Car"/>
    <w:qFormat/>
    <w:rsid w:val="00C370C7"/>
    <w:pPr>
      <w:keepNext/>
      <w:numPr>
        <w:numId w:val="5"/>
      </w:numPr>
      <w:spacing w:before="240" w:after="60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qFormat/>
    <w:rsid w:val="00C370C7"/>
    <w:pPr>
      <w:keepNext/>
      <w:numPr>
        <w:ilvl w:val="1"/>
        <w:numId w:val="5"/>
      </w:numPr>
      <w:spacing w:before="240" w:after="60"/>
      <w:outlineLvl w:val="1"/>
    </w:pPr>
    <w:rPr>
      <w:rFonts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C370C7"/>
    <w:pPr>
      <w:keepNext/>
      <w:numPr>
        <w:ilvl w:val="2"/>
        <w:numId w:val="5"/>
      </w:numPr>
      <w:spacing w:before="240" w:after="60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C370C7"/>
    <w:pPr>
      <w:keepNext/>
      <w:numPr>
        <w:ilvl w:val="3"/>
        <w:numId w:val="5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C370C7"/>
    <w:pPr>
      <w:numPr>
        <w:ilvl w:val="4"/>
        <w:numId w:val="5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C370C7"/>
    <w:pPr>
      <w:numPr>
        <w:ilvl w:val="5"/>
        <w:numId w:val="5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Ttulo7">
    <w:name w:val="heading 7"/>
    <w:basedOn w:val="Normal"/>
    <w:next w:val="Normal"/>
    <w:qFormat/>
    <w:rsid w:val="00C370C7"/>
    <w:pPr>
      <w:numPr>
        <w:ilvl w:val="6"/>
        <w:numId w:val="5"/>
      </w:numPr>
      <w:spacing w:before="240" w:after="60"/>
      <w:outlineLvl w:val="6"/>
    </w:pPr>
    <w:rPr>
      <w:rFonts w:ascii="Times New Roman" w:hAnsi="Times New Roman"/>
      <w:sz w:val="24"/>
    </w:rPr>
  </w:style>
  <w:style w:type="paragraph" w:styleId="Ttulo8">
    <w:name w:val="heading 8"/>
    <w:basedOn w:val="Normal"/>
    <w:next w:val="Normal"/>
    <w:qFormat/>
    <w:rsid w:val="00C370C7"/>
    <w:pPr>
      <w:numPr>
        <w:ilvl w:val="7"/>
        <w:numId w:val="5"/>
      </w:numPr>
      <w:spacing w:before="240" w:after="60"/>
      <w:outlineLvl w:val="7"/>
    </w:pPr>
    <w:rPr>
      <w:rFonts w:ascii="Times New Roman" w:hAnsi="Times New Roman"/>
      <w:i/>
      <w:iCs/>
      <w:sz w:val="24"/>
    </w:rPr>
  </w:style>
  <w:style w:type="paragraph" w:styleId="Ttulo9">
    <w:name w:val="heading 9"/>
    <w:basedOn w:val="Normal"/>
    <w:next w:val="Normal"/>
    <w:qFormat/>
    <w:rsid w:val="00C370C7"/>
    <w:pPr>
      <w:numPr>
        <w:ilvl w:val="8"/>
        <w:numId w:val="5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profesional">
    <w:name w:val="Table Professional"/>
    <w:basedOn w:val="Tablanormal"/>
    <w:rsid w:val="00977F3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uadrcula8">
    <w:name w:val="Table Grid 8"/>
    <w:aliases w:val="Stk TABLE GRID"/>
    <w:basedOn w:val="Tablanormal"/>
    <w:rsid w:val="00EC11FC"/>
    <w:pPr>
      <w:tabs>
        <w:tab w:val="left" w:pos="1134"/>
      </w:tabs>
      <w:spacing w:before="40" w:after="40"/>
    </w:pPr>
    <w:rPr>
      <w:rFonts w:ascii="Arial" w:hAnsi="Arial"/>
    </w:rPr>
    <w:tblPr>
      <w:tblStyleRowBandSize w:val="1"/>
      <w:tblInd w:w="113" w:type="dxa"/>
      <w:tblBorders>
        <w:top w:val="single" w:sz="2" w:space="0" w:color="C0C0C0"/>
        <w:left w:val="single" w:sz="2" w:space="0" w:color="C0C0C0"/>
        <w:bottom w:val="single" w:sz="2" w:space="0" w:color="C0C0C0"/>
        <w:right w:val="single" w:sz="2" w:space="0" w:color="C0C0C0"/>
        <w:insideH w:val="single" w:sz="2" w:space="0" w:color="C0C0C0"/>
        <w:insideV w:val="single" w:sz="2" w:space="0" w:color="C0C0C0"/>
      </w:tblBorders>
    </w:tblPr>
    <w:tcPr>
      <w:shd w:val="clear" w:color="auto" w:fill="auto"/>
      <w:vAlign w:val="center"/>
    </w:tcPr>
    <w:tblStylePr w:type="firstRow">
      <w:rPr>
        <w:rFonts w:ascii="Arial" w:hAnsi="Arial"/>
        <w:b/>
        <w:bCs/>
        <w:color w:val="FFFFFF"/>
        <w:sz w:val="24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Arial" w:hAnsi="Arial"/>
        <w:sz w:val="20"/>
      </w:r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arkCoverTitleStk">
    <w:name w:val="Dark Cover Title Stk"/>
    <w:qFormat/>
    <w:rsid w:val="003F6049"/>
    <w:rPr>
      <w:rFonts w:ascii="Avenir Next LT Pro" w:hAnsi="Avenir Next LT Pro"/>
      <w:color w:val="FFFFFF" w:themeColor="text1"/>
      <w:sz w:val="60"/>
      <w:szCs w:val="24"/>
    </w:rPr>
  </w:style>
  <w:style w:type="paragraph" w:styleId="Piedepgina">
    <w:name w:val="footer"/>
    <w:aliases w:val="Footer Text Stk"/>
    <w:basedOn w:val="Normal"/>
    <w:link w:val="PiedepginaCar"/>
    <w:autoRedefine/>
    <w:uiPriority w:val="99"/>
    <w:qFormat/>
    <w:rsid w:val="003F6049"/>
    <w:pPr>
      <w:spacing w:before="0" w:after="0"/>
      <w:ind w:left="0"/>
    </w:pPr>
    <w:rPr>
      <w:color w:val="1B1B1C" w:themeColor="background2"/>
      <w:sz w:val="14"/>
    </w:rPr>
  </w:style>
  <w:style w:type="paragraph" w:customStyle="1" w:styleId="IndexStk">
    <w:name w:val="Index Stk"/>
    <w:basedOn w:val="Normal"/>
    <w:qFormat/>
    <w:rsid w:val="003F6049"/>
    <w:pPr>
      <w:tabs>
        <w:tab w:val="left" w:pos="720"/>
        <w:tab w:val="right" w:leader="dot" w:pos="9962"/>
      </w:tabs>
    </w:pPr>
    <w:rPr>
      <w:rFonts w:ascii="Avenir Next LT Pro Light" w:hAnsi="Avenir Next LT Pro Light"/>
      <w:color w:val="1B1B1C" w:themeColor="background2"/>
    </w:rPr>
  </w:style>
  <w:style w:type="character" w:styleId="Nmerodelnea">
    <w:name w:val="line number"/>
    <w:basedOn w:val="Fuentedeprrafopredeter"/>
    <w:rsid w:val="00D1058B"/>
  </w:style>
  <w:style w:type="paragraph" w:customStyle="1" w:styleId="PLAIN">
    <w:name w:val="PLAIN"/>
    <w:link w:val="PLAINChar"/>
    <w:rsid w:val="001153FE"/>
    <w:rPr>
      <w:rFonts w:ascii="Arial" w:hAnsi="Arial"/>
    </w:rPr>
  </w:style>
  <w:style w:type="character" w:styleId="Nmerodepgina">
    <w:name w:val="page number"/>
    <w:basedOn w:val="Fuentedeprrafopredeter"/>
    <w:rsid w:val="006F3186"/>
  </w:style>
  <w:style w:type="paragraph" w:customStyle="1" w:styleId="TextStk">
    <w:name w:val="Text Stk"/>
    <w:link w:val="TextStkChar"/>
    <w:autoRedefine/>
    <w:qFormat/>
    <w:rsid w:val="007E58F1"/>
    <w:pPr>
      <w:tabs>
        <w:tab w:val="left" w:pos="992"/>
        <w:tab w:val="left" w:pos="1701"/>
        <w:tab w:val="left" w:pos="2552"/>
        <w:tab w:val="left" w:pos="3572"/>
        <w:tab w:val="left" w:pos="4820"/>
      </w:tabs>
      <w:spacing w:before="60" w:after="40"/>
      <w:jc w:val="both"/>
    </w:pPr>
    <w:rPr>
      <w:rFonts w:ascii="Avenir Next LT Pro" w:hAnsi="Avenir Next LT Pro"/>
      <w:color w:val="262628" w:themeColor="background1"/>
      <w:lang w:val="es-MX"/>
    </w:rPr>
  </w:style>
  <w:style w:type="character" w:customStyle="1" w:styleId="TextStkChar">
    <w:name w:val="Text Stk Char"/>
    <w:basedOn w:val="Fuentedeprrafopredeter"/>
    <w:link w:val="TextStk"/>
    <w:rsid w:val="007E58F1"/>
    <w:rPr>
      <w:rFonts w:ascii="Avenir Next LT Pro" w:hAnsi="Avenir Next LT Pro"/>
      <w:color w:val="262628" w:themeColor="background1"/>
      <w:lang w:val="es-MX"/>
    </w:rPr>
  </w:style>
  <w:style w:type="paragraph" w:customStyle="1" w:styleId="DarkCoverSubtitleStk">
    <w:name w:val="Dark Cover Subtitle Stk"/>
    <w:qFormat/>
    <w:rsid w:val="00FB7704"/>
    <w:pPr>
      <w:spacing w:before="150"/>
    </w:pPr>
    <w:rPr>
      <w:rFonts w:ascii="Avenir Next LT Pro" w:hAnsi="Avenir Next LT Pro" w:cs="Arial"/>
      <w:bCs/>
      <w:color w:val="FFFFFF" w:themeColor="text1"/>
      <w:kern w:val="32"/>
      <w:sz w:val="32"/>
      <w:szCs w:val="24"/>
      <w:lang w:val="es-MX"/>
    </w:rPr>
  </w:style>
  <w:style w:type="character" w:styleId="Hipervnculo">
    <w:name w:val="Hyperlink"/>
    <w:basedOn w:val="Fuentedeprrafopredeter"/>
    <w:uiPriority w:val="99"/>
    <w:rsid w:val="00BA171E"/>
    <w:rPr>
      <w:color w:val="0000FF"/>
      <w:u w:val="single"/>
    </w:rPr>
  </w:style>
  <w:style w:type="paragraph" w:customStyle="1" w:styleId="NumberingTextStk">
    <w:name w:val="Numbering Text Stk"/>
    <w:autoRedefine/>
    <w:qFormat/>
    <w:rsid w:val="00046666"/>
    <w:pPr>
      <w:numPr>
        <w:numId w:val="4"/>
      </w:numPr>
      <w:tabs>
        <w:tab w:val="left" w:pos="1134"/>
      </w:tabs>
      <w:spacing w:before="120"/>
    </w:pPr>
    <w:rPr>
      <w:rFonts w:ascii="Avenir Next LT Pro" w:hAnsi="Avenir Next LT Pro" w:cs="Arial"/>
      <w:bCs/>
      <w:iCs/>
      <w:color w:val="262628" w:themeColor="background1"/>
      <w:sz w:val="24"/>
      <w:szCs w:val="24"/>
      <w:lang w:val="es-MX"/>
    </w:rPr>
  </w:style>
  <w:style w:type="paragraph" w:customStyle="1" w:styleId="MultilevelTextStk">
    <w:name w:val="Multilevel Text Stk"/>
    <w:autoRedefine/>
    <w:qFormat/>
    <w:rsid w:val="00CF5D81"/>
    <w:pPr>
      <w:numPr>
        <w:ilvl w:val="1"/>
        <w:numId w:val="4"/>
      </w:numPr>
      <w:spacing w:before="120"/>
    </w:pPr>
    <w:rPr>
      <w:rFonts w:ascii="Avenir Next LT Pro Light" w:hAnsi="Avenir Next LT Pro Light"/>
      <w:color w:val="262628" w:themeColor="background1"/>
      <w:szCs w:val="24"/>
    </w:rPr>
  </w:style>
  <w:style w:type="table" w:styleId="Tablaconcuadrcula">
    <w:name w:val="Table Grid"/>
    <w:basedOn w:val="Tablaconcuadrcula8"/>
    <w:rsid w:val="00ED05E7"/>
    <w:pPr>
      <w:spacing w:before="0" w:after="0"/>
      <w:ind w:left="113"/>
    </w:pPr>
    <w:rPr>
      <w:sz w:val="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rFonts w:ascii="Arial" w:hAnsi="Arial"/>
        <w:b w:val="0"/>
        <w:bCs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Arial" w:hAnsi="Arial"/>
        <w:sz w:val="20"/>
      </w:r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kBOLDBODYTEXT">
    <w:name w:val="Stk BOLD BODY TEXT"/>
    <w:basedOn w:val="TextStk"/>
    <w:rsid w:val="00ED05E7"/>
    <w:rPr>
      <w:b/>
    </w:rPr>
  </w:style>
  <w:style w:type="paragraph" w:customStyle="1" w:styleId="PictureFooterStk">
    <w:name w:val="Picture Footer Stk"/>
    <w:basedOn w:val="Piedepgina"/>
    <w:autoRedefine/>
    <w:qFormat/>
    <w:rsid w:val="00E00FE0"/>
    <w:pPr>
      <w:jc w:val="center"/>
    </w:pPr>
    <w:rPr>
      <w:color w:val="262628" w:themeColor="background1"/>
      <w:sz w:val="16"/>
      <w:lang w:val="es-MX"/>
    </w:rPr>
  </w:style>
  <w:style w:type="character" w:customStyle="1" w:styleId="PLAINChar">
    <w:name w:val="PLAIN Char"/>
    <w:basedOn w:val="Fuentedeprrafopredeter"/>
    <w:link w:val="PLAIN"/>
    <w:rsid w:val="006C1512"/>
    <w:rPr>
      <w:rFonts w:ascii="Arial" w:hAnsi="Arial"/>
      <w:lang w:val="en-US" w:eastAsia="en-US" w:bidi="ar-SA"/>
    </w:rPr>
  </w:style>
  <w:style w:type="paragraph" w:customStyle="1" w:styleId="StkBULLETS">
    <w:name w:val="Stk BULLETS"/>
    <w:basedOn w:val="PLAIN"/>
    <w:rsid w:val="001244E5"/>
    <w:pPr>
      <w:numPr>
        <w:numId w:val="1"/>
      </w:numPr>
      <w:tabs>
        <w:tab w:val="left" w:pos="1418"/>
      </w:tabs>
      <w:outlineLvl w:val="0"/>
    </w:pPr>
    <w:rPr>
      <w:lang w:val="es-MX"/>
    </w:rPr>
  </w:style>
  <w:style w:type="paragraph" w:styleId="TDC2">
    <w:name w:val="toc 2"/>
    <w:basedOn w:val="Normal"/>
    <w:next w:val="Normal"/>
    <w:autoRedefine/>
    <w:uiPriority w:val="39"/>
    <w:rsid w:val="00BA171E"/>
    <w:pPr>
      <w:ind w:left="200"/>
    </w:pPr>
  </w:style>
  <w:style w:type="paragraph" w:customStyle="1" w:styleId="Piedepagina">
    <w:name w:val="Pie de pagina"/>
    <w:autoRedefine/>
    <w:rsid w:val="00BA769C"/>
    <w:pPr>
      <w:jc w:val="right"/>
    </w:pPr>
    <w:rPr>
      <w:rFonts w:ascii="Arial" w:hAnsi="Arial"/>
      <w:noProof/>
      <w:color w:val="FFFFFF"/>
      <w:sz w:val="14"/>
      <w:szCs w:val="24"/>
    </w:rPr>
  </w:style>
  <w:style w:type="paragraph" w:customStyle="1" w:styleId="Piedefotoografica">
    <w:name w:val="Pie de foto o grafica"/>
    <w:link w:val="PiedefotoograficaChar"/>
    <w:autoRedefine/>
    <w:rsid w:val="00BA769C"/>
    <w:pPr>
      <w:spacing w:before="20" w:after="20"/>
    </w:pPr>
    <w:rPr>
      <w:rFonts w:ascii="Arial" w:hAnsi="Arial"/>
      <w:sz w:val="14"/>
      <w:lang w:val="es-MX"/>
    </w:rPr>
  </w:style>
  <w:style w:type="character" w:customStyle="1" w:styleId="PiedefotoograficaChar">
    <w:name w:val="Pie de foto o grafica Char"/>
    <w:basedOn w:val="Fuentedeprrafopredeter"/>
    <w:link w:val="Piedefotoografica"/>
    <w:rsid w:val="00BA769C"/>
    <w:rPr>
      <w:rFonts w:ascii="Arial" w:hAnsi="Arial"/>
      <w:sz w:val="14"/>
      <w:lang w:val="es-MX" w:eastAsia="en-US" w:bidi="ar-SA"/>
    </w:rPr>
  </w:style>
  <w:style w:type="paragraph" w:styleId="TDC3">
    <w:name w:val="toc 3"/>
    <w:basedOn w:val="Normal"/>
    <w:next w:val="Normal"/>
    <w:autoRedefine/>
    <w:uiPriority w:val="39"/>
    <w:rsid w:val="00BA171E"/>
    <w:pPr>
      <w:ind w:left="400"/>
    </w:pPr>
  </w:style>
  <w:style w:type="table" w:customStyle="1" w:styleId="stkTABLEThree">
    <w:name w:val="stk TABLE Three"/>
    <w:basedOn w:val="Tablaconcuadrcula"/>
    <w:uiPriority w:val="99"/>
    <w:rsid w:val="0053246E"/>
    <w:pPr>
      <w:tabs>
        <w:tab w:val="clear" w:pos="1134"/>
      </w:tabs>
      <w:spacing w:before="35" w:after="35"/>
      <w:ind w:left="0"/>
    </w:pPr>
    <w:rPr>
      <w:rFonts w:eastAsiaTheme="minorEastAsia" w:cstheme="minorBidi"/>
      <w:sz w:val="20"/>
    </w:rPr>
    <w:tblPr>
      <w:tblInd w:w="115" w:type="dxa"/>
      <w:tblBorders>
        <w:top w:val="single" w:sz="4" w:space="0" w:color="131313" w:themeColor="background1" w:themeShade="80"/>
        <w:left w:val="single" w:sz="4" w:space="0" w:color="131313" w:themeColor="background1" w:themeShade="80"/>
        <w:bottom w:val="single" w:sz="4" w:space="0" w:color="131313" w:themeColor="background1" w:themeShade="80"/>
        <w:right w:val="single" w:sz="4" w:space="0" w:color="131313" w:themeColor="background1" w:themeShade="80"/>
        <w:insideH w:val="none" w:sz="0" w:space="0" w:color="auto"/>
        <w:insideV w:val="single" w:sz="6" w:space="0" w:color="131313" w:themeColor="background1" w:themeShade="80"/>
      </w:tblBorders>
    </w:tblPr>
    <w:tblStylePr w:type="firstRow">
      <w:rPr>
        <w:rFonts w:ascii="Arial" w:hAnsi="Arial"/>
        <w:b/>
        <w:bCs/>
        <w:color w:val="FFFFFF"/>
        <w:sz w:val="20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rFonts w:ascii="Arial" w:hAnsi="Arial"/>
        <w:sz w:val="20"/>
      </w:r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pPr>
        <w:keepNext w:val="0"/>
        <w:keepLines w:val="0"/>
        <w:pageBreakBefore w:val="0"/>
        <w:widowControl/>
        <w:suppressLineNumbers w:val="0"/>
        <w:suppressAutoHyphens w:val="0"/>
        <w:wordWrap/>
        <w:jc w:val="left"/>
        <w:outlineLvl w:val="9"/>
      </w:pPr>
      <w:rPr>
        <w:rFonts w:ascii="Arial" w:hAnsi="Arial"/>
        <w:b w:val="0"/>
        <w:bCs w:val="0"/>
        <w:i w:val="0"/>
        <w:iCs w:val="0"/>
        <w:sz w:val="20"/>
        <w:szCs w:val="20"/>
      </w:rPr>
      <w:tblPr/>
      <w:tcPr>
        <w:shd w:val="clear" w:color="auto" w:fill="1C1C1D" w:themeFill="background1" w:themeFillShade="BF"/>
      </w:tcPr>
    </w:tblStylePr>
  </w:style>
  <w:style w:type="paragraph" w:customStyle="1" w:styleId="stkNUMBERINGTitle">
    <w:name w:val="stk NUMBERING Title"/>
    <w:basedOn w:val="Ttulo1"/>
    <w:autoRedefine/>
    <w:rsid w:val="003C14AA"/>
    <w:pPr>
      <w:keepNext w:val="0"/>
      <w:numPr>
        <w:numId w:val="2"/>
      </w:numPr>
      <w:tabs>
        <w:tab w:val="clear" w:pos="2836"/>
        <w:tab w:val="num" w:pos="0"/>
      </w:tabs>
      <w:autoSpaceDE w:val="0"/>
      <w:autoSpaceDN w:val="0"/>
      <w:adjustRightInd w:val="0"/>
      <w:spacing w:before="0" w:after="0"/>
      <w:ind w:left="357" w:hanging="357"/>
    </w:pPr>
    <w:rPr>
      <w:rFonts w:eastAsiaTheme="majorEastAsia"/>
      <w:kern w:val="0"/>
      <w:sz w:val="24"/>
      <w:szCs w:val="24"/>
    </w:rPr>
  </w:style>
  <w:style w:type="paragraph" w:customStyle="1" w:styleId="BulletedTextStk">
    <w:name w:val="Bulleted Text Stk"/>
    <w:autoRedefine/>
    <w:qFormat/>
    <w:rsid w:val="0056401C"/>
    <w:pPr>
      <w:numPr>
        <w:numId w:val="3"/>
      </w:numPr>
      <w:tabs>
        <w:tab w:val="left" w:pos="850"/>
        <w:tab w:val="left" w:pos="1411"/>
      </w:tabs>
      <w:autoSpaceDE w:val="0"/>
      <w:autoSpaceDN w:val="0"/>
      <w:adjustRightInd w:val="0"/>
    </w:pPr>
    <w:rPr>
      <w:rFonts w:ascii="Avenir Next LT Pro Light" w:eastAsiaTheme="minorEastAsia" w:hAnsi="Avenir Next LT Pro Light" w:cs="Symbol"/>
      <w:color w:val="262628" w:themeColor="background1"/>
    </w:rPr>
  </w:style>
  <w:style w:type="table" w:customStyle="1" w:styleId="stkTABLETwo">
    <w:name w:val="stk TABLE Two"/>
    <w:basedOn w:val="Tablaconcuadrcula"/>
    <w:uiPriority w:val="99"/>
    <w:rsid w:val="00E34AC0"/>
    <w:pPr>
      <w:tabs>
        <w:tab w:val="clear" w:pos="1134"/>
      </w:tabs>
      <w:spacing w:before="35" w:after="35"/>
      <w:ind w:left="0"/>
    </w:pPr>
    <w:rPr>
      <w:rFonts w:eastAsiaTheme="minorEastAsia" w:cstheme="minorBidi"/>
      <w:sz w:val="20"/>
    </w:rPr>
    <w:tblPr>
      <w:tblInd w:w="115" w:type="dxa"/>
      <w:tblBorders>
        <w:top w:val="single" w:sz="2" w:space="0" w:color="131313" w:themeColor="background1" w:themeShade="80"/>
        <w:left w:val="single" w:sz="2" w:space="0" w:color="131313" w:themeColor="background1" w:themeShade="80"/>
        <w:bottom w:val="single" w:sz="2" w:space="0" w:color="131313" w:themeColor="background1" w:themeShade="80"/>
        <w:right w:val="single" w:sz="2" w:space="0" w:color="131313" w:themeColor="background1" w:themeShade="80"/>
        <w:insideH w:val="single" w:sz="2" w:space="0" w:color="131313" w:themeColor="background1" w:themeShade="80"/>
        <w:insideV w:val="single" w:sz="2" w:space="0" w:color="131313" w:themeColor="background1" w:themeShade="80"/>
      </w:tblBorders>
    </w:tblPr>
    <w:tblStylePr w:type="firstRow">
      <w:pPr>
        <w:jc w:val="left"/>
      </w:pPr>
      <w:rPr>
        <w:rFonts w:ascii="Arial" w:hAnsi="Arial"/>
        <w:b/>
        <w:bCs/>
        <w:i w:val="0"/>
        <w:color w:val="262628" w:themeColor="background1"/>
        <w:sz w:val="27"/>
      </w:rPr>
      <w:tblPr/>
      <w:tcPr>
        <w:tcBorders>
          <w:top w:val="single" w:sz="2" w:space="0" w:color="E8E8E8" w:themeColor="text2"/>
          <w:left w:val="single" w:sz="2" w:space="0" w:color="E8E8E8" w:themeColor="text2"/>
          <w:bottom w:val="single" w:sz="2" w:space="0" w:color="E8E8E8" w:themeColor="text2"/>
          <w:right w:val="single" w:sz="2" w:space="0" w:color="E8E8E8" w:themeColor="text2"/>
          <w:insideH w:val="nil"/>
          <w:insideV w:val="nil"/>
          <w:tl2br w:val="nil"/>
          <w:tr2bl w:val="nil"/>
        </w:tcBorders>
        <w:shd w:val="clear" w:color="auto" w:fill="E8E8E8" w:themeFill="text2"/>
      </w:tcPr>
    </w:tblStylePr>
    <w:tblStylePr w:type="lastRow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pPr>
        <w:jc w:val="right"/>
      </w:pPr>
      <w:rPr>
        <w:rFonts w:ascii="Arial" w:hAnsi="Arial"/>
        <w:b w:val="0"/>
        <w:i w:val="0"/>
        <w:color w:val="auto"/>
        <w:sz w:val="20"/>
      </w:rPr>
      <w:tblPr/>
      <w:tcPr>
        <w:shd w:val="clear" w:color="auto" w:fill="202022" w:themeFill="background1" w:themeFillShade="D9"/>
      </w:tcPr>
    </w:tblStylePr>
    <w:tblStylePr w:type="lastCol">
      <w:rPr>
        <w:rFonts w:ascii="Arial" w:hAnsi="Arial"/>
        <w:b w:val="0"/>
        <w:bCs/>
        <w:color w:val="auto"/>
        <w:sz w:val="2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StyleBoldBackground1Before175ptAfter175pt">
    <w:name w:val="Style Bold Background 1 Before:  1.75 pt After:  1.75 pt"/>
    <w:basedOn w:val="Normal"/>
    <w:rsid w:val="00F3744D"/>
    <w:pPr>
      <w:spacing w:before="0" w:after="0"/>
      <w:ind w:left="0"/>
    </w:pPr>
    <w:rPr>
      <w:b/>
      <w:bCs/>
      <w:color w:val="262628" w:themeColor="background1"/>
      <w:szCs w:val="20"/>
    </w:rPr>
  </w:style>
  <w:style w:type="paragraph" w:styleId="Mapadeldocumento">
    <w:name w:val="Document Map"/>
    <w:basedOn w:val="Normal"/>
    <w:link w:val="MapadeldocumentoCar"/>
    <w:rsid w:val="009214F6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9214F6"/>
    <w:rPr>
      <w:rFonts w:ascii="Tahoma" w:hAnsi="Tahoma" w:cs="Tahoma"/>
      <w:sz w:val="16"/>
      <w:szCs w:val="16"/>
    </w:rPr>
  </w:style>
  <w:style w:type="paragraph" w:styleId="Textodeglobo">
    <w:name w:val="Balloon Text"/>
    <w:basedOn w:val="Normal"/>
    <w:link w:val="TextodegloboCar"/>
    <w:rsid w:val="00C606EA"/>
    <w:pPr>
      <w:spacing w:before="0"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606EA"/>
    <w:rPr>
      <w:rFonts w:ascii="Tahoma" w:hAnsi="Tahoma" w:cs="Tahoma"/>
      <w:sz w:val="16"/>
      <w:szCs w:val="16"/>
    </w:rPr>
  </w:style>
  <w:style w:type="paragraph" w:customStyle="1" w:styleId="StyleBoldBackground1Before175ptAfter175pt1">
    <w:name w:val="Style Bold Background 1 Before:  1.75 pt After:  1.75 pt1"/>
    <w:basedOn w:val="Normal"/>
    <w:rsid w:val="00A8506C"/>
    <w:pPr>
      <w:spacing w:before="35" w:after="35"/>
      <w:ind w:left="0"/>
    </w:pPr>
    <w:rPr>
      <w:b/>
      <w:bCs/>
      <w:color w:val="262628" w:themeColor="background1"/>
      <w:szCs w:val="20"/>
    </w:rPr>
  </w:style>
  <w:style w:type="paragraph" w:customStyle="1" w:styleId="TableTitleStk">
    <w:name w:val="Table Title Stk"/>
    <w:basedOn w:val="TextStk"/>
    <w:rsid w:val="00560BBB"/>
    <w:pPr>
      <w:framePr w:vSpace="142" w:wrap="around" w:vAnchor="page" w:hAnchor="margin" w:y="3886"/>
      <w:suppressOverlap/>
    </w:pPr>
    <w:rPr>
      <w:rFonts w:ascii="Avenir Next LT Pro Demi" w:hAnsi="Avenir Next LT Pro Demi"/>
      <w:bCs/>
      <w:color w:val="FFFFFF" w:themeColor="text1"/>
      <w:sz w:val="22"/>
    </w:rPr>
  </w:style>
  <w:style w:type="character" w:customStyle="1" w:styleId="PiedepginaCar">
    <w:name w:val="Pie de página Car"/>
    <w:aliases w:val="Footer Text Stk Car"/>
    <w:basedOn w:val="Fuentedeprrafopredeter"/>
    <w:link w:val="Piedepgina"/>
    <w:uiPriority w:val="99"/>
    <w:rsid w:val="003F6049"/>
    <w:rPr>
      <w:rFonts w:ascii="Avenir Next LT Pro" w:hAnsi="Avenir Next LT Pro"/>
      <w:color w:val="1B1B1C" w:themeColor="background2"/>
      <w:sz w:val="14"/>
      <w:szCs w:val="24"/>
    </w:rPr>
  </w:style>
  <w:style w:type="paragraph" w:styleId="Sinespaciado">
    <w:name w:val="No Spacing"/>
    <w:link w:val="SinespaciadoCar"/>
    <w:uiPriority w:val="1"/>
    <w:qFormat/>
    <w:rsid w:val="00C370C7"/>
    <w:rPr>
      <w:rFonts w:asciiTheme="minorHAnsi" w:eastAsiaTheme="minorEastAsia" w:hAnsiTheme="minorHAnsi" w:cstheme="minorBidi"/>
      <w:sz w:val="22"/>
      <w:szCs w:val="22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370C7"/>
    <w:rPr>
      <w:rFonts w:asciiTheme="minorHAnsi" w:eastAsiaTheme="minorEastAsia" w:hAnsiTheme="minorHAnsi" w:cstheme="minorBidi"/>
      <w:sz w:val="22"/>
      <w:szCs w:val="22"/>
    </w:rPr>
  </w:style>
  <w:style w:type="paragraph" w:customStyle="1" w:styleId="LightCoverTitleStk2021">
    <w:name w:val="Light Cover Title Stk2021"/>
    <w:basedOn w:val="DarkCoverTitleStk"/>
    <w:qFormat/>
    <w:rsid w:val="00D33052"/>
    <w:rPr>
      <w:color w:val="262628" w:themeColor="background1"/>
    </w:rPr>
  </w:style>
  <w:style w:type="paragraph" w:customStyle="1" w:styleId="LightCoverSubtitleStk">
    <w:name w:val="Light Cover Subtitle Stk"/>
    <w:basedOn w:val="DarkCoverSubtitleStk"/>
    <w:qFormat/>
    <w:rsid w:val="00E219DC"/>
    <w:pPr>
      <w:jc w:val="right"/>
    </w:pPr>
    <w:rPr>
      <w:bCs w:val="0"/>
      <w:color w:val="262628" w:themeColor="background1"/>
    </w:rPr>
  </w:style>
  <w:style w:type="paragraph" w:customStyle="1" w:styleId="CommentText">
    <w:name w:val="Comment Text"/>
    <w:basedOn w:val="Normal"/>
    <w:link w:val="CommentTextChar"/>
    <w:unhideWhenUsed/>
    <w:rsid w:val="00BE7F0D"/>
    <w:rPr>
      <w:szCs w:val="20"/>
    </w:rPr>
  </w:style>
  <w:style w:type="character" w:customStyle="1" w:styleId="CommentTextChar">
    <w:name w:val="Comment Text Char"/>
    <w:basedOn w:val="Fuentedeprrafopredeter"/>
    <w:link w:val="CommentText"/>
    <w:rsid w:val="00BE7F0D"/>
    <w:rPr>
      <w:rFonts w:ascii="Arial" w:hAnsi="Arial"/>
    </w:rPr>
  </w:style>
  <w:style w:type="paragraph" w:styleId="Encabezado">
    <w:name w:val="header"/>
    <w:basedOn w:val="Normal"/>
    <w:link w:val="EncabezadoCar"/>
    <w:unhideWhenUsed/>
    <w:rsid w:val="000C545D"/>
    <w:pPr>
      <w:tabs>
        <w:tab w:val="center" w:pos="4680"/>
        <w:tab w:val="right" w:pos="9360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rsid w:val="000C545D"/>
    <w:rPr>
      <w:rFonts w:ascii="Arial" w:hAnsi="Arial"/>
      <w:szCs w:val="24"/>
    </w:rPr>
  </w:style>
  <w:style w:type="paragraph" w:customStyle="1" w:styleId="HeadingTextStk">
    <w:name w:val="Heading Text Stk"/>
    <w:qFormat/>
    <w:rsid w:val="0056401C"/>
    <w:rPr>
      <w:rFonts w:ascii="Avenir Next LT Pro Demi" w:hAnsi="Avenir Next LT Pro Demi" w:cs="Arial"/>
      <w:bCs/>
      <w:color w:val="262628" w:themeColor="background1"/>
      <w:kern w:val="32"/>
      <w:sz w:val="24"/>
      <w:szCs w:val="24"/>
    </w:rPr>
  </w:style>
  <w:style w:type="table" w:styleId="Tabladecuadrcula2">
    <w:name w:val="Grid Table 2"/>
    <w:basedOn w:val="Tablanormal"/>
    <w:rsid w:val="00CF5930"/>
    <w:tblPr>
      <w:tblStyleRowBandSize w:val="1"/>
      <w:tblStyleColBandSize w:val="1"/>
      <w:tblBorders>
        <w:top w:val="single" w:sz="2" w:space="0" w:color="FFFFFF" w:themeColor="text1" w:themeTint="99"/>
        <w:bottom w:val="single" w:sz="2" w:space="0" w:color="FFFFFF" w:themeColor="text1" w:themeTint="99"/>
        <w:insideH w:val="single" w:sz="2" w:space="0" w:color="FFFFFF" w:themeColor="text1" w:themeTint="99"/>
        <w:insideV w:val="single" w:sz="2" w:space="0" w:color="FFFFFF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FFFF" w:themeColor="text1" w:themeTint="99"/>
          <w:insideH w:val="nil"/>
          <w:insideV w:val="nil"/>
        </w:tcBorders>
        <w:shd w:val="clear" w:color="auto" w:fill="262628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FFFF" w:themeColor="text1" w:themeTint="99"/>
          <w:bottom w:val="nil"/>
          <w:insideH w:val="nil"/>
          <w:insideV w:val="nil"/>
        </w:tcBorders>
        <w:shd w:val="clear" w:color="auto" w:fill="262628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FFF" w:themeFill="text1" w:themeFillTint="33"/>
      </w:tcPr>
    </w:tblStylePr>
    <w:tblStylePr w:type="band1Horz">
      <w:tblPr/>
      <w:tcPr>
        <w:shd w:val="clear" w:color="auto" w:fill="FFFFFF" w:themeFill="text1" w:themeFillTint="33"/>
      </w:tcPr>
    </w:tblStylePr>
  </w:style>
  <w:style w:type="paragraph" w:customStyle="1" w:styleId="StyleTableTitleStk2021BoldText1">
    <w:name w:val="Style Table Title Stk2021 + Bold Text 1"/>
    <w:basedOn w:val="TableTitleStk"/>
    <w:rsid w:val="00D41B52"/>
    <w:pPr>
      <w:framePr w:wrap="around"/>
    </w:pPr>
  </w:style>
  <w:style w:type="table" w:styleId="Tablanormal1">
    <w:name w:val="Plain Table 1"/>
    <w:basedOn w:val="Tablanormal"/>
    <w:rsid w:val="00E00FE0"/>
    <w:tblPr>
      <w:tblStyleRowBandSize w:val="1"/>
      <w:tblStyleColBandSize w:val="1"/>
      <w:tblBorders>
        <w:top w:val="single" w:sz="4" w:space="0" w:color="1C1C1D" w:themeColor="background1" w:themeShade="BF"/>
        <w:left w:val="single" w:sz="4" w:space="0" w:color="1C1C1D" w:themeColor="background1" w:themeShade="BF"/>
        <w:bottom w:val="single" w:sz="4" w:space="0" w:color="1C1C1D" w:themeColor="background1" w:themeShade="BF"/>
        <w:right w:val="single" w:sz="4" w:space="0" w:color="1C1C1D" w:themeColor="background1" w:themeShade="BF"/>
        <w:insideH w:val="single" w:sz="4" w:space="0" w:color="1C1C1D" w:themeColor="background1" w:themeShade="BF"/>
        <w:insideV w:val="single" w:sz="4" w:space="0" w:color="1C1C1D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1C1C1D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42425" w:themeFill="background1" w:themeFillShade="F2"/>
      </w:tcPr>
    </w:tblStylePr>
    <w:tblStylePr w:type="band1Horz">
      <w:tblPr/>
      <w:tcPr>
        <w:shd w:val="clear" w:color="auto" w:fill="242425" w:themeFill="background1" w:themeFillShade="F2"/>
      </w:tcPr>
    </w:tblStylePr>
  </w:style>
  <w:style w:type="paragraph" w:styleId="ndice1">
    <w:name w:val="index 1"/>
    <w:aliases w:val="Index"/>
    <w:next w:val="HeadingTextStk"/>
    <w:autoRedefine/>
    <w:semiHidden/>
    <w:unhideWhenUsed/>
    <w:rsid w:val="00BA55AB"/>
    <w:pPr>
      <w:ind w:left="200" w:hanging="200"/>
    </w:pPr>
    <w:rPr>
      <w:rFonts w:ascii="Franklin Gothic Medium" w:hAnsi="Franklin Gothic Medium" w:cs="Tahoma"/>
      <w:szCs w:val="16"/>
    </w:rPr>
  </w:style>
  <w:style w:type="paragraph" w:customStyle="1" w:styleId="StyleDarkCoverTitleStk2021Arial10ptAuto">
    <w:name w:val="Style Dark Cover Title Stk2021 + Arial 10 pt Auto"/>
    <w:basedOn w:val="DarkCoverTitleStk"/>
    <w:rsid w:val="003F6049"/>
    <w:rPr>
      <w:color w:val="auto"/>
      <w:sz w:val="20"/>
    </w:rPr>
  </w:style>
  <w:style w:type="paragraph" w:customStyle="1" w:styleId="StyleTableTitleStk2021BoldText11">
    <w:name w:val="Style Table Title Stk2021 + Bold Text 11"/>
    <w:basedOn w:val="TableTitleStk"/>
    <w:rsid w:val="003F6049"/>
    <w:pPr>
      <w:framePr w:wrap="around"/>
    </w:pPr>
    <w:rPr>
      <w:b/>
    </w:rPr>
  </w:style>
  <w:style w:type="paragraph" w:customStyle="1" w:styleId="StyleTableTitleStk2021Text1">
    <w:name w:val="Style Table Title Stk2021 + Text 1"/>
    <w:basedOn w:val="TableTitleStk"/>
    <w:rsid w:val="00FE2B01"/>
    <w:pPr>
      <w:framePr w:wrap="around"/>
    </w:pPr>
    <w:rPr>
      <w:bCs w:val="0"/>
    </w:rPr>
  </w:style>
  <w:style w:type="paragraph" w:customStyle="1" w:styleId="StyleDarkCoverTitleStk2021Arial10ptAuto1">
    <w:name w:val="Style Dark Cover Title Stk2021 + Arial 10 pt Auto1"/>
    <w:basedOn w:val="DarkCoverTitleStk"/>
    <w:rsid w:val="0056401C"/>
    <w:rPr>
      <w:rFonts w:ascii="Arial" w:hAnsi="Arial"/>
      <w:color w:val="333237"/>
      <w:sz w:val="20"/>
    </w:rPr>
  </w:style>
  <w:style w:type="paragraph" w:customStyle="1" w:styleId="LightCoverTitleStk">
    <w:name w:val="Light Cover Title Stk"/>
    <w:basedOn w:val="LightCoverTitleStk2021"/>
    <w:rsid w:val="00E219DC"/>
    <w:pPr>
      <w:jc w:val="right"/>
    </w:pPr>
    <w:rPr>
      <w:szCs w:val="20"/>
    </w:rPr>
  </w:style>
  <w:style w:type="paragraph" w:customStyle="1" w:styleId="TableTitleStk2021">
    <w:name w:val="Table Title Stk2021"/>
    <w:basedOn w:val="Normal"/>
    <w:qFormat/>
    <w:rsid w:val="00896F33"/>
    <w:pPr>
      <w:tabs>
        <w:tab w:val="left" w:pos="992"/>
        <w:tab w:val="left" w:pos="1701"/>
        <w:tab w:val="left" w:pos="2552"/>
        <w:tab w:val="left" w:pos="3572"/>
        <w:tab w:val="left" w:pos="4820"/>
      </w:tabs>
      <w:spacing w:before="60" w:after="40"/>
      <w:ind w:left="0"/>
    </w:pPr>
    <w:rPr>
      <w:rFonts w:ascii="Franklin Gothic Medium" w:hAnsi="Franklin Gothic Medium"/>
      <w:bCs/>
      <w:color w:val="262628" w:themeColor="background1"/>
      <w:sz w:val="24"/>
      <w:szCs w:val="20"/>
      <w:lang w:val="es-MX"/>
    </w:rPr>
  </w:style>
  <w:style w:type="paragraph" w:customStyle="1" w:styleId="NumberingTextStk2021">
    <w:name w:val="Numbering Text Stk2021"/>
    <w:autoRedefine/>
    <w:qFormat/>
    <w:rsid w:val="00896F33"/>
    <w:pPr>
      <w:spacing w:before="120"/>
    </w:pPr>
    <w:rPr>
      <w:rFonts w:ascii="Franklin Gothic Medium" w:hAnsi="Franklin Gothic Medium" w:cs="Arial"/>
      <w:bCs/>
      <w:iCs/>
      <w:color w:val="1B1B1C" w:themeColor="background2"/>
      <w:sz w:val="24"/>
      <w:szCs w:val="24"/>
      <w:lang w:val="es-MX"/>
    </w:rPr>
  </w:style>
  <w:style w:type="paragraph" w:customStyle="1" w:styleId="MultilevelTextStk2021">
    <w:name w:val="Multilevel Text Stk2021"/>
    <w:autoRedefine/>
    <w:qFormat/>
    <w:rsid w:val="00896F33"/>
    <w:pPr>
      <w:tabs>
        <w:tab w:val="num" w:pos="992"/>
      </w:tabs>
      <w:spacing w:before="120"/>
      <w:ind w:left="992" w:hanging="510"/>
    </w:pPr>
    <w:rPr>
      <w:rFonts w:ascii="Franklin Gothic Book" w:hAnsi="Franklin Gothic Book"/>
      <w:color w:val="1B1B1C" w:themeColor="background2"/>
      <w:szCs w:val="24"/>
    </w:rPr>
  </w:style>
  <w:style w:type="paragraph" w:styleId="Prrafodelista">
    <w:name w:val="List Paragraph"/>
    <w:basedOn w:val="Normal"/>
    <w:uiPriority w:val="34"/>
    <w:qFormat/>
    <w:rsid w:val="00E30A2A"/>
    <w:pPr>
      <w:ind w:left="720"/>
      <w:contextualSpacing/>
    </w:pPr>
  </w:style>
  <w:style w:type="paragraph" w:styleId="TDC1">
    <w:name w:val="toc 1"/>
    <w:basedOn w:val="Normal"/>
    <w:next w:val="Normal"/>
    <w:autoRedefine/>
    <w:uiPriority w:val="39"/>
    <w:unhideWhenUsed/>
    <w:rsid w:val="006B7795"/>
    <w:pPr>
      <w:spacing w:after="100"/>
      <w:ind w:left="0"/>
    </w:pPr>
  </w:style>
  <w:style w:type="paragraph" w:customStyle="1" w:styleId="DarkCoverTitleStk2021">
    <w:name w:val="Dark Cover Title Stk2021"/>
    <w:qFormat/>
    <w:rsid w:val="006B7795"/>
    <w:rPr>
      <w:rFonts w:ascii="Avenir Next LT Pro" w:hAnsi="Avenir Next LT Pro"/>
      <w:color w:val="FFFFFF" w:themeColor="text1"/>
      <w:sz w:val="60"/>
      <w:szCs w:val="24"/>
    </w:rPr>
  </w:style>
  <w:style w:type="paragraph" w:customStyle="1" w:styleId="DarkCoverSubtitleStk2021">
    <w:name w:val="Dark Cover Subtitle Stk2021"/>
    <w:qFormat/>
    <w:rsid w:val="006B7795"/>
    <w:pPr>
      <w:spacing w:before="150"/>
    </w:pPr>
    <w:rPr>
      <w:rFonts w:ascii="Avenir Next LT Pro" w:hAnsi="Avenir Next LT Pro" w:cs="Arial"/>
      <w:bCs/>
      <w:color w:val="FFFFFF" w:themeColor="text1"/>
      <w:kern w:val="32"/>
      <w:sz w:val="32"/>
      <w:szCs w:val="24"/>
      <w:lang w:val="es-MX"/>
    </w:rPr>
  </w:style>
  <w:style w:type="paragraph" w:styleId="TtuloTDC">
    <w:name w:val="TOC Heading"/>
    <w:basedOn w:val="Ttulo1"/>
    <w:next w:val="Normal"/>
    <w:uiPriority w:val="39"/>
    <w:unhideWhenUsed/>
    <w:qFormat/>
    <w:rsid w:val="00CE58D1"/>
    <w:pPr>
      <w:keepLines/>
      <w:spacing w:after="0" w:line="259" w:lineRule="auto"/>
      <w:ind w:left="0"/>
      <w:outlineLvl w:val="9"/>
    </w:pPr>
    <w:rPr>
      <w:rFonts w:asciiTheme="majorHAnsi" w:eastAsiaTheme="majorEastAsia" w:hAnsiTheme="majorHAnsi" w:cstheme="majorBidi"/>
      <w:b w:val="0"/>
      <w:bCs w:val="0"/>
      <w:color w:val="13135A" w:themeColor="accent1" w:themeShade="BF"/>
      <w:kern w:val="0"/>
    </w:rPr>
  </w:style>
  <w:style w:type="character" w:customStyle="1" w:styleId="CommentReference">
    <w:name w:val="Comment Reference"/>
    <w:basedOn w:val="Fuentedeprrafopredeter"/>
    <w:semiHidden/>
    <w:unhideWhenUsed/>
    <w:rsid w:val="002660E3"/>
    <w:rPr>
      <w:sz w:val="16"/>
      <w:szCs w:val="16"/>
    </w:rPr>
  </w:style>
  <w:style w:type="paragraph" w:customStyle="1" w:styleId="CommentSubject">
    <w:name w:val="Comment Subject"/>
    <w:basedOn w:val="CommentText"/>
    <w:next w:val="CommentText"/>
    <w:link w:val="CommentSubjectChar"/>
    <w:semiHidden/>
    <w:unhideWhenUsed/>
    <w:rsid w:val="002660E3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2660E3"/>
    <w:rPr>
      <w:rFonts w:ascii="Arial" w:hAnsi="Arial"/>
      <w:b/>
      <w:bCs/>
    </w:rPr>
  </w:style>
  <w:style w:type="character" w:customStyle="1" w:styleId="Ttulo1Car">
    <w:name w:val="Título 1 Car"/>
    <w:basedOn w:val="Fuentedeprrafopredeter"/>
    <w:link w:val="Ttulo1"/>
    <w:rsid w:val="000244BF"/>
    <w:rPr>
      <w:rFonts w:ascii="Arial" w:hAnsi="Arial" w:cs="Arial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rsid w:val="000244BF"/>
    <w:rPr>
      <w:rFonts w:ascii="Arial" w:hAnsi="Arial" w:cs="Arial"/>
      <w:b/>
      <w:bCs/>
      <w:i/>
      <w:iCs/>
      <w:sz w:val="28"/>
      <w:szCs w:val="28"/>
    </w:rPr>
  </w:style>
  <w:style w:type="paragraph" w:styleId="Descripcin">
    <w:name w:val="caption"/>
    <w:basedOn w:val="Normal"/>
    <w:next w:val="Normal"/>
    <w:unhideWhenUsed/>
    <w:qFormat/>
    <w:rsid w:val="002C1DB5"/>
    <w:pPr>
      <w:spacing w:before="0"/>
    </w:pPr>
    <w:rPr>
      <w:i/>
      <w:iCs/>
      <w:color w:val="E8E8E8" w:themeColor="text2"/>
      <w:sz w:val="18"/>
      <w:szCs w:val="18"/>
    </w:rPr>
  </w:style>
  <w:style w:type="paragraph" w:styleId="Tabladeilustraciones">
    <w:name w:val="table of figures"/>
    <w:basedOn w:val="Normal"/>
    <w:next w:val="Normal"/>
    <w:uiPriority w:val="99"/>
    <w:unhideWhenUsed/>
    <w:rsid w:val="00C83D55"/>
    <w:pPr>
      <w:spacing w:after="0"/>
      <w:ind w:left="0"/>
    </w:pPr>
  </w:style>
  <w:style w:type="paragraph" w:styleId="NormalWeb">
    <w:name w:val="Normal (Web)"/>
    <w:basedOn w:val="Normal"/>
    <w:uiPriority w:val="99"/>
    <w:unhideWhenUsed/>
    <w:rsid w:val="006F6236"/>
    <w:pPr>
      <w:spacing w:before="100" w:beforeAutospacing="1" w:after="100" w:afterAutospacing="1"/>
      <w:ind w:left="0"/>
    </w:pPr>
    <w:rPr>
      <w:rFonts w:ascii="Times New Roman" w:hAnsi="Times New Roman"/>
      <w:sz w:val="24"/>
      <w:lang w:val="es-CO" w:eastAsia="es-CO"/>
    </w:rPr>
  </w:style>
  <w:style w:type="character" w:styleId="CdigoHTML">
    <w:name w:val="HTML Code"/>
    <w:basedOn w:val="Fuentedeprrafopredeter"/>
    <w:uiPriority w:val="99"/>
    <w:semiHidden/>
    <w:unhideWhenUsed/>
    <w:rsid w:val="006F6236"/>
    <w:rPr>
      <w:rFonts w:ascii="Courier New" w:eastAsia="Times New Roman" w:hAnsi="Courier New" w:cs="Courier New"/>
      <w:sz w:val="20"/>
      <w:szCs w:val="20"/>
    </w:rPr>
  </w:style>
  <w:style w:type="paragraph" w:styleId="Revisin">
    <w:name w:val="Revision"/>
    <w:hidden/>
    <w:uiPriority w:val="99"/>
    <w:semiHidden/>
    <w:rsid w:val="003C5204"/>
    <w:rPr>
      <w:rFonts w:ascii="Arial" w:hAnsi="Arial"/>
      <w:szCs w:val="24"/>
    </w:rPr>
  </w:style>
  <w:style w:type="character" w:styleId="Fuerte">
    <w:name w:val="Strong"/>
    <w:basedOn w:val="Fuentedeprrafopredeter"/>
    <w:uiPriority w:val="22"/>
    <w:qFormat/>
    <w:rsid w:val="00996EE8"/>
    <w:rPr>
      <w:b/>
      <w:bCs/>
    </w:rPr>
  </w:style>
  <w:style w:type="paragraph" w:styleId="Textocomentario">
    <w:name w:val="annotation text"/>
    <w:basedOn w:val="Normal"/>
    <w:link w:val="TextocomentarioCar"/>
    <w:semiHidden/>
    <w:unhideWhenUsed/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semiHidden/>
    <w:rPr>
      <w:rFonts w:ascii="Arial" w:hAnsi="Arial"/>
    </w:rPr>
  </w:style>
  <w:style w:type="character" w:styleId="Refdecomentario">
    <w:name w:val="annotation reference"/>
    <w:basedOn w:val="Fuentedeprrafopredeter"/>
    <w:semiHidden/>
    <w:unhideWhenUsed/>
    <w:rPr>
      <w:sz w:val="16"/>
      <w:szCs w:val="16"/>
    </w:rPr>
  </w:style>
  <w:style w:type="character" w:styleId="Mencinsinresolver">
    <w:name w:val="Unresolved Mention"/>
    <w:basedOn w:val="Fuentedeprrafopredeter"/>
    <w:uiPriority w:val="99"/>
    <w:semiHidden/>
    <w:unhideWhenUsed/>
    <w:rsid w:val="00FF050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771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9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2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700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762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4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464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995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392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10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989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93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28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9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17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3063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717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footer" Target="footer5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Id21" Type="http://schemas.openxmlformats.org/officeDocument/2006/relationships/image" Target="media/image2.png"/><Relationship Id="rId22" Type="http://schemas.openxmlformats.org/officeDocument/2006/relationships/image" Target="media/image3.png"/><Relationship Id="rId23" Type="http://schemas.openxmlformats.org/officeDocument/2006/relationships/image" Target="media/image4.png"/><Relationship Id="rId24" Type="http://schemas.openxmlformats.org/officeDocument/2006/relationships/image" Target="media/image5.png"/><Relationship Id="rId25" Type="http://schemas.openxmlformats.org/officeDocument/2006/relationships/image" Target="media/image6.png"/><Relationship Id="rId26" Type="http://schemas.openxmlformats.org/officeDocument/2006/relationships/image" Target="media/image7.png"/><Relationship Id="rId27" Type="http://schemas.openxmlformats.org/officeDocument/2006/relationships/image" Target="media/image8.png"/><Relationship Id="rId28" Type="http://schemas.openxmlformats.org/officeDocument/2006/relationships/image" Target="media/image9.png"/><Relationship Id="rId29" Type="http://schemas.openxmlformats.org/officeDocument/2006/relationships/image" Target="media/image10.png"/><Relationship Id="rId30" Type="http://schemas.openxmlformats.org/officeDocument/2006/relationships/image" Target="media/image11.png"/><Relationship Id="rId31" Type="http://schemas.openxmlformats.org/officeDocument/2006/relationships/image" Target="media/image12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yill.sanchez\Downloads\2024-WORDtemplate-Confidencial-ES%20(1).dotx" TargetMode="External"/></Relationships>
</file>

<file path=word/theme/theme1.xml><?xml version="1.0" encoding="utf-8"?>
<a:theme xmlns:a="http://schemas.openxmlformats.org/drawingml/2006/main" name="Office Theme">
  <a:themeElements>
    <a:clrScheme name="Softtek Word 2023">
      <a:dk1>
        <a:srgbClr val="FFFFFF"/>
      </a:dk1>
      <a:lt1>
        <a:srgbClr val="262628"/>
      </a:lt1>
      <a:dk2>
        <a:srgbClr val="E8E8E8"/>
      </a:dk2>
      <a:lt2>
        <a:srgbClr val="1B1B1C"/>
      </a:lt2>
      <a:accent1>
        <a:srgbClr val="1A1A79"/>
      </a:accent1>
      <a:accent2>
        <a:srgbClr val="5623E2"/>
      </a:accent2>
      <a:accent3>
        <a:srgbClr val="7692FF"/>
      </a:accent3>
      <a:accent4>
        <a:srgbClr val="FF6978"/>
      </a:accent4>
      <a:accent5>
        <a:srgbClr val="70EFEA"/>
      </a:accent5>
      <a:accent6>
        <a:srgbClr val="00AAA5"/>
      </a:accent6>
      <a:hlink>
        <a:srgbClr val="3636FF"/>
      </a:hlink>
      <a:folHlink>
        <a:srgbClr val="FF335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82cbc78-3056-4f11-8c20-76dfd16de8f6">
      <UserInfo>
        <DisplayName>Juan Eduardo Calderón Servín</DisplayName>
        <AccountId>12157</AccountId>
        <AccountType/>
      </UserInfo>
    </SharedWithUsers>
    <lcf76f155ced4ddcb4097134ff3c332f xmlns="f77c18e8-1401-4c41-84a6-c05be06f6c87">
      <Terms xmlns="http://schemas.microsoft.com/office/infopath/2007/PartnerControls"/>
    </lcf76f155ced4ddcb4097134ff3c332f>
    <TaxCatchAll xmlns="182cbc78-3056-4f11-8c20-76dfd16de8f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D8721E9FFBA6346A14D668434F0DFAD" ma:contentTypeVersion="18" ma:contentTypeDescription="Create a new document." ma:contentTypeScope="" ma:versionID="9fccd75bba229f704139bcbb1df55f21">
  <xsd:schema xmlns:xsd="http://www.w3.org/2001/XMLSchema" xmlns:xs="http://www.w3.org/2001/XMLSchema" xmlns:p="http://schemas.microsoft.com/office/2006/metadata/properties" xmlns:ns2="f77c18e8-1401-4c41-84a6-c05be06f6c87" xmlns:ns3="182cbc78-3056-4f11-8c20-76dfd16de8f6" targetNamespace="http://schemas.microsoft.com/office/2006/metadata/properties" ma:root="true" ma:fieldsID="07f6cc38de9a2a248977c0eddf08b5d9" ns2:_="" ns3:_="">
    <xsd:import namespace="f77c18e8-1401-4c41-84a6-c05be06f6c87"/>
    <xsd:import namespace="182cbc78-3056-4f11-8c20-76dfd16de8f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TaxCatchAll" minOccurs="0"/>
                <xsd:element ref="ns2:lcf76f155ced4ddcb4097134ff3c332f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7c18e8-1401-4c41-84a6-c05be06f6c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f4ed2e6d-de4a-4cf6-945c-3cfc53fe12c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2cbc78-3056-4f11-8c20-76dfd16de8f6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254eb231-8653-4df0-819f-dce13156df9d}" ma:internalName="TaxCatchAll" ma:showField="CatchAllData" ma:web="182cbc78-3056-4f11-8c20-76dfd16de8f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A5AA9C-CF59-4746-A77F-D4ECA1B94A9F}">
  <ds:schemaRefs>
    <ds:schemaRef ds:uri="http://schemas.microsoft.com/office/2006/metadata/properties"/>
    <ds:schemaRef ds:uri="http://schemas.microsoft.com/office/infopath/2007/PartnerControls"/>
    <ds:schemaRef ds:uri="182cbc78-3056-4f11-8c20-76dfd16de8f6"/>
    <ds:schemaRef ds:uri="f77c18e8-1401-4c41-84a6-c05be06f6c87"/>
  </ds:schemaRefs>
</ds:datastoreItem>
</file>

<file path=customXml/itemProps2.xml><?xml version="1.0" encoding="utf-8"?>
<ds:datastoreItem xmlns:ds="http://schemas.openxmlformats.org/officeDocument/2006/customXml" ds:itemID="{92FF8F15-E5E8-407A-ABFC-D6F83A07E3F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3D83A59-61C0-427C-9E9A-885B29CE9E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77c18e8-1401-4c41-84a6-c05be06f6c87"/>
    <ds:schemaRef ds:uri="182cbc78-3056-4f11-8c20-76dfd16de8f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34E1383-2C3C-4B3D-9AAF-B3D60931E4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2024-WORDtemplate-Confidencial-ES (1).dotx</Template>
  <TotalTime>8</TotalTime>
  <Pages>5</Pages>
  <Words>375</Words>
  <Characters>2068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softtek</Company>
  <LinksUpToDate>false</LinksUpToDate>
  <CharactersWithSpaces>2439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Yill Alejandra Sánchez Calderón</dc:creator>
  <cp:keywords/>
  <dc:description/>
  <cp:lastModifiedBy>Yill Alejandra Sánchez Calderón</cp:lastModifiedBy>
  <cp:revision>11</cp:revision>
  <cp:lastPrinted>2011-03-25T16:20:00Z</cp:lastPrinted>
  <dcterms:created xsi:type="dcterms:W3CDTF">2026-10-13T21:46:00Z</dcterms:created>
  <dcterms:modified xsi:type="dcterms:W3CDTF">2026-10-13T22:07:00Z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0x0101000D8721E9FFBA6346A14D668434F0DFAD</vt:lpwstr>
  </property>
  <property fmtid="{D5CDD505-2E9C-101B-9397-08002B2CF9AE}" pid="3" name="Order">
    <vt:r8>90200</vt:r8>
  </property>
</Properties>
</file>